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3995E55B" w14:textId="3EDE64D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3.5 Mit lehet még fejleszteni</w:t>
      </w:r>
      <w:r w:rsidR="00326530" w:rsidRPr="005A747A">
        <w:rPr>
          <w:rStyle w:val="Hiperhivatkozs"/>
          <w:noProof/>
          <w:color w:val="000000" w:themeColor="text1"/>
          <w:u w:val="none"/>
        </w:rPr>
        <w:tab/>
      </w:r>
    </w:p>
    <w:p w14:paraId="468CB431" w14:textId="74CE4CA9"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4 A feladat megoldása</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7A732C32" w14:textId="3FAC5B39"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5.1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54920FB" w14:textId="39373BFA" w:rsidR="00A05798" w:rsidRDefault="00A05798" w:rsidP="006A1707">
      <w:r>
        <w:t xml:space="preserve">A </w:t>
      </w:r>
      <w:r w:rsidR="00DE3FCA">
        <w:t>szakdolgozatom</w:t>
      </w:r>
      <w:r>
        <w:t xml:space="preserve"> struktúrájában részletesen ismertetem a feladat kiindulópontját, a probléma és kihívások részletes meghatározását. Ezután bemutatom az alkalmazás tervezési és fejlesztési folyamatát, számos kisebb célt kitűzve a feladat részletes feldolgozásához. A dokumentáció során kitérek az alkalmazás </w:t>
      </w:r>
      <w:r w:rsidR="00E720D1">
        <w:t>tesztelésére is</w:t>
      </w:r>
    </w:p>
    <w:p w14:paraId="23336BFE" w14:textId="1C8ADC60" w:rsidR="00A05798" w:rsidRPr="00D23BFC" w:rsidRDefault="00A05798" w:rsidP="00A05798">
      <w:r>
        <w:t>A</w:t>
      </w:r>
      <w:r w:rsidR="00E720D1">
        <w:t xml:space="preserve"> szakdolgozatomban </w:t>
      </w:r>
      <w:r>
        <w:t>felvázolom a dolgozat struktúráját, elindulva a problémafelismeréstől és az ismerkedési folyamattól, átvezetve a tervezés és fejlesztés részletein, majd elérve az alkalmazás tesztelésének módszerét</w:t>
      </w:r>
      <w:r w:rsidR="00E720D1">
        <w:t>.</w:t>
      </w:r>
      <w:r>
        <w:t xml:space="preserve"> Ezen keresztül a </w:t>
      </w:r>
      <w:r w:rsidR="00DE3FCA">
        <w:t>szakdolgozat</w:t>
      </w:r>
      <w:r w:rsidR="000E5471">
        <w:t>om</w:t>
      </w:r>
      <w:r>
        <w:t xml:space="preserve"> a pénzügyi tervezés és alkalmazásfejlesztés területén szerzett tudásom kiterjedt bemutatását tűzi ki célul.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7A058511" w14:textId="7BCF3EB0" w:rsidR="00C11773" w:rsidRDefault="00C11773" w:rsidP="00C11773">
      <w:r>
        <w:t xml:space="preserve">In </w:t>
      </w:r>
      <w:proofErr w:type="spellStart"/>
      <w:r>
        <w:t>the</w:t>
      </w:r>
      <w:proofErr w:type="spellEnd"/>
      <w:r>
        <w:t xml:space="preserve"> </w:t>
      </w:r>
      <w:proofErr w:type="spellStart"/>
      <w:r>
        <w:t>structure</w:t>
      </w:r>
      <w:proofErr w:type="spellEnd"/>
      <w:r>
        <w:t xml:space="preserve"> of </w:t>
      </w:r>
      <w:proofErr w:type="spellStart"/>
      <w:r>
        <w:t>my</w:t>
      </w:r>
      <w:proofErr w:type="spellEnd"/>
      <w:r>
        <w:t xml:space="preserve"> </w:t>
      </w:r>
      <w:proofErr w:type="spellStart"/>
      <w:r>
        <w:t>thesis</w:t>
      </w:r>
      <w:proofErr w:type="spellEnd"/>
      <w:r>
        <w:t xml:space="preserve">, I </w:t>
      </w:r>
      <w:proofErr w:type="spellStart"/>
      <w:r>
        <w:t>detail</w:t>
      </w:r>
      <w:proofErr w:type="spellEnd"/>
      <w:r>
        <w:t xml:space="preserve"> </w:t>
      </w:r>
      <w:proofErr w:type="spellStart"/>
      <w:r>
        <w:t>the</w:t>
      </w:r>
      <w:proofErr w:type="spellEnd"/>
      <w:r>
        <w:t xml:space="preserve"> starting </w:t>
      </w:r>
      <w:proofErr w:type="spellStart"/>
      <w:r>
        <w:t>point</w:t>
      </w:r>
      <w:proofErr w:type="spellEnd"/>
      <w:r>
        <w:t xml:space="preserve"> of </w:t>
      </w:r>
      <w:proofErr w:type="spellStart"/>
      <w:r>
        <w:t>the</w:t>
      </w:r>
      <w:proofErr w:type="spellEnd"/>
      <w:r>
        <w:t xml:space="preserve"> </w:t>
      </w:r>
      <w:proofErr w:type="spellStart"/>
      <w:r>
        <w:t>task</w:t>
      </w:r>
      <w:proofErr w:type="spellEnd"/>
      <w:r>
        <w:t xml:space="preserve">, </w:t>
      </w:r>
      <w:proofErr w:type="spellStart"/>
      <w:r>
        <w:t>define</w:t>
      </w:r>
      <w:proofErr w:type="spellEnd"/>
      <w:r>
        <w:t xml:space="preserve"> </w:t>
      </w:r>
      <w:proofErr w:type="spellStart"/>
      <w:r>
        <w:t>the</w:t>
      </w:r>
      <w:proofErr w:type="spellEnd"/>
      <w:r>
        <w:t xml:space="preserve"> </w:t>
      </w:r>
      <w:proofErr w:type="spellStart"/>
      <w:r>
        <w:t>problem</w:t>
      </w:r>
      <w:proofErr w:type="spellEnd"/>
      <w:r>
        <w:t xml:space="preserve"> and </w:t>
      </w:r>
      <w:proofErr w:type="spellStart"/>
      <w:r>
        <w:t>challenges</w:t>
      </w:r>
      <w:proofErr w:type="spellEnd"/>
      <w:r>
        <w:t xml:space="preserve">. </w:t>
      </w:r>
      <w:proofErr w:type="spellStart"/>
      <w:r>
        <w:t>Then</w:t>
      </w:r>
      <w:proofErr w:type="spellEnd"/>
      <w:r>
        <w:t xml:space="preserve">, I </w:t>
      </w:r>
      <w:proofErr w:type="spellStart"/>
      <w:r>
        <w:t>present</w:t>
      </w:r>
      <w:proofErr w:type="spellEnd"/>
      <w:r>
        <w:t xml:space="preserve"> </w:t>
      </w:r>
      <w:proofErr w:type="spellStart"/>
      <w:r>
        <w:t>the</w:t>
      </w:r>
      <w:proofErr w:type="spellEnd"/>
      <w:r>
        <w:t xml:space="preserve"> design and </w:t>
      </w:r>
      <w:proofErr w:type="spellStart"/>
      <w:r>
        <w:t>development</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setting</w:t>
      </w:r>
      <w:proofErr w:type="spellEnd"/>
      <w:r>
        <w:t xml:space="preserve"> </w:t>
      </w:r>
      <w:proofErr w:type="spellStart"/>
      <w:r>
        <w:t>numerous</w:t>
      </w:r>
      <w:proofErr w:type="spellEnd"/>
      <w:r>
        <w:t xml:space="preserve"> </w:t>
      </w:r>
      <w:proofErr w:type="spellStart"/>
      <w:r>
        <w:t>smaller</w:t>
      </w:r>
      <w:proofErr w:type="spellEnd"/>
      <w:r>
        <w:t xml:space="preserve"> </w:t>
      </w:r>
      <w:proofErr w:type="spellStart"/>
      <w:r>
        <w:t>goals</w:t>
      </w:r>
      <w:proofErr w:type="spellEnd"/>
      <w:r>
        <w:t xml:space="preserve"> </w:t>
      </w:r>
      <w:proofErr w:type="spellStart"/>
      <w:r>
        <w:t>for</w:t>
      </w:r>
      <w:proofErr w:type="spellEnd"/>
      <w:r>
        <w:t xml:space="preserve"> </w:t>
      </w:r>
      <w:proofErr w:type="spellStart"/>
      <w:r>
        <w:t>the</w:t>
      </w:r>
      <w:proofErr w:type="spellEnd"/>
      <w:r>
        <w:t xml:space="preserve"> </w:t>
      </w:r>
      <w:proofErr w:type="spellStart"/>
      <w:r>
        <w:t>detailed</w:t>
      </w:r>
      <w:proofErr w:type="spellEnd"/>
      <w:r>
        <w:t xml:space="preserve"> </w:t>
      </w:r>
      <w:proofErr w:type="spellStart"/>
      <w:r>
        <w:t>processing</w:t>
      </w:r>
      <w:proofErr w:type="spellEnd"/>
      <w:r>
        <w:t xml:space="preserve"> of </w:t>
      </w:r>
      <w:proofErr w:type="spellStart"/>
      <w:r>
        <w:t>the</w:t>
      </w:r>
      <w:proofErr w:type="spellEnd"/>
      <w:r>
        <w:t xml:space="preserve"> </w:t>
      </w:r>
      <w:proofErr w:type="spellStart"/>
      <w:r>
        <w:t>task</w:t>
      </w:r>
      <w:proofErr w:type="spellEnd"/>
      <w:r>
        <w:t xml:space="preserve">. During </w:t>
      </w:r>
      <w:proofErr w:type="spellStart"/>
      <w:r>
        <w:t>the</w:t>
      </w:r>
      <w:proofErr w:type="spellEnd"/>
      <w:r>
        <w:t xml:space="preserve"> </w:t>
      </w:r>
      <w:proofErr w:type="spellStart"/>
      <w:r>
        <w:t>documentation</w:t>
      </w:r>
      <w:proofErr w:type="spellEnd"/>
      <w:r>
        <w:t xml:space="preserve">, I </w:t>
      </w:r>
      <w:proofErr w:type="spellStart"/>
      <w:r>
        <w:t>also</w:t>
      </w:r>
      <w:proofErr w:type="spellEnd"/>
      <w:r>
        <w:t xml:space="preserve"> </w:t>
      </w:r>
      <w:proofErr w:type="spellStart"/>
      <w:r>
        <w:t>focus</w:t>
      </w:r>
      <w:proofErr w:type="spellEnd"/>
      <w:r>
        <w:t xml:space="preserve"> </w:t>
      </w:r>
      <w:proofErr w:type="spellStart"/>
      <w:r>
        <w:t>on</w:t>
      </w:r>
      <w:proofErr w:type="spellEnd"/>
      <w:r>
        <w:t xml:space="preserve"> testing </w:t>
      </w:r>
      <w:proofErr w:type="spellStart"/>
      <w:r>
        <w:t>the</w:t>
      </w:r>
      <w:proofErr w:type="spellEnd"/>
      <w:r>
        <w:t xml:space="preserve"> </w:t>
      </w:r>
      <w:proofErr w:type="spellStart"/>
      <w:r>
        <w:t>application</w:t>
      </w:r>
      <w:proofErr w:type="spellEnd"/>
      <w:r>
        <w:t>.</w:t>
      </w:r>
    </w:p>
    <w:p w14:paraId="6F5BD6FC" w14:textId="576C4DE3" w:rsidR="00692605" w:rsidRDefault="00C11773" w:rsidP="00C11773">
      <w:r>
        <w:t xml:space="preserve">In </w:t>
      </w:r>
      <w:proofErr w:type="spellStart"/>
      <w:r>
        <w:t>my</w:t>
      </w:r>
      <w:proofErr w:type="spellEnd"/>
      <w:r>
        <w:t xml:space="preserve"> </w:t>
      </w:r>
      <w:proofErr w:type="spellStart"/>
      <w:r>
        <w:t>thesis</w:t>
      </w:r>
      <w:proofErr w:type="spellEnd"/>
      <w:r>
        <w:t xml:space="preserve">, I outline </w:t>
      </w:r>
      <w:proofErr w:type="spellStart"/>
      <w:r>
        <w:t>the</w:t>
      </w:r>
      <w:proofErr w:type="spellEnd"/>
      <w:r>
        <w:t xml:space="preserve"> </w:t>
      </w:r>
      <w:proofErr w:type="spellStart"/>
      <w:r>
        <w:t>structure</w:t>
      </w:r>
      <w:proofErr w:type="spellEnd"/>
      <w:r>
        <w:t xml:space="preserve"> of </w:t>
      </w:r>
      <w:proofErr w:type="spellStart"/>
      <w:r>
        <w:t>the</w:t>
      </w:r>
      <w:proofErr w:type="spellEnd"/>
      <w:r>
        <w:t xml:space="preserve"> </w:t>
      </w:r>
      <w:proofErr w:type="spellStart"/>
      <w:r>
        <w:t>thesis</w:t>
      </w:r>
      <w:proofErr w:type="spellEnd"/>
      <w:r>
        <w:t xml:space="preserve">, starting </w:t>
      </w:r>
      <w:proofErr w:type="spellStart"/>
      <w:r>
        <w:t>from</w:t>
      </w:r>
      <w:proofErr w:type="spellEnd"/>
      <w:r>
        <w:t xml:space="preserve"> </w:t>
      </w:r>
      <w:proofErr w:type="spellStart"/>
      <w:r>
        <w:t>problem</w:t>
      </w:r>
      <w:proofErr w:type="spellEnd"/>
      <w:r>
        <w:t xml:space="preserve"> </w:t>
      </w:r>
      <w:proofErr w:type="spellStart"/>
      <w:r>
        <w:t>recognition</w:t>
      </w:r>
      <w:proofErr w:type="spellEnd"/>
      <w:r>
        <w:t xml:space="preserve"> and </w:t>
      </w:r>
      <w:proofErr w:type="spellStart"/>
      <w:r>
        <w:t>the</w:t>
      </w:r>
      <w:proofErr w:type="spellEnd"/>
      <w:r>
        <w:t xml:space="preserve"> </w:t>
      </w:r>
      <w:proofErr w:type="spellStart"/>
      <w:r>
        <w:t>process</w:t>
      </w:r>
      <w:proofErr w:type="spellEnd"/>
      <w:r>
        <w:t xml:space="preserve"> of </w:t>
      </w:r>
      <w:proofErr w:type="spellStart"/>
      <w:r>
        <w:t>getting</w:t>
      </w:r>
      <w:proofErr w:type="spellEnd"/>
      <w:r>
        <w:t xml:space="preserve"> </w:t>
      </w:r>
      <w:proofErr w:type="spellStart"/>
      <w:r>
        <w:t>acquainted</w:t>
      </w:r>
      <w:proofErr w:type="spellEnd"/>
      <w:r>
        <w:t xml:space="preserve">, </w:t>
      </w:r>
      <w:proofErr w:type="spellStart"/>
      <w:r>
        <w:t>moving</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details</w:t>
      </w:r>
      <w:proofErr w:type="spellEnd"/>
      <w:r>
        <w:t xml:space="preserve"> of design and </w:t>
      </w:r>
      <w:proofErr w:type="spellStart"/>
      <w:r>
        <w:t>development</w:t>
      </w:r>
      <w:proofErr w:type="spellEnd"/>
      <w:r>
        <w:t xml:space="preserve">, and </w:t>
      </w:r>
      <w:proofErr w:type="spellStart"/>
      <w:r>
        <w:t>reaching</w:t>
      </w:r>
      <w:proofErr w:type="spellEnd"/>
      <w:r>
        <w:t xml:space="preserve"> </w:t>
      </w:r>
      <w:proofErr w:type="spellStart"/>
      <w:r>
        <w:t>the</w:t>
      </w:r>
      <w:proofErr w:type="spellEnd"/>
      <w:r>
        <w:t xml:space="preserve"> </w:t>
      </w:r>
      <w:proofErr w:type="spellStart"/>
      <w:r>
        <w:t>method</w:t>
      </w:r>
      <w:proofErr w:type="spellEnd"/>
      <w:r>
        <w:t xml:space="preserve"> of testing </w:t>
      </w:r>
      <w:proofErr w:type="spellStart"/>
      <w:r>
        <w:t>the</w:t>
      </w:r>
      <w:proofErr w:type="spellEnd"/>
      <w:r>
        <w:t xml:space="preserve"> </w:t>
      </w:r>
      <w:proofErr w:type="spellStart"/>
      <w:r>
        <w:t>application</w:t>
      </w:r>
      <w:proofErr w:type="spellEnd"/>
      <w:r>
        <w:t xml:space="preserve">. </w:t>
      </w:r>
      <w:proofErr w:type="spellStart"/>
      <w:r>
        <w:t>Through</w:t>
      </w:r>
      <w:proofErr w:type="spellEnd"/>
      <w:r>
        <w:t xml:space="preserve"> </w:t>
      </w:r>
      <w:proofErr w:type="spellStart"/>
      <w:r>
        <w:t>this</w:t>
      </w:r>
      <w:proofErr w:type="spellEnd"/>
      <w:r>
        <w:t xml:space="preserve">, </w:t>
      </w:r>
      <w:proofErr w:type="spellStart"/>
      <w:r>
        <w:t>the</w:t>
      </w:r>
      <w:proofErr w:type="spellEnd"/>
      <w:r>
        <w:t xml:space="preserve"> </w:t>
      </w:r>
      <w:proofErr w:type="spellStart"/>
      <w:r>
        <w:t>thesis</w:t>
      </w:r>
      <w:proofErr w:type="spellEnd"/>
      <w:r>
        <w:t xml:space="preserve"> </w:t>
      </w:r>
      <w:proofErr w:type="spellStart"/>
      <w:r>
        <w:t>aims</w:t>
      </w:r>
      <w:proofErr w:type="spellEnd"/>
      <w:r>
        <w:t xml:space="preserve"> </w:t>
      </w:r>
      <w:proofErr w:type="spellStart"/>
      <w:r>
        <w:t>to</w:t>
      </w:r>
      <w:proofErr w:type="spellEnd"/>
      <w:r>
        <w:t xml:space="preserve"> </w:t>
      </w:r>
      <w:proofErr w:type="spellStart"/>
      <w:r>
        <w:t>extensively</w:t>
      </w:r>
      <w:proofErr w:type="spellEnd"/>
      <w:r>
        <w:t xml:space="preserve"> </w:t>
      </w:r>
      <w:proofErr w:type="spellStart"/>
      <w:r>
        <w:t>present</w:t>
      </w:r>
      <w:proofErr w:type="spellEnd"/>
      <w:r>
        <w:t xml:space="preserve"> </w:t>
      </w:r>
      <w:proofErr w:type="spellStart"/>
      <w:r>
        <w:t>my</w:t>
      </w:r>
      <w:proofErr w:type="spellEnd"/>
      <w:r>
        <w:t xml:space="preserve"> </w:t>
      </w:r>
      <w:proofErr w:type="spellStart"/>
      <w:r>
        <w:t>knowledge</w:t>
      </w:r>
      <w:proofErr w:type="spellEnd"/>
      <w:r>
        <w:t xml:space="preserve"> in </w:t>
      </w:r>
      <w:proofErr w:type="spellStart"/>
      <w:r>
        <w:t>the</w:t>
      </w:r>
      <w:proofErr w:type="spellEnd"/>
      <w:r>
        <w:t xml:space="preserve"> </w:t>
      </w:r>
      <w:proofErr w:type="spellStart"/>
      <w:r>
        <w:t>field</w:t>
      </w:r>
      <w:proofErr w:type="spellEnd"/>
      <w:r>
        <w:t xml:space="preserve"> of </w:t>
      </w:r>
      <w:proofErr w:type="spellStart"/>
      <w:r>
        <w:t>financial</w:t>
      </w:r>
      <w:proofErr w:type="spellEnd"/>
      <w:r>
        <w:t xml:space="preserve"> </w:t>
      </w:r>
      <w:proofErr w:type="spellStart"/>
      <w:r>
        <w:t>planning</w:t>
      </w:r>
      <w:proofErr w:type="spellEnd"/>
      <w:r>
        <w:t xml:space="preserve"> and </w:t>
      </w:r>
      <w:proofErr w:type="spellStart"/>
      <w:r>
        <w:t>application</w:t>
      </w:r>
      <w:proofErr w:type="spellEnd"/>
      <w:r>
        <w:t xml:space="preserve"> </w:t>
      </w:r>
      <w:proofErr w:type="spellStart"/>
      <w:r>
        <w:t>development</w:t>
      </w:r>
      <w:proofErr w:type="spellEnd"/>
      <w:r>
        <w: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3049798F" w14:textId="69986B6E" w:rsidR="001D4311" w:rsidRDefault="001D4311" w:rsidP="001D4311">
      <w:r>
        <w:t>Az én motivációm ezen alkalmazás létrehozásához a pénzügyeim tudatos kezelése iránti elkötelezettségemre vezethető vissza. Az anyagi felelősségvállalás iránti érdeklődésem már fiatal koromban, 8. osztályos, 14 éves koromban kezdődött, amikor megkaptam az első fizetésemet. Ezt az érdeklődést a nagypapámtól örököltem, aki szintén gondosan vezette pénzügyeit. Az első kísérleteim egy egyszerű Excel táblázatban történtek, ahol azonban sajnos elveszett az adataim egy telefonhiba miatt.</w:t>
      </w:r>
    </w:p>
    <w:p w14:paraId="77E6B453" w14:textId="78D84BD9" w:rsidR="001D4311" w:rsidRDefault="001D4311" w:rsidP="001D4311">
      <w:r>
        <w:t>Az esetből nem okulva, következő telefonomon ismét Excel táblázatban vezettem pénzügyeimet, de sajnos ez is elveszett, amikor a telefon meghibásodott. Ekkor merült fel bennem az ötlet, hogy a Google táblázatot használjam, így adataim szinkronizálva voltak a Google Drive-fal, és így biztonságban maradtak. Már itt elkezdtem használni funkciókat a könnyebb kezelhetőség érdekében, és terveztem, hogy ha megtanulok programozni, létrehozok egy alkalmazást, ami automatikusan beolvassa és értékeli a pénzügyeimet.</w:t>
      </w:r>
    </w:p>
    <w:p w14:paraId="7C83DE4A" w14:textId="79EDD6C5" w:rsidR="001D4311" w:rsidRDefault="001D4311" w:rsidP="0024169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 Az igényem az volt, hogy egy olyan alkalmazást hozzak létre, amely kizárólag az enyém, minden gomb és funkció pontosan ott, ahol szükséges, és segít a pénzügyi helyzetem átlátásában és kezelésében.</w:t>
      </w:r>
    </w:p>
    <w:p w14:paraId="4C3D559F" w14:textId="1F5CA682" w:rsidR="001D4311" w:rsidRDefault="001D4311" w:rsidP="001D4311">
      <w:r>
        <w:t xml:space="preserve">Az egyszerűség elve vezetett, és úgy éreztem, hogy ez egy olyan egyszerű probléma, amit senki sem oldott meg kielégítően. Amikor az egyetem lehetőséget biztosított egy önálló laboratórium tárgy keretében saját projekt </w:t>
      </w:r>
      <w:proofErr w:type="spellStart"/>
      <w:r w:rsidR="00241699">
        <w:t>végigvitelében</w:t>
      </w:r>
      <w:proofErr w:type="spellEnd"/>
      <w:r>
        <w:t xml:space="preserve">, azonnal felhasználtam az alkalmat. Elsőként Android platformon, </w:t>
      </w:r>
      <w:proofErr w:type="spellStart"/>
      <w:r>
        <w:t>Kotlin</w:t>
      </w:r>
      <w:proofErr w:type="spellEnd"/>
      <w:r>
        <w:t xml:space="preserve"> programozási nyelven megalkottam az alkalmazást, majd a szakdolgozatom témájává választottam, átírva azt </w:t>
      </w:r>
      <w:proofErr w:type="spellStart"/>
      <w:r>
        <w:t>Flutter</w:t>
      </w:r>
      <w:proofErr w:type="spellEnd"/>
      <w:r>
        <w:t xml:space="preserve"> keretrendszerre, hogy mind weben, mind mobil eszközökön futtatható legyen.</w:t>
      </w:r>
      <w:r w:rsidR="00241699">
        <w:t xml:space="preserve"> </w:t>
      </w:r>
      <w:r w:rsidR="00241699" w:rsidRPr="00241699">
        <w:t xml:space="preserve">Miután egy félig működő alkalmazással rendelkeztem, az alkotói folyamat számomra nem csak kötelesség, hanem szenvedély lett. Motivációm egyre csak nőtt, és az alkalmazás különböző hasznos funkcióinak tervezése vált az egyik legkedvesebb </w:t>
      </w:r>
      <w:r w:rsidR="00241699" w:rsidRPr="00241699">
        <w:lastRenderedPageBreak/>
        <w:t>hobbimmá.</w:t>
      </w:r>
      <w:r w:rsidR="003869E6">
        <w:t xml:space="preserve"> (Sajnos ezek nagy részét nem tudtam megvalósítani)</w:t>
      </w:r>
      <w:r w:rsidR="00241699" w:rsidRPr="00241699">
        <w:t xml:space="preserve"> Különösen érdekelt a felhasználói felület (UI) tervezése, és elköteleztem magam abban, hogy az alkalmazás rendelkezzen egy ergonomikus és könnyen kezelhető felülettel. A felhasználói élmény tervezése és az ergonómiai szempontok kutatása olyan területté vált, ahol nem csupán technikai, de művészi kreativitásomat is kifejleszthettem, hogy az alkalmazás ne csak hatékony legyen, hanem </w:t>
      </w:r>
      <w:proofErr w:type="spellStart"/>
      <w:r w:rsidR="00241699" w:rsidRPr="00241699">
        <w:t>esztétikailag</w:t>
      </w:r>
      <w:proofErr w:type="spellEnd"/>
      <w:r w:rsidR="00241699" w:rsidRPr="00241699">
        <w:t xml:space="preserve"> is kielégítő a felhasználók számára.</w:t>
      </w:r>
      <w:r w:rsidR="00241699">
        <w:t xml:space="preserve"> Habár az esztétika nem állt elől a prioritás listán a fejlesztés során, így azon van még mit javítani.</w:t>
      </w:r>
    </w:p>
    <w:p w14:paraId="1E057194" w14:textId="4B01A3A3" w:rsidR="00A8083C" w:rsidRDefault="00A8083C" w:rsidP="006C49C7">
      <w:pPr>
        <w:pStyle w:val="Cmsor2"/>
      </w:pPr>
      <w:r>
        <w:t>A dolgozat felépítése</w:t>
      </w:r>
    </w:p>
    <w:p w14:paraId="36B27189" w14:textId="5CCA1E44" w:rsidR="006C49C7" w:rsidRPr="006C49C7" w:rsidRDefault="006C49C7" w:rsidP="006C49C7"/>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6B3427F7"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proofErr w:type="spellStart"/>
      <w:r>
        <w:t>SQLite</w:t>
      </w:r>
      <w:proofErr w:type="spellEnd"/>
    </w:p>
    <w:p w14:paraId="1C695182" w14:textId="16ABBD6C"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702F8893" w:rsidR="00A65FA0" w:rsidRPr="00A65FA0" w:rsidRDefault="00A65FA0" w:rsidP="00D258B5">
      <w:r>
        <w:t xml:space="preserve">Mindig is lenyűgözött az olyan játékok világa, mint a </w:t>
      </w:r>
      <w:proofErr w:type="spellStart"/>
      <w:r>
        <w:t>Clash</w:t>
      </w:r>
      <w:proofErr w:type="spellEnd"/>
      <w:r>
        <w:t xml:space="preserve"> of </w:t>
      </w:r>
      <w:proofErr w:type="spellStart"/>
      <w:r>
        <w:t>Clans</w:t>
      </w:r>
      <w:proofErr w:type="spellEnd"/>
      <w:r w:rsidR="002A5F7B">
        <w:t xml:space="preserve"> [10]</w:t>
      </w:r>
      <w:r>
        <w:t xml:space="preserve">, ahol saját virtuális birodalmat építhetsz, gyűjthetsz erőforrásokat és fejleszthetsz. A játékban egyetlen gombnyomással </w:t>
      </w:r>
      <w:proofErr w:type="spellStart"/>
      <w:r>
        <w:t>gyűjtheted</w:t>
      </w:r>
      <w:proofErr w:type="spellEnd"/>
      <w:r>
        <w:t xml:space="preserve">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 xml:space="preserve">Azonban a valóságban ez a fajta élvezet sajnos hiányzik, hiszen a valóságban tényleges erőfeszítésre van szükség ahhoz, hogy változás következzen be az életünkben. Nem lehet csupán </w:t>
      </w:r>
      <w:proofErr w:type="spellStart"/>
      <w:r w:rsidR="00D258B5" w:rsidRPr="00D258B5">
        <w:t>játékbeli</w:t>
      </w:r>
      <w:proofErr w:type="spellEnd"/>
      <w:r w:rsidR="00D258B5" w:rsidRPr="00D258B5">
        <w:t xml:space="preserve">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w:t>
      </w:r>
      <w:proofErr w:type="spellStart"/>
      <w:r>
        <w:t>önnálló</w:t>
      </w:r>
      <w:proofErr w:type="spellEnd"/>
      <w:r>
        <w:t xml:space="preserve"> labor keretében lehetőségem adódott a saját projekt </w:t>
      </w:r>
      <w:r w:rsidR="00C70FB2">
        <w:t xml:space="preserve">tervezésére és </w:t>
      </w:r>
      <w:proofErr w:type="spellStart"/>
      <w:r w:rsidR="00C70FB2">
        <w:t>végigvitelére</w:t>
      </w:r>
      <w:proofErr w:type="spellEnd"/>
      <w:r>
        <w:t xml:space="preserve">. Az alkalmazás tervezésekor még csak Android platformra koncentráltam, de a fejlesztés során felismertem, hogy fontos lenne, ha az alkalmazás minden platformon működne. Így elindultam a </w:t>
      </w:r>
      <w:proofErr w:type="spellStart"/>
      <w:r>
        <w:t>cross</w:t>
      </w:r>
      <w:proofErr w:type="spellEnd"/>
      <w:r>
        <w:t xml:space="preserve">-platform keretrendszerek kutatása felé, és a szakdolgozatom témáját egy </w:t>
      </w:r>
      <w:proofErr w:type="spellStart"/>
      <w:r>
        <w:t>cross</w:t>
      </w:r>
      <w:proofErr w:type="spellEnd"/>
      <w:r>
        <w:t>-platform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w:t>
      </w:r>
      <w:r>
        <w:lastRenderedPageBreak/>
        <w:t xml:space="preserve">tartozást kell kezelni, az alkalmazás segítségével egyetlen gombnyomással könnyedén kiszámolható legyen, hogy az egyes személyek mennyit tartoznak, és ki és mennyit fizessen, hogy mindenki megadja és megkapja a neki járó pénzt, mindezt </w:t>
      </w:r>
      <w:proofErr w:type="gramStart"/>
      <w:r>
        <w:t>úgy</w:t>
      </w:r>
      <w:proofErr w:type="gramEnd"/>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12D57F08" w14:textId="77777777" w:rsidR="002D05D4" w:rsidRDefault="002D05D4" w:rsidP="002D05D4">
      <w:pPr>
        <w:keepNext/>
        <w:ind w:firstLine="0"/>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2"/>
                    <a:stretch>
                      <a:fillRect/>
                    </a:stretch>
                  </pic:blipFill>
                  <pic:spPr>
                    <a:xfrm>
                      <a:off x="0" y="0"/>
                      <a:ext cx="5400040" cy="4090670"/>
                    </a:xfrm>
                    <a:prstGeom prst="rect">
                      <a:avLst/>
                    </a:prstGeom>
                  </pic:spPr>
                </pic:pic>
              </a:graphicData>
            </a:graphic>
          </wp:inline>
        </w:drawing>
      </w:r>
    </w:p>
    <w:p w14:paraId="6FB05C6D" w14:textId="2AB3A322" w:rsidR="00F61318" w:rsidRDefault="00000000" w:rsidP="008A12B5">
      <w:pPr>
        <w:pStyle w:val="Kpalrs"/>
      </w:pPr>
      <w:fldSimple w:instr=" SEQ ábra \* ARABIC ">
        <w:r w:rsidR="008A12B5">
          <w:rPr>
            <w:noProof/>
          </w:rPr>
          <w:t>1</w:t>
        </w:r>
      </w:fldSimple>
      <w:r w:rsidR="002D05D4">
        <w:t xml:space="preserve">. ábra </w:t>
      </w:r>
      <w:proofErr w:type="spellStart"/>
      <w:r w:rsidR="002D05D4">
        <w:t>use</w:t>
      </w:r>
      <w:proofErr w:type="spellEnd"/>
      <w:r w:rsidR="002D05D4">
        <w:t xml:space="preserve"> </w:t>
      </w:r>
      <w:proofErr w:type="spellStart"/>
      <w:r w:rsidR="002D05D4">
        <w:t>case</w:t>
      </w:r>
      <w:proofErr w:type="spellEnd"/>
      <w:r w:rsidR="002D05D4">
        <w:t xml:space="preserve"> diagram</w:t>
      </w:r>
    </w:p>
    <w:p w14:paraId="7A609DE1" w14:textId="78EB7BEC" w:rsidR="00225BBA" w:rsidRDefault="00225BBA" w:rsidP="00225BBA">
      <w:pPr>
        <w:ind w:firstLine="0"/>
      </w:pPr>
      <w:r>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lastRenderedPageBreak/>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lastRenderedPageBreak/>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6F0B44">
      <w:pPr>
        <w:keepNext/>
      </w:pPr>
      <w:r>
        <w:rPr>
          <w:noProof/>
        </w:rPr>
        <w:lastRenderedPageBreak/>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38FD598F" w:rsidR="00DB4F4B" w:rsidRDefault="00000000" w:rsidP="008A12B5">
      <w:pPr>
        <w:pStyle w:val="Kpalrs"/>
      </w:pPr>
      <w:fldSimple w:instr=" SEQ ábra \* ARABIC ">
        <w:r w:rsidR="008A12B5">
          <w:rPr>
            <w:noProof/>
          </w:rPr>
          <w:t>2</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5E2C591D"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 és tartalmazza a </w:t>
      </w:r>
      <w:proofErr w:type="spellStart"/>
      <w:r>
        <w:t>Repository</w:t>
      </w:r>
      <w:proofErr w:type="spellEnd"/>
      <w:r>
        <w:t xml:space="preserve"> réteget, amely az adatelérés absztrakcióját biztosítja.</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lastRenderedPageBreak/>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61BA0AAE" w14:textId="02623B21" w:rsidR="007831B5" w:rsidRDefault="007831B5" w:rsidP="007831B5">
      <w:pPr>
        <w:pStyle w:val="Cmsor2"/>
      </w:pPr>
      <w:r>
        <w:t>Mit lehet még fejleszteni</w:t>
      </w:r>
    </w:p>
    <w:p w14:paraId="067F5C4A" w14:textId="1327BBA9" w:rsidR="006841D3" w:rsidRDefault="006841D3" w:rsidP="00DE7D1D">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3E44A900" w14:textId="6D1B8FD5" w:rsidR="006841D3" w:rsidRDefault="006841D3" w:rsidP="00DE7D1D">
      <w:r>
        <w:t>Az alkalmazás funkcionalitásának további javítás</w:t>
      </w:r>
      <w:r w:rsidR="00DE7D1D">
        <w:t>a</w:t>
      </w:r>
      <w:r>
        <w:t xml:space="preserve"> </w:t>
      </w:r>
      <w:r w:rsidR="00DE7D1D">
        <w:t>érdekében</w:t>
      </w:r>
      <w:r>
        <w:t xml:space="preserve"> a zsebek (zseb ikonok) mozgathatóságának bevezetését, így a felhasználók testre szabhatnák a zsebek sorrendjét az egyéni preferenciáik szerint, ezáltal növelve az alkalmazás kényelmét.</w:t>
      </w:r>
    </w:p>
    <w:p w14:paraId="03E3A276" w14:textId="47496339" w:rsidR="006841D3" w:rsidRDefault="006841D3" w:rsidP="00DE7D1D">
      <w:r>
        <w:t>Az automatikus bejelentkezés funkció implementálásával a bejelentkezett felhasználó adatait meg lehetne jegyezni, így elkerülhető lenne a folyamatos újra bejelentkezés szükségessége.</w:t>
      </w:r>
      <w:r w:rsidR="00DE7D1D">
        <w:t xml:space="preserve"> Akár a </w:t>
      </w:r>
      <w:proofErr w:type="spellStart"/>
      <w:r w:rsidR="00DE7D1D">
        <w:t>biometrikus</w:t>
      </w:r>
      <w:proofErr w:type="spellEnd"/>
      <w:r w:rsidR="00DE7D1D">
        <w:t xml:space="preserve"> azonosítást is hozzá lehetne adni.</w:t>
      </w:r>
    </w:p>
    <w:p w14:paraId="7196928D" w14:textId="4FD9A498" w:rsidR="006841D3" w:rsidRDefault="006841D3" w:rsidP="00DE7D1D">
      <w:r>
        <w:t>Az alkalmazás személyiségét és azonosíthatóságát emelhetnénk egyedi logóval, mely a felhasználók számára könnyen felismerhető lenne</w:t>
      </w:r>
      <w:r w:rsidR="00DE7D1D">
        <w:t xml:space="preserve"> és a </w:t>
      </w:r>
      <w:proofErr w:type="spellStart"/>
      <w:r w:rsidR="00DE7D1D">
        <w:t>BuXa</w:t>
      </w:r>
      <w:proofErr w:type="spellEnd"/>
      <w:r w:rsidR="00DE7D1D">
        <w:t xml:space="preserve"> alkalmazás védjegyévé válhatna.</w:t>
      </w:r>
    </w:p>
    <w:p w14:paraId="4ED341B0" w14:textId="637274B9" w:rsidR="006841D3" w:rsidRDefault="00DE7D1D" w:rsidP="00DE7D1D">
      <w:r>
        <w:t>Ezen kívül</w:t>
      </w:r>
      <w:r w:rsidR="006841D3">
        <w:t xml:space="preserve"> az "elfelejtettem a jelszót" funkció </w:t>
      </w:r>
      <w:r>
        <w:t>implementálása is hasznos lehet</w:t>
      </w:r>
      <w:r w:rsidR="006841D3">
        <w:t xml:space="preserve">, ami segítené a felhasználóknak visszaállítani </w:t>
      </w:r>
      <w:proofErr w:type="spellStart"/>
      <w:r w:rsidR="006841D3">
        <w:t>jelszavukat</w:t>
      </w:r>
      <w:proofErr w:type="spellEnd"/>
      <w:r w:rsidR="006841D3">
        <w:t>, ha szükséges.</w:t>
      </w:r>
    </w:p>
    <w:p w14:paraId="2678EDEC" w14:textId="05D3D942" w:rsidR="006841D3" w:rsidRDefault="006841D3" w:rsidP="00DE7D1D">
      <w:r>
        <w:t xml:space="preserve">Az adatok kezelhetőségének növelése érdekében lehetőség lenne támogatni a </w:t>
      </w:r>
      <w:proofErr w:type="spellStart"/>
      <w:r>
        <w:t>Revolut</w:t>
      </w:r>
      <w:proofErr w:type="spellEnd"/>
      <w:r>
        <w:t xml:space="preserve"> alkalmazásból letölthető tranzakciók importálását az alkalmazásba. Ezzel a </w:t>
      </w:r>
      <w:r>
        <w:lastRenderedPageBreak/>
        <w:t xml:space="preserve">felhasználók könnyen áttekinthetnék és kezelhetnék </w:t>
      </w:r>
      <w:proofErr w:type="spellStart"/>
      <w:r w:rsidR="00DE7D1D">
        <w:t>Revolutos</w:t>
      </w:r>
      <w:proofErr w:type="spellEnd"/>
      <w:r w:rsidR="00DE7D1D">
        <w:t xml:space="preserve"> </w:t>
      </w:r>
      <w:r>
        <w:t>pénzügyeiket az alkalmazásunkon belül</w:t>
      </w:r>
      <w:r w:rsidR="00DE7D1D">
        <w:t xml:space="preserve"> is.</w:t>
      </w:r>
    </w:p>
    <w:p w14:paraId="6EED74EA" w14:textId="1559AECF" w:rsidR="006841D3" w:rsidRDefault="006841D3" w:rsidP="00D03C6E">
      <w:r>
        <w:t>Az adatbiztonság és felhasználói kontroll növelése érdekében be</w:t>
      </w:r>
      <w:r w:rsidR="00D03C6E">
        <w:t xml:space="preserve"> lehetne vezetni</w:t>
      </w:r>
      <w:r>
        <w:t xml:space="preserve"> egy olyan funkciót, amely lehetővé teszi az alkalmazás teljes adatbázisának lementését egy </w:t>
      </w:r>
      <w:proofErr w:type="spellStart"/>
      <w:r>
        <w:t>txt</w:t>
      </w:r>
      <w:proofErr w:type="spellEnd"/>
      <w:r>
        <w:t xml:space="preserve"> fájlba, így a felhasználók saját adataik felett teljes ellenőrzést gyakorolhatnának</w:t>
      </w:r>
      <w:r w:rsidR="00D03C6E">
        <w:t xml:space="preserve"> és </w:t>
      </w:r>
      <w:proofErr w:type="spellStart"/>
      <w:r w:rsidR="00D03C6E">
        <w:t>imortálhatnák</w:t>
      </w:r>
      <w:proofErr w:type="spellEnd"/>
      <w:r w:rsidR="00D03C6E">
        <w:t xml:space="preserve"> más alkalmazásokba, esetleg olyanokba is, amit maguk írnak, direkt erre a célra, hogy kiértékelhessék a költéseiket, bevételeiket. tartozásaikat.</w:t>
      </w:r>
    </w:p>
    <w:p w14:paraId="3C2FAE4B" w14:textId="315C2E78" w:rsidR="00A7083E" w:rsidRDefault="006841D3" w:rsidP="006841D3">
      <w:r>
        <w:t>Végül, az alkalmazás terjeszkedésének érdekében érdemes lenne az iOS platformra is adaptálni, hogy az iPhone felhasználók is élvezhessék az alkalmazás előnyeit, ezáltal növelve a felhasználói bázist</w:t>
      </w:r>
      <w:r w:rsidR="00383ECB">
        <w:t>.</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295D0BBC" w14:textId="56DBDF75" w:rsidR="00307B68" w:rsidRDefault="00307B68" w:rsidP="003D4AF1">
      <w:r>
        <w:t>Az osztályaimat különböző könyvtárakban rendszereztem el, melyek a "</w:t>
      </w:r>
      <w:proofErr w:type="spellStart"/>
      <w:r>
        <w:t>lib</w:t>
      </w:r>
      <w:proofErr w:type="spellEnd"/>
      <w:r>
        <w:t>" mappában találhatók. 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 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1CD176EA" w14:textId="42E24D94" w:rsidR="00307B68" w:rsidRDefault="00307B68" w:rsidP="006C49C7">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lastRenderedPageBreak/>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584431F" w14:textId="14E1E048" w:rsidR="00A8681D" w:rsidRDefault="000B59F4" w:rsidP="00307B68">
      <w:r>
        <w:t>A 3. ábrán látható</w:t>
      </w:r>
      <w:r w:rsidR="00A8681D">
        <w:t xml:space="preserve"> kódrészlet a </w:t>
      </w:r>
      <w:proofErr w:type="spellStart"/>
      <w:r w:rsidR="00A8681D">
        <w:t>debt_details_</w:t>
      </w:r>
      <w:proofErr w:type="gramStart"/>
      <w:r w:rsidR="00A8681D">
        <w:t>model.dart</w:t>
      </w:r>
      <w:proofErr w:type="spellEnd"/>
      <w:proofErr w:type="gram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F384512" w14:textId="05A2FDCD" w:rsidR="002E2E58" w:rsidRDefault="002E2E58" w:rsidP="002E2E58">
      <w:r>
        <w:t xml:space="preserve">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w:t>
      </w:r>
      <w:r>
        <w:lastRenderedPageBreak/>
        <w:t>tehát ő tartozik másnak vagy másoknak pénzzel és nála most több van, méghozzá annyival, amennyi a map-ban a neve mellett álló szám.</w:t>
      </w:r>
    </w:p>
    <w:p w14:paraId="0A12C870" w14:textId="77777777" w:rsidR="007D57FE" w:rsidRDefault="007D57FE" w:rsidP="007D57FE">
      <w:pPr>
        <w:keepNext/>
        <w:ind w:firstLine="0"/>
      </w:pPr>
      <w:r w:rsidRPr="007D57FE">
        <w:drawing>
          <wp:inline distT="0" distB="0" distL="0" distR="0" wp14:anchorId="150C49BF" wp14:editId="52519620">
            <wp:extent cx="5400040" cy="2828290"/>
            <wp:effectExtent l="0" t="0" r="0" b="0"/>
            <wp:docPr id="90644178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1783" name="Kép 1" descr="A képen szöveg, képernyőkép, Betűtípus látható&#10;&#10;Automatikusan generált leírás"/>
                    <pic:cNvPicPr/>
                  </pic:nvPicPr>
                  <pic:blipFill>
                    <a:blip r:embed="rId14"/>
                    <a:stretch>
                      <a:fillRect/>
                    </a:stretch>
                  </pic:blipFill>
                  <pic:spPr>
                    <a:xfrm>
                      <a:off x="0" y="0"/>
                      <a:ext cx="5400040" cy="2828290"/>
                    </a:xfrm>
                    <a:prstGeom prst="rect">
                      <a:avLst/>
                    </a:prstGeom>
                  </pic:spPr>
                </pic:pic>
              </a:graphicData>
            </a:graphic>
          </wp:inline>
        </w:drawing>
      </w:r>
    </w:p>
    <w:p w14:paraId="6DD1D97C" w14:textId="649484CC" w:rsidR="00A8681D" w:rsidRDefault="007D57FE" w:rsidP="008A12B5">
      <w:pPr>
        <w:pStyle w:val="Kpalrs"/>
      </w:pPr>
      <w:fldSimple w:instr=" SEQ ábra \* ARABIC ">
        <w:r w:rsidR="008A12B5">
          <w:rPr>
            <w:noProof/>
          </w:rPr>
          <w:t>3</w:t>
        </w:r>
      </w:fldSimple>
      <w:r>
        <w:t xml:space="preserve">. ábra </w:t>
      </w:r>
      <w:proofErr w:type="spellStart"/>
      <w:r>
        <w:t>calculateDebts</w:t>
      </w:r>
      <w:proofErr w:type="spellEnd"/>
      <w:r>
        <w:t xml:space="preserve"> függvény első része</w:t>
      </w:r>
    </w:p>
    <w:p w14:paraId="72F82A25" w14:textId="7470CBE6" w:rsidR="0081576B" w:rsidRDefault="000B59F4" w:rsidP="0081576B">
      <w:r>
        <w:t>A 4. ábrán 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575D00B" w14:textId="77777777" w:rsidR="0081576B" w:rsidRDefault="0081576B" w:rsidP="0081576B">
      <w:r>
        <w:t xml:space="preserve">Ezután egy lista </w:t>
      </w:r>
      <w:proofErr w:type="spellStart"/>
      <w:r>
        <w:t>inicializálódik</w:t>
      </w:r>
      <w:proofErr w:type="spellEnd"/>
      <w:r>
        <w:t>,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3384ADA7" w14:textId="77777777" w:rsidR="000B59F4" w:rsidRDefault="00E16484" w:rsidP="000B59F4">
      <w:pPr>
        <w:keepNext/>
        <w:ind w:firstLine="0"/>
        <w:jc w:val="center"/>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5"/>
                    <a:stretch>
                      <a:fillRect/>
                    </a:stretch>
                  </pic:blipFill>
                  <pic:spPr>
                    <a:xfrm>
                      <a:off x="0" y="0"/>
                      <a:ext cx="3898073" cy="3378329"/>
                    </a:xfrm>
                    <a:prstGeom prst="rect">
                      <a:avLst/>
                    </a:prstGeom>
                  </pic:spPr>
                </pic:pic>
              </a:graphicData>
            </a:graphic>
          </wp:inline>
        </w:drawing>
      </w:r>
    </w:p>
    <w:p w14:paraId="021EFAB1" w14:textId="47CBFEBD" w:rsidR="00920EB7" w:rsidRDefault="000B59F4" w:rsidP="008A12B5">
      <w:pPr>
        <w:pStyle w:val="Kpalrs"/>
      </w:pPr>
      <w:fldSimple w:instr=" SEQ ábra \* ARABIC ">
        <w:r w:rsidR="008A12B5">
          <w:rPr>
            <w:noProof/>
          </w:rPr>
          <w:t>4</w:t>
        </w:r>
      </w:fldSimple>
      <w:r>
        <w:t xml:space="preserve">. ábra </w:t>
      </w:r>
      <w:proofErr w:type="spellStart"/>
      <w:r w:rsidRPr="009658C6">
        <w:t>calculateDebts</w:t>
      </w:r>
      <w:proofErr w:type="spellEnd"/>
      <w:r w:rsidRPr="009658C6">
        <w:t xml:space="preserve"> függvény </w:t>
      </w:r>
      <w:r>
        <w:t>második</w:t>
      </w:r>
      <w:r w:rsidRPr="009658C6">
        <w:t xml:space="preserve"> része</w:t>
      </w:r>
    </w:p>
    <w:p w14:paraId="3F485BB6" w14:textId="7468D65F" w:rsidR="00493185" w:rsidRDefault="00493185" w:rsidP="00493185">
      <w:pPr>
        <w:ind w:firstLine="0"/>
      </w:pPr>
      <w:r>
        <w:t>A következő két kódrészlet</w:t>
      </w:r>
      <w:r w:rsidR="000B59F4">
        <w:t xml:space="preserve"> (5. ábra és a 6. ábra)</w:t>
      </w:r>
      <w:r>
        <w:t xml:space="preserve"> 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w:t>
      </w:r>
      <w:r>
        <w:lastRenderedPageBreak/>
        <w:t xml:space="preserve">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62E2A4B7" w14:textId="5E6D991B" w:rsidR="00CA0CB6" w:rsidRDefault="00493185" w:rsidP="00493185">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F64CFDD" w14:textId="77777777" w:rsidR="00F77836" w:rsidRDefault="00F77836" w:rsidP="00F77836">
      <w:pPr>
        <w:keepNext/>
        <w:ind w:firstLine="0"/>
      </w:pPr>
      <w:r w:rsidRPr="00F77836">
        <w:drawing>
          <wp:inline distT="0" distB="0" distL="0" distR="0" wp14:anchorId="2AD9E8E3" wp14:editId="1127D43F">
            <wp:extent cx="5400040" cy="3041650"/>
            <wp:effectExtent l="0" t="0" r="0" b="0"/>
            <wp:docPr id="5781237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3743" name="Kép 1" descr="A képen szöveg, képernyőkép, szoftver látható&#10;&#10;Automatikusan generált leírás"/>
                    <pic:cNvPicPr/>
                  </pic:nvPicPr>
                  <pic:blipFill>
                    <a:blip r:embed="rId16"/>
                    <a:stretch>
                      <a:fillRect/>
                    </a:stretch>
                  </pic:blipFill>
                  <pic:spPr>
                    <a:xfrm>
                      <a:off x="0" y="0"/>
                      <a:ext cx="5400040" cy="3041650"/>
                    </a:xfrm>
                    <a:prstGeom prst="rect">
                      <a:avLst/>
                    </a:prstGeom>
                  </pic:spPr>
                </pic:pic>
              </a:graphicData>
            </a:graphic>
          </wp:inline>
        </w:drawing>
      </w:r>
    </w:p>
    <w:p w14:paraId="39D2B435" w14:textId="19CFF708" w:rsidR="00E16484" w:rsidRDefault="00F77836" w:rsidP="008A12B5">
      <w:pPr>
        <w:pStyle w:val="Kpalrs"/>
      </w:pPr>
      <w:fldSimple w:instr=" SEQ ábra \* ARABIC ">
        <w:r w:rsidR="008A12B5">
          <w:rPr>
            <w:noProof/>
          </w:rPr>
          <w:t>5</w:t>
        </w:r>
      </w:fldSimple>
      <w:r>
        <w:t xml:space="preserve">. ábra </w:t>
      </w:r>
      <w:proofErr w:type="spellStart"/>
      <w:r w:rsidRPr="00D4285B">
        <w:t>calculateDebts</w:t>
      </w:r>
      <w:proofErr w:type="spellEnd"/>
      <w:r w:rsidRPr="00D4285B">
        <w:t xml:space="preserve"> függvény </w:t>
      </w:r>
      <w:r>
        <w:t>harmadik</w:t>
      </w:r>
      <w:r w:rsidRPr="00D4285B">
        <w:t xml:space="preserve"> része</w:t>
      </w:r>
    </w:p>
    <w:p w14:paraId="4DB869CC" w14:textId="77777777" w:rsidR="00F77836" w:rsidRDefault="00F77836" w:rsidP="00F77836">
      <w:pPr>
        <w:keepNext/>
        <w:ind w:firstLine="0"/>
      </w:pPr>
      <w:r w:rsidRPr="00F77836">
        <w:lastRenderedPageBreak/>
        <w:drawing>
          <wp:inline distT="0" distB="0" distL="0" distR="0" wp14:anchorId="4824B425" wp14:editId="45F12A06">
            <wp:extent cx="5400040" cy="3775075"/>
            <wp:effectExtent l="0" t="0" r="0" b="0"/>
            <wp:docPr id="3050203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0324" name="Kép 1" descr="A képen szöveg, képernyőkép, szoftver, Betűtípus látható&#10;&#10;Automatikusan generált leírás"/>
                    <pic:cNvPicPr/>
                  </pic:nvPicPr>
                  <pic:blipFill>
                    <a:blip r:embed="rId17"/>
                    <a:stretch>
                      <a:fillRect/>
                    </a:stretch>
                  </pic:blipFill>
                  <pic:spPr>
                    <a:xfrm>
                      <a:off x="0" y="0"/>
                      <a:ext cx="5400040" cy="3775075"/>
                    </a:xfrm>
                    <a:prstGeom prst="rect">
                      <a:avLst/>
                    </a:prstGeom>
                  </pic:spPr>
                </pic:pic>
              </a:graphicData>
            </a:graphic>
          </wp:inline>
        </w:drawing>
      </w:r>
    </w:p>
    <w:p w14:paraId="1B7DDD83" w14:textId="0134E408" w:rsidR="00E16484" w:rsidRDefault="00F77836" w:rsidP="008A12B5">
      <w:pPr>
        <w:pStyle w:val="Kpalrs"/>
      </w:pPr>
      <w:fldSimple w:instr=" SEQ ábra \* ARABIC ">
        <w:r w:rsidR="008A12B5">
          <w:rPr>
            <w:noProof/>
          </w:rPr>
          <w:t>6</w:t>
        </w:r>
      </w:fldSimple>
      <w:r>
        <w:t xml:space="preserve">. ábra </w:t>
      </w:r>
      <w:proofErr w:type="spellStart"/>
      <w:r w:rsidRPr="004C7C54">
        <w:t>calculateDebts</w:t>
      </w:r>
      <w:proofErr w:type="spellEnd"/>
      <w:r w:rsidRPr="004C7C54">
        <w:t xml:space="preserve"> függvény </w:t>
      </w:r>
      <w:r>
        <w:t>negyedik</w:t>
      </w:r>
      <w:r w:rsidRPr="004C7C54">
        <w:t xml:space="preserve"> része</w:t>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4ABAE0D3" w14:textId="77777777" w:rsidR="00E47550" w:rsidRDefault="00C32E0E" w:rsidP="00E47550">
      <w:pPr>
        <w:keepNext/>
        <w:ind w:firstLine="0"/>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32B3FFBF" w:rsidR="00C32E0E" w:rsidRDefault="00E47550" w:rsidP="008A12B5">
      <w:pPr>
        <w:pStyle w:val="Kpalrs"/>
      </w:pPr>
      <w:fldSimple w:instr=" SEQ ábra \* ARABIC ">
        <w:r w:rsidR="008A12B5">
          <w:rPr>
            <w:noProof/>
          </w:rPr>
          <w:t>7</w:t>
        </w:r>
      </w:fldSimple>
      <w:r>
        <w:t>. ábra relációs adatbázis diagram</w:t>
      </w:r>
    </w:p>
    <w:p w14:paraId="21EBC8CA" w14:textId="59738E27" w:rsidR="00A32E16" w:rsidRDefault="00A32E16" w:rsidP="00A32E16">
      <w:r>
        <w:lastRenderedPageBreak/>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lastRenderedPageBreak/>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3B671F">
      <w:pPr>
        <w:keepNext/>
        <w:ind w:firstLine="0"/>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9"/>
                    <a:stretch>
                      <a:fillRect/>
                    </a:stretch>
                  </pic:blipFill>
                  <pic:spPr>
                    <a:xfrm>
                      <a:off x="0" y="0"/>
                      <a:ext cx="5400040" cy="2595880"/>
                    </a:xfrm>
                    <a:prstGeom prst="rect">
                      <a:avLst/>
                    </a:prstGeom>
                  </pic:spPr>
                </pic:pic>
              </a:graphicData>
            </a:graphic>
          </wp:inline>
        </w:drawing>
      </w:r>
    </w:p>
    <w:p w14:paraId="139F4D53" w14:textId="37C6CAF2" w:rsidR="00B911E6" w:rsidRDefault="003B671F" w:rsidP="008A12B5">
      <w:pPr>
        <w:pStyle w:val="Kpalrs"/>
      </w:pPr>
      <w:fldSimple w:instr=" SEQ ábra \* ARABIC ">
        <w:r w:rsidR="008A12B5">
          <w:rPr>
            <w:noProof/>
          </w:rPr>
          <w:t>8</w:t>
        </w:r>
      </w:fldSimple>
      <w:r>
        <w:t xml:space="preserve">. ábra </w:t>
      </w:r>
      <w:proofErr w:type="spellStart"/>
      <w:r>
        <w:t>Firestore</w:t>
      </w:r>
      <w:proofErr w:type="spellEnd"/>
      <w:r>
        <w:t xml:space="preserve"> adatstruktúra első ábra</w:t>
      </w:r>
    </w:p>
    <w:p w14:paraId="3D109BCA" w14:textId="77777777" w:rsidR="005119C6" w:rsidRDefault="00B911E6" w:rsidP="005119C6">
      <w:pPr>
        <w:keepNext/>
        <w:ind w:firstLine="0"/>
      </w:pPr>
      <w:r w:rsidRPr="00B911E6">
        <w:rPr>
          <w:noProof/>
        </w:rPr>
        <w:lastRenderedPageBreak/>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0"/>
                    <a:stretch>
                      <a:fillRect/>
                    </a:stretch>
                  </pic:blipFill>
                  <pic:spPr>
                    <a:xfrm>
                      <a:off x="0" y="0"/>
                      <a:ext cx="5400040" cy="2858135"/>
                    </a:xfrm>
                    <a:prstGeom prst="rect">
                      <a:avLst/>
                    </a:prstGeom>
                  </pic:spPr>
                </pic:pic>
              </a:graphicData>
            </a:graphic>
          </wp:inline>
        </w:drawing>
      </w:r>
    </w:p>
    <w:p w14:paraId="64EF25C0" w14:textId="40F17565" w:rsidR="00B911E6" w:rsidRDefault="005119C6" w:rsidP="008A12B5">
      <w:pPr>
        <w:pStyle w:val="Kpalrs"/>
      </w:pPr>
      <w:fldSimple w:instr=" SEQ ábra \* ARABIC ">
        <w:r w:rsidR="008A12B5">
          <w:rPr>
            <w:noProof/>
          </w:rPr>
          <w:t>9</w:t>
        </w:r>
      </w:fldSimple>
      <w:r>
        <w:t xml:space="preserve">. ábra </w:t>
      </w:r>
      <w:proofErr w:type="spellStart"/>
      <w:r w:rsidRPr="005D6013">
        <w:t>Firestore</w:t>
      </w:r>
      <w:proofErr w:type="spellEnd"/>
      <w:r w:rsidRPr="005D6013">
        <w:t xml:space="preserve"> adatstruktúra </w:t>
      </w:r>
      <w:r>
        <w:t>második</w:t>
      </w:r>
      <w:r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6B590C29" w14:textId="2A3F1A76" w:rsidR="00C17E70" w:rsidRDefault="00C17E70" w:rsidP="00C17E70">
      <w:r>
        <w:t xml:space="preserve">Miután már önálló laboratórium tárgy keretein belül elkezdtem a projektet </w:t>
      </w:r>
      <w:proofErr w:type="spellStart"/>
      <w:r>
        <w:t>Kotlin</w:t>
      </w:r>
      <w:proofErr w:type="spellEnd"/>
      <w:r>
        <w:t xml:space="preserve"> nyelven natív Android alkalmazásként megvalósítani, rálátást nyertem, hogy hogyan is akarom az alkalmazást megvalósítani. A szakdolgozatom során megismerkedtem a </w:t>
      </w:r>
      <w:proofErr w:type="spellStart"/>
      <w:r>
        <w:t>Flutterrel</w:t>
      </w:r>
      <w:proofErr w:type="spellEnd"/>
      <w:r>
        <w:t xml:space="preserve"> és a Dart-</w:t>
      </w:r>
      <w:proofErr w:type="spellStart"/>
      <w:r>
        <w:t>tal</w:t>
      </w:r>
      <w:proofErr w:type="spellEnd"/>
      <w:r>
        <w:t>,</w:t>
      </w:r>
      <w:r w:rsidR="002B6D79">
        <w:t xml:space="preserve"> [14]</w:t>
      </w:r>
      <w:r>
        <w:t xml:space="preserve"> készítettem egy rövid próbaprojektet, ahol a felületek és elemek működését teszteltem. Kipróbáltam az objektumorientált programozást ebben a keretrendszerben, és megértettem, hogyan működik a </w:t>
      </w:r>
      <w:proofErr w:type="spellStart"/>
      <w:r>
        <w:t>widget</w:t>
      </w:r>
      <w:proofErr w:type="spellEnd"/>
      <w:r>
        <w:t xml:space="preserve"> fa.</w:t>
      </w:r>
    </w:p>
    <w:p w14:paraId="419D212C" w14:textId="38F1738E" w:rsidR="00C17E70" w:rsidRDefault="00C17E70" w:rsidP="009C4937">
      <w:r>
        <w:lastRenderedPageBreak/>
        <w:t xml:space="preserve">Ezután </w:t>
      </w:r>
      <w:r w:rsidR="009C4937">
        <w:t xml:space="preserve">az éles projektben </w:t>
      </w:r>
      <w:r>
        <w:t xml:space="preserve">elkészítettem a belépő felületet, ahol bejelentkezhet vagy regisztrálhat a felhasználó. Ezen rész viszonylag könnyen ment, az első nagyobb kihívás akkor jött, amikor </w:t>
      </w:r>
      <w:proofErr w:type="spellStart"/>
      <w:r>
        <w:t>Firebase</w:t>
      </w:r>
      <w:proofErr w:type="spellEnd"/>
      <w:r>
        <w:t>-re próbáltam regisztrálni a projektet. Hiába néztem utána több forrásban</w:t>
      </w:r>
      <w:r w:rsidR="009C4937">
        <w:t xml:space="preserve">, </w:t>
      </w:r>
      <w:proofErr w:type="spellStart"/>
      <w:r w:rsidR="00B87173">
        <w:t>Y</w:t>
      </w:r>
      <w:r w:rsidR="009C4937">
        <w:t>outube</w:t>
      </w:r>
      <w:proofErr w:type="spellEnd"/>
      <w:r w:rsidR="009C4937">
        <w:t xml:space="preserve"> videókban, internetes cikkekben és </w:t>
      </w:r>
      <w:proofErr w:type="spellStart"/>
      <w:r w:rsidR="009C4937">
        <w:t>Firebase</w:t>
      </w:r>
      <w:proofErr w:type="spellEnd"/>
      <w:r w:rsidR="009C4937">
        <w:t xml:space="preserve"> leírásokban</w:t>
      </w:r>
      <w:r>
        <w:t>,</w:t>
      </w:r>
      <w:r w:rsidR="009C4937">
        <w:t xml:space="preserve"> hogy hogyan kell és érdemes használni ezt a szerver szolgáltatást,</w:t>
      </w:r>
      <w:r>
        <w:t xml:space="preserve"> hibákkal találkoztam, amiket nehezen sikerült megoldanom.</w:t>
      </w:r>
    </w:p>
    <w:p w14:paraId="7ACC6EA7" w14:textId="2FF861B1" w:rsidR="00C17E70" w:rsidRDefault="00C17E70" w:rsidP="00C17E70">
      <w:r>
        <w:t xml:space="preserve">A </w:t>
      </w:r>
      <w:proofErr w:type="spellStart"/>
      <w:r>
        <w:t>Firebase</w:t>
      </w:r>
      <w:proofErr w:type="spellEnd"/>
      <w:r>
        <w:t xml:space="preserve"> regisztráció problémáját nehezen sikerült áthidalnom, de ezt követően</w:t>
      </w:r>
      <w:r w:rsidR="00B42B64">
        <w:t xml:space="preserve"> újra jól haladtam, abban a tempóban, amiben terveztem. E</w:t>
      </w:r>
      <w:r>
        <w:t>lkezdtem kialakítani az alkalmazásomat az MVVM architektúra alapján</w:t>
      </w:r>
      <w:r w:rsidR="002B6D79">
        <w:t xml:space="preserve"> [12]</w:t>
      </w:r>
      <w:r>
        <w:t xml:space="preserve">. Rendeztem az osztályhierarchiát, a mappastruktúrát, és a kódomat is. Eleinte sok modult kellett importálnom a </w:t>
      </w:r>
      <w:proofErr w:type="spellStart"/>
      <w:proofErr w:type="gramStart"/>
      <w:r>
        <w:t>pubspec.yaml</w:t>
      </w:r>
      <w:proofErr w:type="spellEnd"/>
      <w:proofErr w:type="gramEnd"/>
      <w:r>
        <w:t xml:space="preserve"> fájlba, és ezek szinkronizálása nehézkes volt, hasonlóan a </w:t>
      </w:r>
      <w:proofErr w:type="spellStart"/>
      <w:r>
        <w:t>Firebase-hez</w:t>
      </w:r>
      <w:proofErr w:type="spellEnd"/>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w:t>
      </w:r>
      <w:proofErr w:type="spellStart"/>
      <w:r>
        <w:t>Firebase</w:t>
      </w:r>
      <w:proofErr w:type="spellEnd"/>
      <w:r>
        <w:t xml:space="preserve"> konzolos felületén. Ebben a szakaszban </w:t>
      </w:r>
      <w:r w:rsidR="00983353">
        <w:t xml:space="preserve">újra </w:t>
      </w:r>
      <w:r>
        <w:t xml:space="preserve">lassan haladtam, és a </w:t>
      </w:r>
      <w:proofErr w:type="spellStart"/>
      <w:r>
        <w:t>Firebase</w:t>
      </w:r>
      <w:proofErr w:type="spellEnd"/>
      <w:r>
        <w:t xml:space="preserve"> új projektjének 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w:t>
      </w:r>
      <w:proofErr w:type="spellStart"/>
      <w:r>
        <w:lastRenderedPageBreak/>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3B1FFCAC" w14:textId="301B0535" w:rsidR="00394617" w:rsidRDefault="00394617" w:rsidP="00A96F62">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1"/>
                    <a:stretch>
                      <a:fillRect/>
                    </a:stretch>
                  </pic:blipFill>
                  <pic:spPr>
                    <a:xfrm>
                      <a:off x="0" y="0"/>
                      <a:ext cx="2956032" cy="3055196"/>
                    </a:xfrm>
                    <a:prstGeom prst="rect">
                      <a:avLst/>
                    </a:prstGeom>
                  </pic:spPr>
                </pic:pic>
              </a:graphicData>
            </a:graphic>
          </wp:inline>
        </w:drawing>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w:t>
      </w:r>
      <w:proofErr w:type="spellStart"/>
      <w:r w:rsidRPr="00BF2A47">
        <w:t>buxa</w:t>
      </w:r>
      <w:proofErr w:type="spellEnd"/>
      <w:r w:rsidRPr="00BF2A47">
        <w:t>\test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39A182F7" w14:textId="77777777" w:rsidR="00964A4C" w:rsidRDefault="00212E96" w:rsidP="00964A4C">
      <w:pPr>
        <w:keepNext/>
        <w:ind w:firstLine="0"/>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2"/>
                    <a:stretch>
                      <a:fillRect/>
                    </a:stretch>
                  </pic:blipFill>
                  <pic:spPr>
                    <a:xfrm>
                      <a:off x="0" y="0"/>
                      <a:ext cx="5400040" cy="3739515"/>
                    </a:xfrm>
                    <a:prstGeom prst="rect">
                      <a:avLst/>
                    </a:prstGeom>
                  </pic:spPr>
                </pic:pic>
              </a:graphicData>
            </a:graphic>
          </wp:inline>
        </w:drawing>
      </w:r>
    </w:p>
    <w:p w14:paraId="79D0FE69" w14:textId="4B2FFC29" w:rsidR="00212E96" w:rsidRDefault="00964A4C" w:rsidP="008A12B5">
      <w:pPr>
        <w:pStyle w:val="Kpalrs"/>
      </w:pPr>
      <w:fldSimple w:instr=" SEQ ábra \* ARABIC ">
        <w:r w:rsidR="008A12B5">
          <w:rPr>
            <w:noProof/>
          </w:rPr>
          <w:t>10</w:t>
        </w:r>
      </w:fldSimple>
      <w:r>
        <w:t>. ábra példa teszt első ábra</w:t>
      </w:r>
    </w:p>
    <w:p w14:paraId="122287F6" w14:textId="0C71299E" w:rsidR="00E217A0" w:rsidRDefault="00E217A0" w:rsidP="00212E96">
      <w:pPr>
        <w:ind w:firstLine="0"/>
      </w:pPr>
      <w:r>
        <w:t xml:space="preserve">Itt </w:t>
      </w:r>
      <w:r w:rsidR="00F94255">
        <w:t xml:space="preserve">(10. ábrán) </w:t>
      </w:r>
      <w:r>
        <w:t>látható, hogy milyen pontokból épül fel egy teszt. Van egy leírás, ahol leírom, hogy mit fogok tesztelni és milyen lépéseket fogok tenni, valamint pár elvárást is megfogalmazok. Az</w:t>
      </w:r>
      <w:r w:rsidR="00177362">
        <w:t xml:space="preserve"> </w:t>
      </w:r>
      <w:proofErr w:type="gramStart"/>
      <w:r w:rsidR="00177362">
        <w:t xml:space="preserve">után </w:t>
      </w:r>
      <w:r>
        <w:t>”Lépések</w:t>
      </w:r>
      <w:proofErr w:type="gramEnd"/>
      <w:r>
        <w:t>” cím alatt megfogalmazom röviden pontokba szedve az összes lépést, amit a teszt során elvégzek.</w:t>
      </w:r>
    </w:p>
    <w:p w14:paraId="3D1A6FC5" w14:textId="77777777" w:rsidR="000A0C97" w:rsidRDefault="00AE2139" w:rsidP="000A0C97">
      <w:pPr>
        <w:keepNext/>
        <w:ind w:firstLine="0"/>
      </w:pPr>
      <w:r w:rsidRPr="00AE2139">
        <w:rPr>
          <w:noProof/>
        </w:rPr>
        <w:lastRenderedPageBreak/>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3"/>
                    <a:stretch>
                      <a:fillRect/>
                    </a:stretch>
                  </pic:blipFill>
                  <pic:spPr>
                    <a:xfrm>
                      <a:off x="0" y="0"/>
                      <a:ext cx="4773398" cy="3692872"/>
                    </a:xfrm>
                    <a:prstGeom prst="rect">
                      <a:avLst/>
                    </a:prstGeom>
                  </pic:spPr>
                </pic:pic>
              </a:graphicData>
            </a:graphic>
          </wp:inline>
        </w:drawing>
      </w:r>
    </w:p>
    <w:p w14:paraId="06372AC3" w14:textId="1E4E38F1" w:rsidR="00AE2139" w:rsidRDefault="000A0C97" w:rsidP="008A12B5">
      <w:pPr>
        <w:pStyle w:val="Kpalrs"/>
      </w:pPr>
      <w:fldSimple w:instr=" SEQ ábra \* ARABIC ">
        <w:r w:rsidR="008A12B5">
          <w:rPr>
            <w:noProof/>
          </w:rPr>
          <w:t>11</w:t>
        </w:r>
      </w:fldSimple>
      <w:r>
        <w:t xml:space="preserve">. ábra </w:t>
      </w:r>
      <w:r w:rsidRPr="00B96AE4">
        <w:t xml:space="preserve">példa teszt </w:t>
      </w:r>
      <w:r>
        <w:t>második</w:t>
      </w:r>
      <w:r w:rsidRPr="00B96AE4">
        <w:t xml:space="preserve"> ábra</w:t>
      </w:r>
    </w:p>
    <w:p w14:paraId="6E43CEC6" w14:textId="5E32AFAB" w:rsidR="00E217A0" w:rsidRDefault="00E217A0" w:rsidP="00212E96">
      <w:pPr>
        <w:ind w:firstLine="0"/>
      </w:pPr>
      <w:r>
        <w:t xml:space="preserve">Ezek után következik </w:t>
      </w:r>
      <w:proofErr w:type="gramStart"/>
      <w:r>
        <w:t>egy ”Elvárt</w:t>
      </w:r>
      <w:proofErr w:type="gramEnd"/>
      <w:r>
        <w:t xml:space="preserve"> eredmények” pont, </w:t>
      </w:r>
      <w:r w:rsidR="00132474">
        <w:t xml:space="preserve">(12. ábra) </w:t>
      </w:r>
      <w:r>
        <w:t>ahol összehasonlítom az elvárt eredményeket a valós eredményekkel többnyire képek formájában.</w:t>
      </w:r>
    </w:p>
    <w:p w14:paraId="02E8832B" w14:textId="77777777" w:rsidR="0041592F" w:rsidRDefault="00AE2139" w:rsidP="0041592F">
      <w:pPr>
        <w:keepNext/>
        <w:ind w:firstLine="0"/>
      </w:pPr>
      <w:r w:rsidRPr="00AE2139">
        <w:rPr>
          <w:noProof/>
        </w:rPr>
        <w:lastRenderedPageBreak/>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4"/>
                    <a:stretch>
                      <a:fillRect/>
                    </a:stretch>
                  </pic:blipFill>
                  <pic:spPr>
                    <a:xfrm>
                      <a:off x="0" y="0"/>
                      <a:ext cx="5400040" cy="6160135"/>
                    </a:xfrm>
                    <a:prstGeom prst="rect">
                      <a:avLst/>
                    </a:prstGeom>
                  </pic:spPr>
                </pic:pic>
              </a:graphicData>
            </a:graphic>
          </wp:inline>
        </w:drawing>
      </w:r>
    </w:p>
    <w:p w14:paraId="1124B207" w14:textId="1B8F840F" w:rsidR="00212E96" w:rsidRDefault="0041592F" w:rsidP="008A12B5">
      <w:pPr>
        <w:pStyle w:val="Kpalrs"/>
      </w:pPr>
      <w:fldSimple w:instr=" SEQ ábra \* ARABIC ">
        <w:r w:rsidR="008A12B5">
          <w:rPr>
            <w:noProof/>
          </w:rPr>
          <w:t>12</w:t>
        </w:r>
      </w:fldSimple>
      <w:r>
        <w:t xml:space="preserve">. ábra </w:t>
      </w:r>
      <w:r w:rsidRPr="00186441">
        <w:t xml:space="preserve">példa teszt </w:t>
      </w:r>
      <w:r>
        <w:t>harmadik</w:t>
      </w:r>
      <w:r w:rsidRPr="00186441">
        <w:t xml:space="preserve"> ábra</w:t>
      </w:r>
    </w:p>
    <w:p w14:paraId="23A22CD4" w14:textId="23482B75" w:rsidR="003063A8" w:rsidRDefault="003063A8" w:rsidP="00AE2139">
      <w:pPr>
        <w:ind w:firstLine="0"/>
      </w:pPr>
      <w:r>
        <w:t xml:space="preserve">Mivel a tesztelést </w:t>
      </w:r>
      <w:proofErr w:type="spellStart"/>
      <w:r w:rsidR="008C51FF">
        <w:t>androidos</w:t>
      </w:r>
      <w:proofErr w:type="spellEnd"/>
      <w:r w:rsidR="008C51FF">
        <w:t xml:space="preserve"> operációsrendszeren, telefonon és weben is elvégzem ezért a képek lehetnek a webes alkalmazásból, de a telefonos felületről is. Az alább látható képen</w:t>
      </w:r>
      <w:r w:rsidR="00132474">
        <w:t xml:space="preserve"> (13. ábra)</w:t>
      </w:r>
      <w:r w:rsidR="008C51FF">
        <w:t xml:space="preserve"> a telefonos felület egyik teszteredménye látható.</w:t>
      </w:r>
    </w:p>
    <w:p w14:paraId="61FB94A5" w14:textId="44A9A7CD" w:rsidR="00AE2139" w:rsidRDefault="00AE2139" w:rsidP="00AE2139">
      <w:pPr>
        <w:ind w:firstLine="0"/>
      </w:pPr>
    </w:p>
    <w:p w14:paraId="396A224B" w14:textId="77777777" w:rsidR="00132474" w:rsidRDefault="00AE2139" w:rsidP="00132474">
      <w:pPr>
        <w:keepNext/>
        <w:ind w:firstLine="0"/>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5"/>
                    <a:stretch>
                      <a:fillRect/>
                    </a:stretch>
                  </pic:blipFill>
                  <pic:spPr>
                    <a:xfrm>
                      <a:off x="0" y="0"/>
                      <a:ext cx="5400040" cy="5394325"/>
                    </a:xfrm>
                    <a:prstGeom prst="rect">
                      <a:avLst/>
                    </a:prstGeom>
                  </pic:spPr>
                </pic:pic>
              </a:graphicData>
            </a:graphic>
          </wp:inline>
        </w:drawing>
      </w:r>
    </w:p>
    <w:p w14:paraId="49E5F77A" w14:textId="26BDB632" w:rsidR="00AE2139" w:rsidRDefault="00132474" w:rsidP="008A12B5">
      <w:pPr>
        <w:pStyle w:val="Kpalrs"/>
      </w:pPr>
      <w:fldSimple w:instr=" SEQ ábra \* ARABIC ">
        <w:r w:rsidR="008A12B5">
          <w:rPr>
            <w:noProof/>
          </w:rPr>
          <w:t>13</w:t>
        </w:r>
      </w:fldSimple>
      <w:r>
        <w:t>. ábra</w:t>
      </w:r>
    </w:p>
    <w:p w14:paraId="668C5033" w14:textId="2B0AF345" w:rsidR="00297922" w:rsidRDefault="00297922" w:rsidP="00AE2139">
      <w:pPr>
        <w:ind w:firstLine="0"/>
      </w:pPr>
      <w:r>
        <w:t>Az utolsó két pont</w:t>
      </w:r>
      <w:r w:rsidR="00486203">
        <w:t xml:space="preserve"> (14. ábra)</w:t>
      </w:r>
      <w:r>
        <w:t xml:space="preserve">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31C1BEFE" w14:textId="77777777" w:rsidR="009F3FA3" w:rsidRDefault="00297922" w:rsidP="009F3FA3">
      <w:pPr>
        <w:keepNext/>
        <w:ind w:firstLine="0"/>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6"/>
                    <a:stretch>
                      <a:fillRect/>
                    </a:stretch>
                  </pic:blipFill>
                  <pic:spPr>
                    <a:xfrm>
                      <a:off x="0" y="0"/>
                      <a:ext cx="5400040" cy="2494915"/>
                    </a:xfrm>
                    <a:prstGeom prst="rect">
                      <a:avLst/>
                    </a:prstGeom>
                  </pic:spPr>
                </pic:pic>
              </a:graphicData>
            </a:graphic>
          </wp:inline>
        </w:drawing>
      </w:r>
    </w:p>
    <w:p w14:paraId="7C308344" w14:textId="70F5D181" w:rsidR="009F3FA3" w:rsidRDefault="009F3FA3" w:rsidP="008A12B5">
      <w:pPr>
        <w:pStyle w:val="Kpalrs"/>
      </w:pPr>
      <w:fldSimple w:instr=" SEQ ábra \* ARABIC ">
        <w:r w:rsidR="008A12B5">
          <w:rPr>
            <w:noProof/>
          </w:rPr>
          <w:t>14</w:t>
        </w:r>
      </w:fldSimple>
      <w:r>
        <w:t xml:space="preserve">. ábra </w:t>
      </w:r>
      <w:r w:rsidRPr="005F3CC2">
        <w:t xml:space="preserve">példa teszt </w:t>
      </w:r>
      <w:r>
        <w:t>utolsó</w:t>
      </w:r>
      <w:r w:rsidRPr="005F3CC2">
        <w:t xml:space="preserve"> ábra</w:t>
      </w:r>
    </w:p>
    <w:p w14:paraId="08B8ADD3" w14:textId="056A47AB" w:rsidR="00D559F3" w:rsidRDefault="00D559F3" w:rsidP="00D559F3">
      <w:pPr>
        <w:pStyle w:val="Cmsor2"/>
      </w:pPr>
      <w:r w:rsidRPr="00D559F3">
        <w:t>A program használata</w:t>
      </w:r>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w:t>
      </w:r>
      <w:r>
        <w:lastRenderedPageBreak/>
        <w:t>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643864">
      <w:pPr>
        <w:keepNext/>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7"/>
                    <a:stretch>
                      <a:fillRect/>
                    </a:stretch>
                  </pic:blipFill>
                  <pic:spPr>
                    <a:xfrm>
                      <a:off x="0" y="0"/>
                      <a:ext cx="4039188" cy="4317998"/>
                    </a:xfrm>
                    <a:prstGeom prst="rect">
                      <a:avLst/>
                    </a:prstGeom>
                  </pic:spPr>
                </pic:pic>
              </a:graphicData>
            </a:graphic>
          </wp:inline>
        </w:drawing>
      </w:r>
    </w:p>
    <w:p w14:paraId="7EB5B61D" w14:textId="2B6366D4" w:rsidR="00643864" w:rsidRDefault="00643864" w:rsidP="008A12B5">
      <w:pPr>
        <w:pStyle w:val="Kpalrs"/>
      </w:pPr>
      <w:fldSimple w:instr=" SEQ ábra \* ARABIC ">
        <w:r w:rsidR="008A12B5">
          <w:rPr>
            <w:noProof/>
          </w:rPr>
          <w:t>15</w:t>
        </w:r>
      </w:fldSimple>
      <w:r>
        <w:t>. ábra</w:t>
      </w:r>
    </w:p>
    <w:p w14:paraId="73DD2D11" w14:textId="77777777" w:rsidR="00643864" w:rsidRDefault="00643864" w:rsidP="00643864">
      <w:pPr>
        <w:keepNext/>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8"/>
                    <a:stretch>
                      <a:fillRect/>
                    </a:stretch>
                  </pic:blipFill>
                  <pic:spPr>
                    <a:xfrm>
                      <a:off x="0" y="0"/>
                      <a:ext cx="3698622" cy="3950880"/>
                    </a:xfrm>
                    <a:prstGeom prst="rect">
                      <a:avLst/>
                    </a:prstGeom>
                  </pic:spPr>
                </pic:pic>
              </a:graphicData>
            </a:graphic>
          </wp:inline>
        </w:drawing>
      </w:r>
    </w:p>
    <w:p w14:paraId="3B0B0E16" w14:textId="18E49444" w:rsidR="0098242A" w:rsidRDefault="00643864" w:rsidP="008A12B5">
      <w:pPr>
        <w:pStyle w:val="Kpalrs"/>
      </w:pPr>
      <w:fldSimple w:instr=" SEQ ábra \* ARABIC ">
        <w:r w:rsidR="008A12B5">
          <w:rPr>
            <w:noProof/>
          </w:rPr>
          <w:t>16</w:t>
        </w:r>
      </w:fldSimple>
      <w:r>
        <w:t>. ábra</w:t>
      </w:r>
    </w:p>
    <w:p w14:paraId="3251CA0E" w14:textId="77777777" w:rsidR="00643864" w:rsidRDefault="0098242A" w:rsidP="00643864">
      <w:pPr>
        <w:keepNext/>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9"/>
                    <a:stretch>
                      <a:fillRect/>
                    </a:stretch>
                  </pic:blipFill>
                  <pic:spPr>
                    <a:xfrm>
                      <a:off x="0" y="0"/>
                      <a:ext cx="3657197" cy="3896309"/>
                    </a:xfrm>
                    <a:prstGeom prst="rect">
                      <a:avLst/>
                    </a:prstGeom>
                  </pic:spPr>
                </pic:pic>
              </a:graphicData>
            </a:graphic>
          </wp:inline>
        </w:drawing>
      </w:r>
    </w:p>
    <w:p w14:paraId="6E8DB6B9" w14:textId="63FAED4A" w:rsidR="0098242A" w:rsidRDefault="00643864" w:rsidP="008A12B5">
      <w:pPr>
        <w:pStyle w:val="Kpalrs"/>
      </w:pPr>
      <w:fldSimple w:instr=" SEQ ábra \* ARABIC ">
        <w:r w:rsidR="008A12B5">
          <w:rPr>
            <w:noProof/>
          </w:rPr>
          <w:t>17</w:t>
        </w:r>
      </w:fldSimple>
      <w:r>
        <w:t>. ábra</w:t>
      </w:r>
    </w:p>
    <w:p w14:paraId="0344EE9B" w14:textId="10B04046" w:rsidR="0098242A" w:rsidRDefault="0098242A" w:rsidP="004C2896">
      <w:r>
        <w:lastRenderedPageBreak/>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Amennyiben mégis meggondolnánk magunkat, a "Mégsem" gomb segítségével törölhetjük az új tartozást. Az alkalmazás így rendkívül rugalmasan kezeli a tartozásokat, és a kényelmes használat érdekében lehetőséget biztosít a tartozások 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2727DD23" w14:textId="77777777" w:rsidR="00666F36" w:rsidRDefault="0098242A" w:rsidP="00666F36">
      <w:pPr>
        <w:keepNext/>
      </w:pPr>
      <w:r w:rsidRPr="0098242A">
        <w:rPr>
          <w:noProof/>
        </w:rPr>
        <w:lastRenderedPageBreak/>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0"/>
                    <a:stretch>
                      <a:fillRect/>
                    </a:stretch>
                  </pic:blipFill>
                  <pic:spPr>
                    <a:xfrm>
                      <a:off x="0" y="0"/>
                      <a:ext cx="3384954" cy="3588354"/>
                    </a:xfrm>
                    <a:prstGeom prst="rect">
                      <a:avLst/>
                    </a:prstGeom>
                  </pic:spPr>
                </pic:pic>
              </a:graphicData>
            </a:graphic>
          </wp:inline>
        </w:drawing>
      </w:r>
    </w:p>
    <w:p w14:paraId="45F2E8AD" w14:textId="53D7AA93" w:rsidR="0098242A" w:rsidRDefault="00666F36" w:rsidP="008A12B5">
      <w:pPr>
        <w:pStyle w:val="Kpalrs"/>
      </w:pPr>
      <w:fldSimple w:instr=" SEQ ábra \* ARABIC ">
        <w:r w:rsidR="008A12B5">
          <w:rPr>
            <w:noProof/>
          </w:rPr>
          <w:t>18</w:t>
        </w:r>
      </w:fldSimple>
      <w:r>
        <w:t>. ábra</w:t>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77777777" w:rsidR="00666F36" w:rsidRDefault="00A06C7C" w:rsidP="00666F36">
      <w:pPr>
        <w:pStyle w:val="Kd"/>
        <w:keepNext/>
        <w:jc w:val="center"/>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1"/>
                    <a:stretch>
                      <a:fillRect/>
                    </a:stretch>
                  </pic:blipFill>
                  <pic:spPr>
                    <a:xfrm>
                      <a:off x="0" y="0"/>
                      <a:ext cx="3428771" cy="3640045"/>
                    </a:xfrm>
                    <a:prstGeom prst="rect">
                      <a:avLst/>
                    </a:prstGeom>
                  </pic:spPr>
                </pic:pic>
              </a:graphicData>
            </a:graphic>
          </wp:inline>
        </w:drawing>
      </w:r>
    </w:p>
    <w:p w14:paraId="73CCA6D5" w14:textId="2FB674E6" w:rsidR="00735120" w:rsidRDefault="00666F36" w:rsidP="008A12B5">
      <w:pPr>
        <w:pStyle w:val="Kpalrs"/>
      </w:pPr>
      <w:fldSimple w:instr=" SEQ ábra \* ARABIC ">
        <w:r w:rsidR="008A12B5">
          <w:rPr>
            <w:noProof/>
          </w:rPr>
          <w:t>19</w:t>
        </w:r>
      </w:fldSimple>
      <w:r>
        <w:t>. ábra</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7437A0EB" w14:textId="77777777" w:rsidR="00AE5D3A" w:rsidRDefault="00AE5D3A" w:rsidP="00AE5D3A">
      <w:pPr>
        <w:keepNext/>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2"/>
                    <a:stretch>
                      <a:fillRect/>
                    </a:stretch>
                  </pic:blipFill>
                  <pic:spPr>
                    <a:xfrm>
                      <a:off x="0" y="0"/>
                      <a:ext cx="3818180" cy="4013938"/>
                    </a:xfrm>
                    <a:prstGeom prst="rect">
                      <a:avLst/>
                    </a:prstGeom>
                  </pic:spPr>
                </pic:pic>
              </a:graphicData>
            </a:graphic>
          </wp:inline>
        </w:drawing>
      </w:r>
    </w:p>
    <w:p w14:paraId="44D04200" w14:textId="0E755F2F" w:rsidR="002C45DB" w:rsidRDefault="00AE5D3A" w:rsidP="008A12B5">
      <w:pPr>
        <w:pStyle w:val="Kpalrs"/>
      </w:pPr>
      <w:fldSimple w:instr=" SEQ ábra \* ARABIC ">
        <w:r w:rsidR="008A12B5">
          <w:rPr>
            <w:noProof/>
          </w:rPr>
          <w:t>20</w:t>
        </w:r>
      </w:fldSimple>
      <w:r>
        <w:t>. ábra</w:t>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11600">
      <w:pPr>
        <w:keepNext/>
        <w:jc w:val="center"/>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3"/>
                    <a:stretch>
                      <a:fillRect/>
                    </a:stretch>
                  </pic:blipFill>
                  <pic:spPr>
                    <a:xfrm>
                      <a:off x="0" y="0"/>
                      <a:ext cx="3414151" cy="3653833"/>
                    </a:xfrm>
                    <a:prstGeom prst="rect">
                      <a:avLst/>
                    </a:prstGeom>
                  </pic:spPr>
                </pic:pic>
              </a:graphicData>
            </a:graphic>
          </wp:inline>
        </w:drawing>
      </w:r>
    </w:p>
    <w:p w14:paraId="14E2AF9D" w14:textId="373E0076" w:rsidR="005D1463" w:rsidRDefault="00E11600" w:rsidP="008A12B5">
      <w:pPr>
        <w:pStyle w:val="Kpalrs"/>
      </w:pPr>
      <w:fldSimple w:instr=" SEQ ábra \* ARABIC ">
        <w:r w:rsidR="008A12B5">
          <w:rPr>
            <w:noProof/>
          </w:rPr>
          <w:t>21</w:t>
        </w:r>
      </w:fldSimple>
      <w:r>
        <w:t>. ábra</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11600">
      <w:pPr>
        <w:keepNext/>
        <w:jc w:val="center"/>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4"/>
                    <a:stretch>
                      <a:fillRect/>
                    </a:stretch>
                  </pic:blipFill>
                  <pic:spPr>
                    <a:xfrm>
                      <a:off x="0" y="0"/>
                      <a:ext cx="3201963" cy="3397756"/>
                    </a:xfrm>
                    <a:prstGeom prst="rect">
                      <a:avLst/>
                    </a:prstGeom>
                  </pic:spPr>
                </pic:pic>
              </a:graphicData>
            </a:graphic>
          </wp:inline>
        </w:drawing>
      </w:r>
    </w:p>
    <w:p w14:paraId="1FB5BBCC" w14:textId="5509ADE6" w:rsidR="00BB52D7" w:rsidRDefault="00E11600" w:rsidP="008A12B5">
      <w:pPr>
        <w:pStyle w:val="Kpalrs"/>
      </w:pPr>
      <w:fldSimple w:instr=" SEQ ábra \* ARABIC ">
        <w:r w:rsidR="008A12B5">
          <w:rPr>
            <w:noProof/>
          </w:rPr>
          <w:t>22</w:t>
        </w:r>
      </w:fldSimple>
      <w:r>
        <w:t>. ábra</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5609A9">
      <w:pPr>
        <w:keepNext/>
        <w:jc w:val="center"/>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5"/>
                    <a:stretch>
                      <a:fillRect/>
                    </a:stretch>
                  </pic:blipFill>
                  <pic:spPr>
                    <a:xfrm>
                      <a:off x="0" y="0"/>
                      <a:ext cx="3469208" cy="3659721"/>
                    </a:xfrm>
                    <a:prstGeom prst="rect">
                      <a:avLst/>
                    </a:prstGeom>
                  </pic:spPr>
                </pic:pic>
              </a:graphicData>
            </a:graphic>
          </wp:inline>
        </w:drawing>
      </w:r>
    </w:p>
    <w:p w14:paraId="3260BC13" w14:textId="78EDB4A9" w:rsidR="000A5A54" w:rsidRDefault="005609A9" w:rsidP="008A12B5">
      <w:pPr>
        <w:pStyle w:val="Kpalrs"/>
      </w:pPr>
      <w:fldSimple w:instr=" SEQ ábra \* ARABIC ">
        <w:r w:rsidR="008A12B5">
          <w:rPr>
            <w:noProof/>
          </w:rPr>
          <w:t>23</w:t>
        </w:r>
      </w:fldSimple>
      <w:r>
        <w:t>. ábra</w:t>
      </w:r>
    </w:p>
    <w:p w14:paraId="3370CD03" w14:textId="503507F2" w:rsidR="00582261" w:rsidRDefault="00582261" w:rsidP="00582261">
      <w:r>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8A12B5">
      <w:pPr>
        <w:keepNext/>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6"/>
                    <a:stretch>
                      <a:fillRect/>
                    </a:stretch>
                  </pic:blipFill>
                  <pic:spPr>
                    <a:xfrm>
                      <a:off x="0" y="0"/>
                      <a:ext cx="3309019" cy="3491902"/>
                    </a:xfrm>
                    <a:prstGeom prst="rect">
                      <a:avLst/>
                    </a:prstGeom>
                  </pic:spPr>
                </pic:pic>
              </a:graphicData>
            </a:graphic>
          </wp:inline>
        </w:drawing>
      </w:r>
    </w:p>
    <w:p w14:paraId="1065FF4E" w14:textId="6B0E4845" w:rsidR="00E95810" w:rsidRPr="00E95810" w:rsidRDefault="008A12B5" w:rsidP="008A12B5">
      <w:pPr>
        <w:pStyle w:val="Kpalrs"/>
      </w:pPr>
      <w:fldSimple w:instr=" SEQ ábra \* ARABIC ">
        <w:r>
          <w:rPr>
            <w:noProof/>
          </w:rPr>
          <w:t>24</w:t>
        </w:r>
      </w:fldSimple>
      <w:r>
        <w:t>. ábra</w:t>
      </w:r>
    </w:p>
    <w:p w14:paraId="7AFA0DE3" w14:textId="4377D494" w:rsidR="008B2925" w:rsidRDefault="008B2925" w:rsidP="008B2925">
      <w:pPr>
        <w:pStyle w:val="Cmsor1"/>
      </w:pPr>
      <w:r>
        <w:lastRenderedPageBreak/>
        <w:t>Végeredmény</w:t>
      </w:r>
    </w:p>
    <w:p w14:paraId="2502BB09" w14:textId="6D4577F5" w:rsidR="00993E7D" w:rsidRDefault="00993E7D" w:rsidP="00993E7D">
      <w:pPr>
        <w:pStyle w:val="Cmsor2"/>
      </w:pPr>
      <w:r>
        <w:t>Értékelés</w:t>
      </w:r>
    </w:p>
    <w:p w14:paraId="1D807A90" w14:textId="77777777" w:rsidR="003175F8" w:rsidRPr="003175F8" w:rsidRDefault="003175F8" w:rsidP="003175F8"/>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76BEF78B" w14:textId="7021B537" w:rsidR="00993E7D" w:rsidRPr="00993E7D" w:rsidRDefault="00993E7D" w:rsidP="00993E7D">
      <w:pPr>
        <w:pStyle w:val="Cmsor1"/>
      </w:pPr>
      <w:r>
        <w:lastRenderedPageBreak/>
        <w:t>Irodalomjegyzék</w:t>
      </w:r>
    </w:p>
    <w:p w14:paraId="7E236607" w14:textId="77777777" w:rsidR="008B2925" w:rsidRPr="008B2925" w:rsidRDefault="008B2925" w:rsidP="008B2925"/>
    <w:p w14:paraId="77D80BFB" w14:textId="77777777" w:rsidR="002841F9" w:rsidRDefault="002841F9" w:rsidP="00D07335">
      <w:pPr>
        <w:pStyle w:val="Cmsor3"/>
      </w:pPr>
      <w:bookmarkStart w:id="4" w:name="_Toc332797399"/>
      <w:bookmarkStart w:id="5" w:name="_Toc59896134"/>
      <w:r>
        <w:t>Címsorok</w:t>
      </w:r>
      <w:bookmarkEnd w:id="4"/>
      <w:bookmarkEnd w:id="5"/>
    </w:p>
    <w:p w14:paraId="3650895B"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4AB2348F" w14:textId="77777777" w:rsidR="002841F9" w:rsidRPr="002841F9" w:rsidRDefault="002841F9" w:rsidP="00D07335">
      <w:pPr>
        <w:pStyle w:val="Cmsor3"/>
      </w:pPr>
      <w:bookmarkStart w:id="6" w:name="_Toc332797400"/>
      <w:bookmarkStart w:id="7" w:name="_Toc59896135"/>
      <w:r>
        <w:t>Képek</w:t>
      </w:r>
      <w:bookmarkEnd w:id="6"/>
      <w:bookmarkEnd w:id="7"/>
    </w:p>
    <w:p w14:paraId="31973D3F" w14:textId="77777777" w:rsidR="00502A30" w:rsidRDefault="00502A30" w:rsidP="005524FC">
      <w:r>
        <w:t xml:space="preserve">A képhez használjuk a </w:t>
      </w:r>
      <w:r w:rsidRPr="00D07335">
        <w:rPr>
          <w:rStyle w:val="Kiemels2"/>
        </w:rPr>
        <w:t>Kép</w:t>
      </w:r>
      <w:r>
        <w:t xml:space="preserve"> stílust.</w:t>
      </w:r>
    </w:p>
    <w:p w14:paraId="121577ED"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w:t>
      </w:r>
      <w:proofErr w:type="spellStart"/>
      <w:r>
        <w:t>Caption</w:t>
      </w:r>
      <w:proofErr w:type="spellEnd"/>
      <w:r>
        <w:t>) stílusú lesz.</w:t>
      </w:r>
    </w:p>
    <w:p w14:paraId="5CA67100" w14:textId="7341C099" w:rsidR="002841F9" w:rsidRDefault="00760739" w:rsidP="002841F9">
      <w:pPr>
        <w:pStyle w:val="Kp"/>
      </w:pPr>
      <w:r w:rsidRPr="005D65A2">
        <w:rPr>
          <w:noProof/>
          <w:lang w:eastAsia="hu-HU"/>
        </w:rPr>
        <w:drawing>
          <wp:inline distT="0" distB="0" distL="0" distR="0" wp14:anchorId="33527B03" wp14:editId="13D87D0B">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49E5C9" w14:textId="28D497A3" w:rsidR="002841F9" w:rsidRDefault="00000000" w:rsidP="008A12B5">
      <w:pPr>
        <w:pStyle w:val="Kpalrs"/>
      </w:pPr>
      <w:fldSimple w:instr=" STYLEREF 1 \s ">
        <w:r w:rsidR="008A12B5">
          <w:rPr>
            <w:noProof/>
          </w:rPr>
          <w:t>7</w:t>
        </w:r>
      </w:fldSimple>
      <w:r w:rsidR="002841F9">
        <w:t>.</w:t>
      </w:r>
      <w:fldSimple w:instr=" SEQ ábra \* ARABIC \s 1 ">
        <w:r w:rsidR="008A12B5">
          <w:rPr>
            <w:noProof/>
          </w:rPr>
          <w:t>1</w:t>
        </w:r>
      </w:fldSimple>
      <w:r w:rsidR="002841F9">
        <w:t>. ábra: Példa képaláírásra</w:t>
      </w:r>
    </w:p>
    <w:p w14:paraId="46015996" w14:textId="77777777" w:rsidR="002841F9" w:rsidRDefault="00D07335" w:rsidP="00D07335">
      <w:pPr>
        <w:pStyle w:val="Cmsor3"/>
      </w:pPr>
      <w:bookmarkStart w:id="8" w:name="_Toc332797401"/>
      <w:bookmarkStart w:id="9" w:name="_Toc59896136"/>
      <w:r>
        <w:t>Kódrészletek</w:t>
      </w:r>
      <w:bookmarkEnd w:id="8"/>
      <w:bookmarkEnd w:id="9"/>
    </w:p>
    <w:p w14:paraId="3CD6BC37" w14:textId="77777777" w:rsidR="00D07335" w:rsidRDefault="00D07335" w:rsidP="00650C7C">
      <w:r>
        <w:t xml:space="preserve">Kódrészletek beillesztése esetén használjuk a </w:t>
      </w:r>
      <w:r w:rsidRPr="00D07335">
        <w:rPr>
          <w:rStyle w:val="Kiemels2"/>
        </w:rPr>
        <w:t>Kód</w:t>
      </w:r>
      <w:r>
        <w:t xml:space="preserve"> stílust.</w:t>
      </w:r>
    </w:p>
    <w:p w14:paraId="14FF52F7" w14:textId="77777777" w:rsidR="00650C7C" w:rsidRDefault="00650C7C" w:rsidP="00650C7C">
      <w:pPr>
        <w:pStyle w:val="Kd"/>
      </w:pPr>
      <w:proofErr w:type="spellStart"/>
      <w:r>
        <w:t>using</w:t>
      </w:r>
      <w:proofErr w:type="spellEnd"/>
      <w:r>
        <w:t xml:space="preserve"> System;</w:t>
      </w:r>
    </w:p>
    <w:p w14:paraId="221E7E10" w14:textId="77777777" w:rsidR="00650C7C" w:rsidRDefault="00650C7C" w:rsidP="00650C7C">
      <w:pPr>
        <w:pStyle w:val="Kd"/>
      </w:pPr>
      <w:proofErr w:type="spellStart"/>
      <w:r>
        <w:t>namespace</w:t>
      </w:r>
      <w:proofErr w:type="spellEnd"/>
      <w:r>
        <w:t xml:space="preserve"> </w:t>
      </w:r>
      <w:proofErr w:type="spellStart"/>
      <w:r>
        <w:t>MyApp</w:t>
      </w:r>
      <w:proofErr w:type="spellEnd"/>
    </w:p>
    <w:p w14:paraId="06D6E55C" w14:textId="77777777" w:rsidR="00650C7C" w:rsidRDefault="00650C7C" w:rsidP="00650C7C">
      <w:pPr>
        <w:pStyle w:val="Kd"/>
      </w:pPr>
      <w:r>
        <w:t>{</w:t>
      </w:r>
    </w:p>
    <w:p w14:paraId="7D29C113" w14:textId="77777777" w:rsidR="00650C7C" w:rsidRDefault="00650C7C" w:rsidP="00650C7C">
      <w:pPr>
        <w:pStyle w:val="Kd"/>
      </w:pPr>
      <w:r>
        <w:tab/>
      </w:r>
      <w:proofErr w:type="spellStart"/>
      <w:r>
        <w:t>class</w:t>
      </w:r>
      <w:proofErr w:type="spellEnd"/>
      <w:r>
        <w:t xml:space="preserve"> Program</w:t>
      </w:r>
    </w:p>
    <w:p w14:paraId="45E1011E" w14:textId="77777777" w:rsidR="00650C7C" w:rsidRDefault="00650C7C" w:rsidP="00650C7C">
      <w:pPr>
        <w:pStyle w:val="Kd"/>
      </w:pPr>
      <w:r>
        <w:tab/>
        <w:t>{</w:t>
      </w:r>
    </w:p>
    <w:p w14:paraId="63F4C89E" w14:textId="77777777" w:rsidR="00650C7C" w:rsidRDefault="009C1C93" w:rsidP="00650C7C">
      <w:pPr>
        <w:pStyle w:val="Kd"/>
      </w:pPr>
      <w:r>
        <w:tab/>
      </w:r>
      <w:r>
        <w:tab/>
      </w:r>
      <w:proofErr w:type="spellStart"/>
      <w:r w:rsidR="00650C7C">
        <w:t>static</w:t>
      </w:r>
      <w:proofErr w:type="spellEnd"/>
      <w:r w:rsidR="00650C7C">
        <w:t xml:space="preserve"> </w:t>
      </w:r>
      <w:proofErr w:type="spellStart"/>
      <w:r w:rsidR="00650C7C">
        <w:t>void</w:t>
      </w:r>
      <w:proofErr w:type="spellEnd"/>
      <w:r w:rsidR="00650C7C">
        <w:t xml:space="preserve"> </w:t>
      </w:r>
      <w:proofErr w:type="gramStart"/>
      <w:r w:rsidR="00650C7C">
        <w:t xml:space="preserve">Main( </w:t>
      </w:r>
      <w:proofErr w:type="spellStart"/>
      <w:r w:rsidR="00650C7C">
        <w:t>string</w:t>
      </w:r>
      <w:proofErr w:type="spellEnd"/>
      <w:proofErr w:type="gramEnd"/>
      <w:r w:rsidR="00650C7C">
        <w:t xml:space="preserve">[] </w:t>
      </w:r>
      <w:proofErr w:type="spellStart"/>
      <w:r w:rsidR="00650C7C">
        <w:t>args</w:t>
      </w:r>
      <w:proofErr w:type="spellEnd"/>
      <w:r w:rsidR="00650C7C">
        <w:t xml:space="preserve"> )</w:t>
      </w:r>
    </w:p>
    <w:p w14:paraId="40C144BE" w14:textId="77777777" w:rsidR="00650C7C" w:rsidRDefault="00650C7C" w:rsidP="00650C7C">
      <w:pPr>
        <w:pStyle w:val="Kd"/>
      </w:pPr>
      <w:r>
        <w:tab/>
      </w:r>
      <w:r>
        <w:tab/>
        <w:t>{</w:t>
      </w:r>
    </w:p>
    <w:p w14:paraId="517703B7" w14:textId="77777777" w:rsidR="00650C7C" w:rsidRDefault="00650C7C" w:rsidP="00650C7C">
      <w:pPr>
        <w:pStyle w:val="Kd"/>
      </w:pPr>
      <w:r>
        <w:tab/>
      </w:r>
      <w:r>
        <w:tab/>
      </w:r>
      <w:r>
        <w:tab/>
      </w:r>
      <w:proofErr w:type="spellStart"/>
      <w:r>
        <w:t>Console.WriteLine</w:t>
      </w:r>
      <w:proofErr w:type="spellEnd"/>
      <w:proofErr w:type="gramStart"/>
      <w:r>
        <w:t>( "</w:t>
      </w:r>
      <w:proofErr w:type="gramEnd"/>
      <w:r>
        <w:t>Szia Világ!" );</w:t>
      </w:r>
    </w:p>
    <w:p w14:paraId="5DD66363" w14:textId="77777777" w:rsidR="00650C7C" w:rsidRDefault="00650C7C" w:rsidP="00650C7C">
      <w:pPr>
        <w:pStyle w:val="Kd"/>
      </w:pPr>
      <w:r>
        <w:tab/>
      </w:r>
      <w:r>
        <w:tab/>
        <w:t>}</w:t>
      </w:r>
    </w:p>
    <w:p w14:paraId="04AFB9FD" w14:textId="77777777" w:rsidR="00650C7C" w:rsidRDefault="00650C7C" w:rsidP="00650C7C">
      <w:pPr>
        <w:pStyle w:val="Kd"/>
      </w:pPr>
      <w:r>
        <w:tab/>
        <w:t>}</w:t>
      </w:r>
    </w:p>
    <w:p w14:paraId="647EDD66" w14:textId="203A473E" w:rsidR="00650C7C" w:rsidRDefault="00650C7C" w:rsidP="00650C7C">
      <w:pPr>
        <w:pStyle w:val="Kd"/>
      </w:pPr>
      <w:r>
        <w:t>}</w:t>
      </w:r>
    </w:p>
    <w:p w14:paraId="76CBD3DC" w14:textId="048BA3EC" w:rsidR="000B1BB6" w:rsidRDefault="000B1BB6" w:rsidP="00650C7C">
      <w:pPr>
        <w:pStyle w:val="Kd"/>
      </w:pPr>
    </w:p>
    <w:p w14:paraId="7C1C5817" w14:textId="77777777" w:rsidR="000B1BB6" w:rsidRDefault="000B1BB6" w:rsidP="00650C7C">
      <w:pPr>
        <w:pStyle w:val="Kd"/>
      </w:pPr>
    </w:p>
    <w:p w14:paraId="72007EA0" w14:textId="77777777" w:rsidR="00225F65" w:rsidRDefault="00225F65" w:rsidP="00225F65">
      <w:pPr>
        <w:pStyle w:val="Cmsor3"/>
      </w:pPr>
      <w:bookmarkStart w:id="10" w:name="_Toc332797402"/>
      <w:bookmarkStart w:id="11" w:name="_Toc59896137"/>
      <w:r>
        <w:t>Irodalomjegyzék</w:t>
      </w:r>
      <w:bookmarkEnd w:id="10"/>
      <w:bookmarkEnd w:id="11"/>
    </w:p>
    <w:p w14:paraId="1806A189"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516FBD57" w14:textId="373A6398" w:rsidR="00730B3C" w:rsidRDefault="00730B3C" w:rsidP="00225F65">
      <w:r>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funkcióval helyezzük el (példa egy így beszúrt hivatkozásra: </w:t>
      </w:r>
      <w:r>
        <w:fldChar w:fldCharType="begin"/>
      </w:r>
      <w:r>
        <w:instrText xml:space="preserve"> REF _Ref332797594 \r \h </w:instrText>
      </w:r>
      <w:r>
        <w:fldChar w:fldCharType="separate"/>
      </w:r>
      <w:r w:rsidR="00A55FD0">
        <w:rPr>
          <w:b/>
          <w:bCs/>
        </w:rPr>
        <w:t xml:space="preserve">Hiba! A </w:t>
      </w:r>
      <w:r w:rsidR="00A55FD0">
        <w:rPr>
          <w:b/>
          <w:bCs/>
        </w:rPr>
        <w:lastRenderedPageBreak/>
        <w:t>hivatkozási forrás nem található.</w:t>
      </w:r>
      <w:r>
        <w:fldChar w:fldCharType="end"/>
      </w:r>
      <w:r>
        <w:t>), így azok automatikusan frissülnek a hivatkozások átrendezésekor.</w:t>
      </w:r>
    </w:p>
    <w:p w14:paraId="46BF91C4" w14:textId="77777777" w:rsidR="00B4104A" w:rsidRDefault="00B4104A" w:rsidP="00700E3A">
      <w:pPr>
        <w:pStyle w:val="Cmsor1"/>
      </w:pPr>
      <w:bookmarkStart w:id="12" w:name="_Toc332797403"/>
      <w:bookmarkStart w:id="13" w:name="_Toc59896138"/>
      <w:r>
        <w:lastRenderedPageBreak/>
        <w:t>Utolsó simítások</w:t>
      </w:r>
      <w:bookmarkEnd w:id="12"/>
      <w:bookmarkEnd w:id="1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14" w:name="_Toc59896139"/>
      <w:r w:rsidRPr="00B50CAA">
        <w:lastRenderedPageBreak/>
        <w:t>Irodalomjegyzék</w:t>
      </w:r>
      <w:bookmarkEnd w:id="14"/>
    </w:p>
    <w:p w14:paraId="767D8B31" w14:textId="3CF4175C" w:rsidR="009804DF" w:rsidRPr="009804DF" w:rsidRDefault="009804DF" w:rsidP="009804DF">
      <w:r>
        <w:t>Az hivatkozások mind 2023 decemberéből vannak.</w:t>
      </w:r>
    </w:p>
    <w:p w14:paraId="2604F78B" w14:textId="77777777" w:rsidR="00A7083E" w:rsidRDefault="00A7083E" w:rsidP="00A7083E">
      <w:pPr>
        <w:pStyle w:val="Irodalomjegyzksor"/>
      </w:pPr>
      <w:r>
        <w:t xml:space="preserve">Firebase Authentication </w:t>
      </w:r>
      <w:hyperlink r:id="rId38" w:history="1">
        <w:r w:rsidRPr="007D3CF3">
          <w:rPr>
            <w:rStyle w:val="Hiperhivatkozs"/>
          </w:rPr>
          <w:t>https://firebase.google.com/docs/auth</w:t>
        </w:r>
      </w:hyperlink>
    </w:p>
    <w:p w14:paraId="27995841" w14:textId="77777777" w:rsidR="00A7083E" w:rsidRDefault="00A7083E" w:rsidP="00A7083E">
      <w:pPr>
        <w:pStyle w:val="Irodalomjegyzksor"/>
      </w:pPr>
      <w:r>
        <w:t xml:space="preserve">Firebase Firestore Database </w:t>
      </w:r>
      <w:hyperlink r:id="rId39" w:history="1">
        <w:r w:rsidRPr="007D3CF3">
          <w:rPr>
            <w:rStyle w:val="Hiperhivatkozs"/>
          </w:rPr>
          <w:t>https://firebase.google.com/docs/firestore</w:t>
        </w:r>
      </w:hyperlink>
    </w:p>
    <w:p w14:paraId="4FCDD22D" w14:textId="796F67EB" w:rsidR="00A7083E" w:rsidRPr="00BD1D3B" w:rsidRDefault="0035597A" w:rsidP="006F512E">
      <w:pPr>
        <w:pStyle w:val="Irodalomjegyzksor"/>
        <w:rPr>
          <w:rStyle w:val="Hiperhivatkozs"/>
          <w:color w:val="auto"/>
          <w:u w:val="none"/>
        </w:rPr>
      </w:pPr>
      <w:r>
        <w:t xml:space="preserve">Flutter SQLite </w:t>
      </w:r>
      <w:hyperlink r:id="rId40" w:history="1">
        <w:r w:rsidRPr="007D3CF3">
          <w:rPr>
            <w:rStyle w:val="Hiperhivatkozs"/>
          </w:rPr>
          <w:t>https://docs.flutter.dev/</w:t>
        </w:r>
      </w:hyperlink>
    </w:p>
    <w:p w14:paraId="12B2E5FB" w14:textId="7666A456" w:rsidR="00BD1D3B" w:rsidRDefault="00BD1D3B" w:rsidP="006F512E">
      <w:pPr>
        <w:pStyle w:val="Irodalomjegyzksor"/>
      </w:pPr>
      <w:r w:rsidRPr="00BD1D3B">
        <w:t>Firestore NoSQL</w:t>
      </w:r>
      <w:r>
        <w:t xml:space="preserve"> </w:t>
      </w:r>
      <w:r w:rsidRPr="00BD1D3B">
        <w:rPr>
          <w:rStyle w:val="Hiperhivatkozs"/>
        </w:rPr>
        <w:t>https://youtu.be/v_hR4K4auoQ?si=DxwGKohOsnFBwBsL</w:t>
      </w:r>
    </w:p>
    <w:p w14:paraId="5FA1105C" w14:textId="44B0DB1D"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1"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p>
    <w:p w14:paraId="135A3899" w14:textId="1D34942F" w:rsidR="00131FC6" w:rsidRPr="00131FC6" w:rsidRDefault="00131FC6" w:rsidP="006F512E">
      <w:pPr>
        <w:pStyle w:val="Irodalomjegyzksor"/>
        <w:rPr>
          <w:rStyle w:val="Hiperhivatkozs"/>
          <w:color w:val="auto"/>
          <w:u w:val="none"/>
        </w:rPr>
      </w:pPr>
      <w:r w:rsidRPr="00131FC6">
        <w:t xml:space="preserve">GitHub </w:t>
      </w:r>
      <w:hyperlink r:id="rId42" w:history="1">
        <w:r w:rsidRPr="0062792E">
          <w:rPr>
            <w:rStyle w:val="Hiperhivatkozs"/>
          </w:rPr>
          <w:t>https://kinsta.com/knowledgebase/what-is-github/</w:t>
        </w:r>
      </w:hyperlink>
    </w:p>
    <w:p w14:paraId="6E3F78CE" w14:textId="1B4B1366" w:rsidR="00131FC6" w:rsidRPr="00131FC6" w:rsidRDefault="00131FC6" w:rsidP="006F512E">
      <w:pPr>
        <w:pStyle w:val="Irodalomjegyzksor"/>
        <w:rPr>
          <w:rStyle w:val="Hiperhivatkozs"/>
          <w:color w:val="auto"/>
          <w:u w:val="none"/>
        </w:rPr>
      </w:pPr>
      <w:r w:rsidRPr="00131FC6">
        <w:t xml:space="preserve">Flutter </w:t>
      </w:r>
      <w:hyperlink r:id="rId43" w:history="1">
        <w:r w:rsidRPr="0062792E">
          <w:rPr>
            <w:rStyle w:val="Hiperhivatkozs"/>
          </w:rPr>
          <w:t>https://docs.flutter.dev/get-started/editor</w:t>
        </w:r>
      </w:hyperlink>
    </w:p>
    <w:p w14:paraId="26E83286" w14:textId="3C17FB5F"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4" w:history="1">
        <w:r w:rsidRPr="0062792E">
          <w:rPr>
            <w:rStyle w:val="Hiperhivatkozs"/>
          </w:rPr>
          <w:t>https://docs.flutter.dev/tools/vs-code?gclid=CjwKCAiApaarBhB7EiwAYiMwqgafYL7obBKo8GDa-94skv1Uc7PphJNgjs1lI_4dyRFNX6JLJmFpEBoCNaAQAvD_BwE&amp;gclsrc=aw.ds</w:t>
        </w:r>
      </w:hyperlink>
    </w:p>
    <w:p w14:paraId="479C81CE" w14:textId="423C0A9F" w:rsidR="00EC78C9" w:rsidRDefault="00131FC6" w:rsidP="00EC78C9">
      <w:pPr>
        <w:pStyle w:val="Irodalomjegyzksor"/>
        <w:rPr>
          <w:rStyle w:val="Hiperhivatkozs"/>
          <w:color w:val="auto"/>
          <w:u w:val="none"/>
        </w:rPr>
      </w:pPr>
      <w:r w:rsidRPr="00131FC6">
        <w:t xml:space="preserve">Android Studio Emulator </w:t>
      </w:r>
      <w:hyperlink r:id="rId45" w:history="1">
        <w:r w:rsidRPr="0062792E">
          <w:rPr>
            <w:rStyle w:val="Hiperhivatkozs"/>
          </w:rPr>
          <w:t>https://developer.android.com/studio/run/emulator</w:t>
        </w:r>
      </w:hyperlink>
    </w:p>
    <w:p w14:paraId="31A80FC5" w14:textId="5B541BE1" w:rsidR="00EC78C9" w:rsidRDefault="00EC78C9" w:rsidP="00EC78C9">
      <w:pPr>
        <w:pStyle w:val="Irodalomjegyzksor"/>
        <w:rPr>
          <w:rStyle w:val="Hiperhivatkozs"/>
          <w:color w:val="auto"/>
          <w:u w:val="none"/>
        </w:rPr>
      </w:pPr>
      <w:r>
        <w:rPr>
          <w:rStyle w:val="Hiperhivatkozs"/>
          <w:color w:val="auto"/>
          <w:u w:val="none"/>
        </w:rPr>
        <w:t xml:space="preserve">Clash of Clans </w:t>
      </w:r>
      <w:r w:rsidRPr="00EC78C9">
        <w:rPr>
          <w:rStyle w:val="Hiperhivatkozs"/>
        </w:rPr>
        <w:t>https://clashofclans.fandom.com/wiki/Clash_of_Clans_Wiki</w:t>
      </w:r>
    </w:p>
    <w:p w14:paraId="2F876BC1" w14:textId="447B06D9"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6" w:history="1">
        <w:r w:rsidR="00D33458" w:rsidRPr="00582C94">
          <w:rPr>
            <w:rStyle w:val="Hiperhivatkozs"/>
          </w:rPr>
          <w:t>https://en.wikipedia.org/wiki/Revolut</w:t>
        </w:r>
      </w:hyperlink>
    </w:p>
    <w:p w14:paraId="59F487EE" w14:textId="22185967" w:rsidR="00D33458" w:rsidRPr="00986D0D" w:rsidRDefault="00D33458" w:rsidP="00EC78C9">
      <w:pPr>
        <w:pStyle w:val="Irodalomjegyzksor"/>
        <w:rPr>
          <w:rStyle w:val="Hiperhivatkozs"/>
          <w:color w:val="auto"/>
          <w:u w:val="none"/>
        </w:rPr>
      </w:pPr>
      <w:r>
        <w:t xml:space="preserve">MVVM Repository architektúra </w:t>
      </w:r>
      <w:hyperlink r:id="rId47" w:history="1">
        <w:r w:rsidR="00986D0D" w:rsidRPr="00582C94">
          <w:rPr>
            <w:rStyle w:val="Hiperhivatkozs"/>
          </w:rPr>
          <w:t>https://digital-solutions.consulting/uncategorized/repository-in-androids-mvvm-architecture/</w:t>
        </w:r>
      </w:hyperlink>
    </w:p>
    <w:p w14:paraId="42747284" w14:textId="3CE9C7FB" w:rsidR="00986D0D" w:rsidRPr="0093111B" w:rsidRDefault="00986D0D" w:rsidP="00EC78C9">
      <w:pPr>
        <w:pStyle w:val="Irodalomjegyzksor"/>
        <w:rPr>
          <w:rStyle w:val="Hiperhivatkozs"/>
          <w:color w:val="auto"/>
          <w:u w:val="none"/>
        </w:rPr>
      </w:pPr>
      <w:r>
        <w:t xml:space="preserve">ACID </w:t>
      </w:r>
      <w:hyperlink r:id="rId48" w:history="1">
        <w:r w:rsidR="0093111B" w:rsidRPr="00582C94">
          <w:rPr>
            <w:rStyle w:val="Hiperhivatkozs"/>
          </w:rPr>
          <w:t>https://hu.wikipedia.org/wiki/ACID</w:t>
        </w:r>
      </w:hyperlink>
    </w:p>
    <w:p w14:paraId="428252F4" w14:textId="34A50C2F" w:rsidR="0093111B" w:rsidRPr="00AD1CC3" w:rsidRDefault="0093111B" w:rsidP="00EC78C9">
      <w:pPr>
        <w:pStyle w:val="Irodalomjegyzksor"/>
        <w:rPr>
          <w:rStyle w:val="Hiperhivatkozs"/>
          <w:color w:val="auto"/>
          <w:u w:val="none"/>
        </w:rPr>
      </w:pPr>
      <w:r>
        <w:t xml:space="preserve">Dart language </w:t>
      </w:r>
      <w:hyperlink r:id="rId49" w:history="1">
        <w:r w:rsidR="00AD1CC3" w:rsidRPr="00582C94">
          <w:rPr>
            <w:rStyle w:val="Hiperhivatkozs"/>
          </w:rPr>
          <w:t>https://dart.dev/</w:t>
        </w:r>
      </w:hyperlink>
    </w:p>
    <w:p w14:paraId="3908446B" w14:textId="2CA7977A" w:rsidR="00AD1CC3" w:rsidRPr="00EE1A1F" w:rsidRDefault="00AD1CC3" w:rsidP="00EC78C9">
      <w:pPr>
        <w:pStyle w:val="Irodalomjegyzksor"/>
      </w:pPr>
      <w:r w:rsidRPr="00AD1CC3">
        <w:t xml:space="preserve">GitHub Desktop </w:t>
      </w:r>
      <w:r w:rsidRPr="00AD1CC3">
        <w:rPr>
          <w:rStyle w:val="Hiperhivatkozs"/>
        </w:rPr>
        <w:t>https://desktop.github.com/</w:t>
      </w:r>
    </w:p>
    <w:p w14:paraId="4C89A339" w14:textId="77777777" w:rsidR="00B50CAA" w:rsidRDefault="00B50CAA" w:rsidP="00816BCB">
      <w:pPr>
        <w:pStyle w:val="Fejezetcimszmozsnlkl"/>
      </w:pPr>
      <w:bookmarkStart w:id="15" w:name="_Toc59896140"/>
      <w:r>
        <w:lastRenderedPageBreak/>
        <w:t>Függelék</w:t>
      </w:r>
      <w:bookmarkEnd w:id="15"/>
    </w:p>
    <w:p w14:paraId="50FD8B8F" w14:textId="77777777" w:rsidR="00A7083E" w:rsidRPr="00A7083E" w:rsidRDefault="00A7083E" w:rsidP="00A7083E"/>
    <w:p w14:paraId="5747A86F" w14:textId="77777777" w:rsidR="00B50CAA" w:rsidRDefault="00B50CAA" w:rsidP="00B50CAA"/>
    <w:sectPr w:rsidR="00B50CAA" w:rsidSect="0056267F">
      <w:headerReference w:type="even" r:id="rId50"/>
      <w:footerReference w:type="default" r:id="rId5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E41C0" w14:textId="77777777" w:rsidR="00A747F7" w:rsidRDefault="00A747F7">
      <w:r>
        <w:separator/>
      </w:r>
    </w:p>
  </w:endnote>
  <w:endnote w:type="continuationSeparator" w:id="0">
    <w:p w14:paraId="36A50778" w14:textId="77777777" w:rsidR="00A747F7" w:rsidRDefault="00A74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5ADE4" w14:textId="77777777" w:rsidR="00A747F7" w:rsidRDefault="00A747F7">
      <w:r>
        <w:separator/>
      </w:r>
    </w:p>
  </w:footnote>
  <w:footnote w:type="continuationSeparator" w:id="0">
    <w:p w14:paraId="42A7FBF9" w14:textId="77777777" w:rsidR="00A747F7" w:rsidRDefault="00A747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0C97"/>
    <w:rsid w:val="000A5A54"/>
    <w:rsid w:val="000A7483"/>
    <w:rsid w:val="000B1BB6"/>
    <w:rsid w:val="000B53E0"/>
    <w:rsid w:val="000B59F4"/>
    <w:rsid w:val="000D0385"/>
    <w:rsid w:val="000E5471"/>
    <w:rsid w:val="001308E0"/>
    <w:rsid w:val="00131FC6"/>
    <w:rsid w:val="00132474"/>
    <w:rsid w:val="00162232"/>
    <w:rsid w:val="00171054"/>
    <w:rsid w:val="00172B80"/>
    <w:rsid w:val="00177362"/>
    <w:rsid w:val="001A32A6"/>
    <w:rsid w:val="001A57BC"/>
    <w:rsid w:val="001D4311"/>
    <w:rsid w:val="001F3078"/>
    <w:rsid w:val="001F4D83"/>
    <w:rsid w:val="001F599C"/>
    <w:rsid w:val="00204950"/>
    <w:rsid w:val="002102C3"/>
    <w:rsid w:val="00212E96"/>
    <w:rsid w:val="00225BBA"/>
    <w:rsid w:val="00225F65"/>
    <w:rsid w:val="00227347"/>
    <w:rsid w:val="00241699"/>
    <w:rsid w:val="00254924"/>
    <w:rsid w:val="00257E8C"/>
    <w:rsid w:val="00267677"/>
    <w:rsid w:val="002841F9"/>
    <w:rsid w:val="00297922"/>
    <w:rsid w:val="002A52CF"/>
    <w:rsid w:val="002A5F7B"/>
    <w:rsid w:val="002B6D79"/>
    <w:rsid w:val="002C1CBF"/>
    <w:rsid w:val="002C45DB"/>
    <w:rsid w:val="002D0163"/>
    <w:rsid w:val="002D05D4"/>
    <w:rsid w:val="002D0621"/>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83ECB"/>
    <w:rsid w:val="003869E6"/>
    <w:rsid w:val="00394617"/>
    <w:rsid w:val="003A4CDB"/>
    <w:rsid w:val="003B671F"/>
    <w:rsid w:val="003B784F"/>
    <w:rsid w:val="003C03D0"/>
    <w:rsid w:val="003C54BB"/>
    <w:rsid w:val="003D4AF1"/>
    <w:rsid w:val="003E70B1"/>
    <w:rsid w:val="003F0EBD"/>
    <w:rsid w:val="003F5425"/>
    <w:rsid w:val="00410924"/>
    <w:rsid w:val="0041240C"/>
    <w:rsid w:val="0041592F"/>
    <w:rsid w:val="00431FFF"/>
    <w:rsid w:val="00440DA8"/>
    <w:rsid w:val="0048395A"/>
    <w:rsid w:val="004851C7"/>
    <w:rsid w:val="00486203"/>
    <w:rsid w:val="00486C1A"/>
    <w:rsid w:val="00493185"/>
    <w:rsid w:val="00497298"/>
    <w:rsid w:val="004A210C"/>
    <w:rsid w:val="004A4B8D"/>
    <w:rsid w:val="004A6E50"/>
    <w:rsid w:val="004C2896"/>
    <w:rsid w:val="004E3B84"/>
    <w:rsid w:val="004F086F"/>
    <w:rsid w:val="004F09D7"/>
    <w:rsid w:val="004F7F04"/>
    <w:rsid w:val="00502A30"/>
    <w:rsid w:val="00510FF2"/>
    <w:rsid w:val="005119C6"/>
    <w:rsid w:val="005202C0"/>
    <w:rsid w:val="00523038"/>
    <w:rsid w:val="005524FC"/>
    <w:rsid w:val="005609A9"/>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2185B"/>
    <w:rsid w:val="0063585C"/>
    <w:rsid w:val="00641018"/>
    <w:rsid w:val="00641F7E"/>
    <w:rsid w:val="00643864"/>
    <w:rsid w:val="00650C7C"/>
    <w:rsid w:val="0066174A"/>
    <w:rsid w:val="0066321C"/>
    <w:rsid w:val="00664936"/>
    <w:rsid w:val="00666F36"/>
    <w:rsid w:val="00675281"/>
    <w:rsid w:val="00681E99"/>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54BDC"/>
    <w:rsid w:val="00862A70"/>
    <w:rsid w:val="00862DBA"/>
    <w:rsid w:val="008A12B5"/>
    <w:rsid w:val="008B2925"/>
    <w:rsid w:val="008B5C10"/>
    <w:rsid w:val="008C1B17"/>
    <w:rsid w:val="008C4DF8"/>
    <w:rsid w:val="008C51FF"/>
    <w:rsid w:val="008E398A"/>
    <w:rsid w:val="008E7228"/>
    <w:rsid w:val="0090195A"/>
    <w:rsid w:val="0090541F"/>
    <w:rsid w:val="00915A86"/>
    <w:rsid w:val="00920EB7"/>
    <w:rsid w:val="0093111B"/>
    <w:rsid w:val="00940CB1"/>
    <w:rsid w:val="00964A4C"/>
    <w:rsid w:val="0097600F"/>
    <w:rsid w:val="009804DF"/>
    <w:rsid w:val="0098242A"/>
    <w:rsid w:val="00983353"/>
    <w:rsid w:val="0098532E"/>
    <w:rsid w:val="00986D0D"/>
    <w:rsid w:val="00993E7D"/>
    <w:rsid w:val="009A32B9"/>
    <w:rsid w:val="009B1AB8"/>
    <w:rsid w:val="009C1C93"/>
    <w:rsid w:val="009C4937"/>
    <w:rsid w:val="009E67D2"/>
    <w:rsid w:val="009F162C"/>
    <w:rsid w:val="009F37F3"/>
    <w:rsid w:val="009F3FA3"/>
    <w:rsid w:val="00A05798"/>
    <w:rsid w:val="00A06B8E"/>
    <w:rsid w:val="00A06C7C"/>
    <w:rsid w:val="00A11B9B"/>
    <w:rsid w:val="00A32E16"/>
    <w:rsid w:val="00A34DC4"/>
    <w:rsid w:val="00A55FD0"/>
    <w:rsid w:val="00A62CA7"/>
    <w:rsid w:val="00A65FA0"/>
    <w:rsid w:val="00A70566"/>
    <w:rsid w:val="00A7083E"/>
    <w:rsid w:val="00A747F7"/>
    <w:rsid w:val="00A8083C"/>
    <w:rsid w:val="00A8681D"/>
    <w:rsid w:val="00A87C7B"/>
    <w:rsid w:val="00A94353"/>
    <w:rsid w:val="00A96F62"/>
    <w:rsid w:val="00AB2196"/>
    <w:rsid w:val="00AB511F"/>
    <w:rsid w:val="00AC5703"/>
    <w:rsid w:val="00AD1CC3"/>
    <w:rsid w:val="00AE05C4"/>
    <w:rsid w:val="00AE2139"/>
    <w:rsid w:val="00AE3F98"/>
    <w:rsid w:val="00AE5D3A"/>
    <w:rsid w:val="00AF55BD"/>
    <w:rsid w:val="00B02747"/>
    <w:rsid w:val="00B1008F"/>
    <w:rsid w:val="00B13FD0"/>
    <w:rsid w:val="00B3207C"/>
    <w:rsid w:val="00B4104A"/>
    <w:rsid w:val="00B41EC3"/>
    <w:rsid w:val="00B42B64"/>
    <w:rsid w:val="00B50CAA"/>
    <w:rsid w:val="00B8104B"/>
    <w:rsid w:val="00B87173"/>
    <w:rsid w:val="00B911E6"/>
    <w:rsid w:val="00B96880"/>
    <w:rsid w:val="00BB52D7"/>
    <w:rsid w:val="00BD046E"/>
    <w:rsid w:val="00BD1D3B"/>
    <w:rsid w:val="00BF2A47"/>
    <w:rsid w:val="00BF4292"/>
    <w:rsid w:val="00C00B3C"/>
    <w:rsid w:val="00C11773"/>
    <w:rsid w:val="00C17E70"/>
    <w:rsid w:val="00C2686E"/>
    <w:rsid w:val="00C26FEB"/>
    <w:rsid w:val="00C31260"/>
    <w:rsid w:val="00C32E0E"/>
    <w:rsid w:val="00C33445"/>
    <w:rsid w:val="00C476B0"/>
    <w:rsid w:val="00C53F92"/>
    <w:rsid w:val="00C57D36"/>
    <w:rsid w:val="00C70FB2"/>
    <w:rsid w:val="00C73DEE"/>
    <w:rsid w:val="00C84464"/>
    <w:rsid w:val="00C94815"/>
    <w:rsid w:val="00CA0CB6"/>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0D4F"/>
    <w:rsid w:val="00D95E2C"/>
    <w:rsid w:val="00DA376F"/>
    <w:rsid w:val="00DB4F4B"/>
    <w:rsid w:val="00DD6A58"/>
    <w:rsid w:val="00DE2BA5"/>
    <w:rsid w:val="00DE3FCA"/>
    <w:rsid w:val="00DE77B5"/>
    <w:rsid w:val="00DE7D1D"/>
    <w:rsid w:val="00E07EE4"/>
    <w:rsid w:val="00E11600"/>
    <w:rsid w:val="00E11AFA"/>
    <w:rsid w:val="00E16484"/>
    <w:rsid w:val="00E217A0"/>
    <w:rsid w:val="00E402F2"/>
    <w:rsid w:val="00E40DE8"/>
    <w:rsid w:val="00E42F0D"/>
    <w:rsid w:val="00E462C6"/>
    <w:rsid w:val="00E47550"/>
    <w:rsid w:val="00E53338"/>
    <w:rsid w:val="00E720D1"/>
    <w:rsid w:val="00E8385C"/>
    <w:rsid w:val="00E83DB8"/>
    <w:rsid w:val="00E86A0C"/>
    <w:rsid w:val="00E95810"/>
    <w:rsid w:val="00EA2ED3"/>
    <w:rsid w:val="00EA7490"/>
    <w:rsid w:val="00EB1C43"/>
    <w:rsid w:val="00EB5B8A"/>
    <w:rsid w:val="00EC5270"/>
    <w:rsid w:val="00EC78C9"/>
    <w:rsid w:val="00ED24FC"/>
    <w:rsid w:val="00EE1A1F"/>
    <w:rsid w:val="00EE2264"/>
    <w:rsid w:val="00F045D3"/>
    <w:rsid w:val="00F050F9"/>
    <w:rsid w:val="00F070D8"/>
    <w:rsid w:val="00F35291"/>
    <w:rsid w:val="00F61318"/>
    <w:rsid w:val="00F77836"/>
    <w:rsid w:val="00F94255"/>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irebase.google.com/docs/firestor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insta.com/knowledgebase/what-is-github/" TargetMode="External"/><Relationship Id="rId47" Type="http://schemas.openxmlformats.org/officeDocument/2006/relationships/hyperlink" Target="https://digital-solutions.consulting/uncategorized/repository-in-androids-mvvm-architecture/"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flutter.dev/" TargetMode="External"/><Relationship Id="rId45" Type="http://schemas.openxmlformats.org/officeDocument/2006/relationships/hyperlink" Target="https://developer.android.com/studio/run/emulato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flutter.dev/tools/vs-code?gclid=CjwKCAiApaarBhB7EiwAYiMwqgafYL7obBKo8GDa-94skv1Uc7PphJNgjs1lI_4dyRFNX6JLJmFpEBoCNaAQAvD_BwE&amp;gclsrc=aw.d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flutter.dev/get-started/editor" TargetMode="External"/><Relationship Id="rId48" Type="http://schemas.openxmlformats.org/officeDocument/2006/relationships/hyperlink" Target="https://hu.wikipedia.org/wiki/ACID"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auth" TargetMode="External"/><Relationship Id="rId46" Type="http://schemas.openxmlformats.org/officeDocument/2006/relationships/hyperlink" Target="https://en.wikipedia.org/wiki/Revolut" TargetMode="External"/><Relationship Id="rId20" Type="http://schemas.openxmlformats.org/officeDocument/2006/relationships/image" Target="media/image10.png"/><Relationship Id="rId41"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rt.de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7018</TotalTime>
  <Pages>53</Pages>
  <Words>7592</Words>
  <Characters>52385</Characters>
  <Application>Microsoft Office Word</Application>
  <DocSecurity>0</DocSecurity>
  <Lines>436</Lines>
  <Paragraphs>119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59858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161</cp:revision>
  <cp:lastPrinted>2023-11-16T15:08:00Z</cp:lastPrinted>
  <dcterms:created xsi:type="dcterms:W3CDTF">2023-02-27T06:58:00Z</dcterms:created>
  <dcterms:modified xsi:type="dcterms:W3CDTF">2023-12-06T21:08:00Z</dcterms:modified>
</cp:coreProperties>
</file>