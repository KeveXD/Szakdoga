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39373BFA" w:rsidR="00A05798" w:rsidRDefault="00A05798" w:rsidP="006A1707">
      <w:r>
        <w:t xml:space="preserve">A </w:t>
      </w:r>
      <w:r w:rsidR="00DE3FCA">
        <w:t>szakdolgozatom</w:t>
      </w:r>
      <w:r>
        <w:t xml:space="preserve">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E720D1">
        <w:t>tesztelésére is</w:t>
      </w:r>
    </w:p>
    <w:p w14:paraId="23336BFE" w14:textId="1C8ADC60" w:rsidR="00A05798" w:rsidRPr="00D23BFC" w:rsidRDefault="00A05798" w:rsidP="00A05798">
      <w:r>
        <w:t>A</w:t>
      </w:r>
      <w:r w:rsidR="00E720D1">
        <w:t xml:space="preserve"> szakdolgozatomban </w:t>
      </w:r>
      <w:r>
        <w:t>felvázolom a dolgozat struktúráját, elindulva a problémafelismeréstől és az ismerkedési folyamattól, átvezetve a tervezés és fejlesztés részletein, majd elérve az alkalmazás tesztelésének módszerét</w:t>
      </w:r>
      <w:r w:rsidR="00E720D1">
        <w:t>.</w:t>
      </w:r>
      <w:r>
        <w:t xml:space="preserve"> Ezen keresztül a </w:t>
      </w:r>
      <w:r w:rsidR="00DE3FCA">
        <w:t>szakdolgozat</w:t>
      </w:r>
      <w:r w:rsidR="000E5471">
        <w:t>om</w:t>
      </w:r>
      <w:r>
        <w:t xml:space="preserve">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7A058511" w14:textId="7BCF3EB0" w:rsidR="00C11773" w:rsidRDefault="00C11773" w:rsidP="00C11773">
      <w:r>
        <w:t xml:space="preserve">In </w:t>
      </w:r>
      <w:proofErr w:type="spellStart"/>
      <w:r>
        <w:t>the</w:t>
      </w:r>
      <w:proofErr w:type="spellEnd"/>
      <w:r>
        <w:t xml:space="preserve"> </w:t>
      </w:r>
      <w:proofErr w:type="spellStart"/>
      <w:r>
        <w:t>structure</w:t>
      </w:r>
      <w:proofErr w:type="spellEnd"/>
      <w:r>
        <w:t xml:space="preserve"> of </w:t>
      </w:r>
      <w:proofErr w:type="spellStart"/>
      <w:r>
        <w:t>my</w:t>
      </w:r>
      <w:proofErr w:type="spellEnd"/>
      <w:r>
        <w:t xml:space="preserve"> </w:t>
      </w:r>
      <w:proofErr w:type="spellStart"/>
      <w:r>
        <w:t>thesis</w:t>
      </w:r>
      <w:proofErr w:type="spellEnd"/>
      <w:r>
        <w:t xml:space="preserve">, I </w:t>
      </w:r>
      <w:proofErr w:type="spellStart"/>
      <w:r>
        <w:t>detail</w:t>
      </w:r>
      <w:proofErr w:type="spellEnd"/>
      <w:r>
        <w:t xml:space="preserve"> </w:t>
      </w:r>
      <w:proofErr w:type="spellStart"/>
      <w:r>
        <w:t>the</w:t>
      </w:r>
      <w:proofErr w:type="spellEnd"/>
      <w:r>
        <w:t xml:space="preserve"> starting </w:t>
      </w:r>
      <w:proofErr w:type="spellStart"/>
      <w:r>
        <w:t>point</w:t>
      </w:r>
      <w:proofErr w:type="spellEnd"/>
      <w:r>
        <w:t xml:space="preserve"> of </w:t>
      </w:r>
      <w:proofErr w:type="spellStart"/>
      <w:r>
        <w:t>the</w:t>
      </w:r>
      <w:proofErr w:type="spellEnd"/>
      <w:r>
        <w:t xml:space="preserve"> </w:t>
      </w:r>
      <w:proofErr w:type="spellStart"/>
      <w:r>
        <w:t>task</w:t>
      </w:r>
      <w:proofErr w:type="spellEnd"/>
      <w:r>
        <w:t xml:space="preserve">, </w:t>
      </w:r>
      <w:proofErr w:type="spellStart"/>
      <w:r>
        <w:t>define</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challenges</w:t>
      </w:r>
      <w:proofErr w:type="spellEnd"/>
      <w:r>
        <w:t xml:space="preserve">. </w:t>
      </w:r>
      <w:proofErr w:type="spellStart"/>
      <w:r>
        <w:t>Then</w:t>
      </w:r>
      <w:proofErr w:type="spellEnd"/>
      <w:r>
        <w:t xml:space="preserve">, I </w:t>
      </w:r>
      <w:proofErr w:type="spellStart"/>
      <w:r>
        <w:t>present</w:t>
      </w:r>
      <w:proofErr w:type="spellEnd"/>
      <w:r>
        <w:t xml:space="preserve"> </w:t>
      </w:r>
      <w:proofErr w:type="spellStart"/>
      <w:r>
        <w:t>the</w:t>
      </w:r>
      <w:proofErr w:type="spellEnd"/>
      <w:r>
        <w:t xml:space="preserve"> design and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setting</w:t>
      </w:r>
      <w:proofErr w:type="spellEnd"/>
      <w:r>
        <w:t xml:space="preserve"> </w:t>
      </w:r>
      <w:proofErr w:type="spellStart"/>
      <w:r>
        <w:t>numerous</w:t>
      </w:r>
      <w:proofErr w:type="spellEnd"/>
      <w:r>
        <w:t xml:space="preserve"> </w:t>
      </w:r>
      <w:proofErr w:type="spellStart"/>
      <w:r>
        <w:t>smaller</w:t>
      </w:r>
      <w:proofErr w:type="spellEnd"/>
      <w:r>
        <w:t xml:space="preserve"> </w:t>
      </w:r>
      <w:proofErr w:type="spellStart"/>
      <w:r>
        <w:t>goals</w:t>
      </w:r>
      <w:proofErr w:type="spellEnd"/>
      <w:r>
        <w:t xml:space="preserve"> </w:t>
      </w:r>
      <w:proofErr w:type="spellStart"/>
      <w:r>
        <w:t>for</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processing</w:t>
      </w:r>
      <w:proofErr w:type="spellEnd"/>
      <w:r>
        <w:t xml:space="preserve"> of </w:t>
      </w:r>
      <w:proofErr w:type="spellStart"/>
      <w:r>
        <w:t>the</w:t>
      </w:r>
      <w:proofErr w:type="spellEnd"/>
      <w:r>
        <w:t xml:space="preserve"> </w:t>
      </w:r>
      <w:proofErr w:type="spellStart"/>
      <w:r>
        <w:t>task</w:t>
      </w:r>
      <w:proofErr w:type="spellEnd"/>
      <w:r>
        <w:t xml:space="preserve">. During </w:t>
      </w:r>
      <w:proofErr w:type="spellStart"/>
      <w:r>
        <w:t>the</w:t>
      </w:r>
      <w:proofErr w:type="spellEnd"/>
      <w:r>
        <w:t xml:space="preserve"> </w:t>
      </w:r>
      <w:proofErr w:type="spellStart"/>
      <w:r>
        <w:t>documentation</w:t>
      </w:r>
      <w:proofErr w:type="spellEnd"/>
      <w:r>
        <w:t xml:space="preserve">, I </w:t>
      </w:r>
      <w:proofErr w:type="spellStart"/>
      <w:r>
        <w:t>also</w:t>
      </w:r>
      <w:proofErr w:type="spellEnd"/>
      <w:r>
        <w:t xml:space="preserve"> </w:t>
      </w:r>
      <w:proofErr w:type="spellStart"/>
      <w:r>
        <w:t>focus</w:t>
      </w:r>
      <w:proofErr w:type="spellEnd"/>
      <w:r>
        <w:t xml:space="preserve"> </w:t>
      </w:r>
      <w:proofErr w:type="spellStart"/>
      <w:r>
        <w:t>on</w:t>
      </w:r>
      <w:proofErr w:type="spellEnd"/>
      <w:r>
        <w:t xml:space="preserve"> testing </w:t>
      </w:r>
      <w:proofErr w:type="spellStart"/>
      <w:r>
        <w:t>the</w:t>
      </w:r>
      <w:proofErr w:type="spellEnd"/>
      <w:r>
        <w:t xml:space="preserve"> </w:t>
      </w:r>
      <w:proofErr w:type="spellStart"/>
      <w:r>
        <w:t>application</w:t>
      </w:r>
      <w:proofErr w:type="spellEnd"/>
      <w:r>
        <w:t>.</w:t>
      </w:r>
    </w:p>
    <w:p w14:paraId="6F5BD6FC" w14:textId="576C4DE3" w:rsidR="00692605" w:rsidRDefault="00C11773" w:rsidP="00C11773">
      <w:r>
        <w:t xml:space="preserve">In </w:t>
      </w:r>
      <w:proofErr w:type="spellStart"/>
      <w:r>
        <w:t>my</w:t>
      </w:r>
      <w:proofErr w:type="spellEnd"/>
      <w:r>
        <w:t xml:space="preserve"> </w:t>
      </w:r>
      <w:proofErr w:type="spellStart"/>
      <w:r>
        <w:t>thesis</w:t>
      </w:r>
      <w:proofErr w:type="spellEnd"/>
      <w:r>
        <w:t xml:space="preserve">, I outline </w:t>
      </w:r>
      <w:proofErr w:type="spellStart"/>
      <w:r>
        <w:t>the</w:t>
      </w:r>
      <w:proofErr w:type="spellEnd"/>
      <w:r>
        <w:t xml:space="preserve"> </w:t>
      </w:r>
      <w:proofErr w:type="spellStart"/>
      <w:r>
        <w:t>structure</w:t>
      </w:r>
      <w:proofErr w:type="spellEnd"/>
      <w:r>
        <w:t xml:space="preserve"> of </w:t>
      </w:r>
      <w:proofErr w:type="spellStart"/>
      <w:r>
        <w:t>the</w:t>
      </w:r>
      <w:proofErr w:type="spellEnd"/>
      <w:r>
        <w:t xml:space="preserve"> </w:t>
      </w:r>
      <w:proofErr w:type="spellStart"/>
      <w:r>
        <w:t>thesis</w:t>
      </w:r>
      <w:proofErr w:type="spellEnd"/>
      <w:r>
        <w:t xml:space="preserve">, starting </w:t>
      </w:r>
      <w:proofErr w:type="spellStart"/>
      <w:r>
        <w:t>from</w:t>
      </w:r>
      <w:proofErr w:type="spellEnd"/>
      <w:r>
        <w:t xml:space="preserve"> </w:t>
      </w:r>
      <w:proofErr w:type="spellStart"/>
      <w:r>
        <w:t>problem</w:t>
      </w:r>
      <w:proofErr w:type="spellEnd"/>
      <w:r>
        <w:t xml:space="preserve"> </w:t>
      </w:r>
      <w:proofErr w:type="spellStart"/>
      <w:r>
        <w:t>recognition</w:t>
      </w:r>
      <w:proofErr w:type="spellEnd"/>
      <w:r>
        <w:t xml:space="preserve"> and </w:t>
      </w:r>
      <w:proofErr w:type="spellStart"/>
      <w:r>
        <w:t>the</w:t>
      </w:r>
      <w:proofErr w:type="spellEnd"/>
      <w:r>
        <w:t xml:space="preserve"> </w:t>
      </w:r>
      <w:proofErr w:type="spellStart"/>
      <w:r>
        <w:t>process</w:t>
      </w:r>
      <w:proofErr w:type="spellEnd"/>
      <w:r>
        <w:t xml:space="preserve"> of </w:t>
      </w:r>
      <w:proofErr w:type="spellStart"/>
      <w:r>
        <w:t>getting</w:t>
      </w:r>
      <w:proofErr w:type="spellEnd"/>
      <w:r>
        <w:t xml:space="preserve"> </w:t>
      </w:r>
      <w:proofErr w:type="spellStart"/>
      <w:r>
        <w:t>acquainted</w:t>
      </w:r>
      <w:proofErr w:type="spellEnd"/>
      <w:r>
        <w:t xml:space="preserve">, </w:t>
      </w:r>
      <w:proofErr w:type="spellStart"/>
      <w:r>
        <w:t>moving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details</w:t>
      </w:r>
      <w:proofErr w:type="spellEnd"/>
      <w:r>
        <w:t xml:space="preserve"> of design and </w:t>
      </w:r>
      <w:proofErr w:type="spellStart"/>
      <w:r>
        <w:t>development</w:t>
      </w:r>
      <w:proofErr w:type="spellEnd"/>
      <w:r>
        <w:t xml:space="preserve">, and </w:t>
      </w:r>
      <w:proofErr w:type="spellStart"/>
      <w:r>
        <w:t>reaching</w:t>
      </w:r>
      <w:proofErr w:type="spellEnd"/>
      <w:r>
        <w:t xml:space="preserve"> </w:t>
      </w:r>
      <w:proofErr w:type="spellStart"/>
      <w:r>
        <w:t>the</w:t>
      </w:r>
      <w:proofErr w:type="spellEnd"/>
      <w:r>
        <w:t xml:space="preserve"> </w:t>
      </w:r>
      <w:proofErr w:type="spellStart"/>
      <w:r>
        <w:t>method</w:t>
      </w:r>
      <w:proofErr w:type="spellEnd"/>
      <w:r>
        <w:t xml:space="preserve"> of testing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the</w:t>
      </w:r>
      <w:proofErr w:type="spellEnd"/>
      <w:r>
        <w:t xml:space="preserve"> </w:t>
      </w:r>
      <w:proofErr w:type="spellStart"/>
      <w:r>
        <w:t>thesis</w:t>
      </w:r>
      <w:proofErr w:type="spellEnd"/>
      <w:r>
        <w:t xml:space="preserve"> </w:t>
      </w:r>
      <w:proofErr w:type="spellStart"/>
      <w:r>
        <w:t>aims</w:t>
      </w:r>
      <w:proofErr w:type="spellEnd"/>
      <w:r>
        <w:t xml:space="preserve"> </w:t>
      </w:r>
      <w:proofErr w:type="spellStart"/>
      <w:r>
        <w:t>to</w:t>
      </w:r>
      <w:proofErr w:type="spellEnd"/>
      <w:r>
        <w:t xml:space="preserve"> </w:t>
      </w:r>
      <w:proofErr w:type="spellStart"/>
      <w:r>
        <w:t>extensively</w:t>
      </w:r>
      <w:proofErr w:type="spellEnd"/>
      <w:r>
        <w:t xml:space="preserve"> </w:t>
      </w:r>
      <w:proofErr w:type="spellStart"/>
      <w:r>
        <w:t>present</w:t>
      </w:r>
      <w:proofErr w:type="spellEnd"/>
      <w:r>
        <w:t xml:space="preserve"> </w:t>
      </w:r>
      <w:proofErr w:type="spellStart"/>
      <w:r>
        <w:t>my</w:t>
      </w:r>
      <w:proofErr w:type="spellEnd"/>
      <w:r>
        <w:t xml:space="preserve"> </w:t>
      </w:r>
      <w:proofErr w:type="spellStart"/>
      <w:r>
        <w:t>knowledge</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financial</w:t>
      </w:r>
      <w:proofErr w:type="spellEnd"/>
      <w:r>
        <w:t xml:space="preserve"> </w:t>
      </w:r>
      <w:proofErr w:type="spellStart"/>
      <w:r>
        <w:t>planning</w:t>
      </w:r>
      <w:proofErr w:type="spellEnd"/>
      <w:r>
        <w:t xml:space="preserve"> and </w:t>
      </w:r>
      <w:proofErr w:type="spellStart"/>
      <w:r>
        <w:t>application</w:t>
      </w:r>
      <w:proofErr w:type="spellEnd"/>
      <w:r>
        <w:t xml:space="preserve"> </w:t>
      </w:r>
      <w:proofErr w:type="spellStart"/>
      <w:r>
        <w:t>development</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36B27189" w14:textId="5CCA1E44" w:rsidR="006C49C7" w:rsidRPr="006C49C7" w:rsidRDefault="006C49C7" w:rsidP="006C49C7"/>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2D05D4">
      <w:pPr>
        <w:keepNext/>
        <w:ind w:firstLine="0"/>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229452C7" w:rsidR="00F61318" w:rsidRDefault="00000000" w:rsidP="005119C6">
      <w:pPr>
        <w:pStyle w:val="Kpalrs"/>
      </w:pPr>
      <w:fldSimple w:instr=" SEQ ábra \* ARABIC ">
        <w:r w:rsidR="005119C6">
          <w:rPr>
            <w:noProof/>
          </w:rPr>
          <w:t>1</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6F0B44">
      <w:pPr>
        <w:keepNext/>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3A8C09F8" w:rsidR="00DB4F4B" w:rsidRDefault="00000000" w:rsidP="005119C6">
      <w:pPr>
        <w:pStyle w:val="Kpalrs"/>
      </w:pPr>
      <w:fldSimple w:instr=" SEQ ábra \* ARABIC ">
        <w:r w:rsidR="005119C6">
          <w:rPr>
            <w:noProof/>
          </w:rPr>
          <w:t>2</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lastRenderedPageBreak/>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w:t>
      </w:r>
      <w:r>
        <w:lastRenderedPageBreak/>
        <w:t xml:space="preserve">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7D57FE">
      <w:pPr>
        <w:keepNext/>
        <w:ind w:firstLine="0"/>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4"/>
                    <a:stretch>
                      <a:fillRect/>
                    </a:stretch>
                  </pic:blipFill>
                  <pic:spPr>
                    <a:xfrm>
                      <a:off x="0" y="0"/>
                      <a:ext cx="5400040" cy="2828290"/>
                    </a:xfrm>
                    <a:prstGeom prst="rect">
                      <a:avLst/>
                    </a:prstGeom>
                  </pic:spPr>
                </pic:pic>
              </a:graphicData>
            </a:graphic>
          </wp:inline>
        </w:drawing>
      </w:r>
    </w:p>
    <w:p w14:paraId="6DD1D97C" w14:textId="0CC6DEB9" w:rsidR="00A8681D" w:rsidRDefault="007D57FE" w:rsidP="005119C6">
      <w:pPr>
        <w:pStyle w:val="Kpalrs"/>
      </w:pPr>
      <w:fldSimple w:instr=" SEQ ábra \* ARABIC ">
        <w:r w:rsidR="005119C6">
          <w:rPr>
            <w:noProof/>
          </w:rPr>
          <w:t>3</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0B59F4">
      <w:pPr>
        <w:keepNext/>
        <w:ind w:firstLine="0"/>
        <w:jc w:val="center"/>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021EFAB1" w14:textId="0B8E5A26" w:rsidR="00920EB7" w:rsidRDefault="000B59F4" w:rsidP="005119C6">
      <w:pPr>
        <w:pStyle w:val="Kpalrs"/>
      </w:pPr>
      <w:fldSimple w:instr=" SEQ ábra \* ARABIC ">
        <w:r w:rsidR="005119C6">
          <w:rPr>
            <w:noProof/>
          </w:rPr>
          <w:t>4</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w:t>
      </w:r>
      <w:r>
        <w:lastRenderedPageBreak/>
        <w:t xml:space="preserve">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F77836">
      <w:pPr>
        <w:keepNext/>
        <w:ind w:firstLine="0"/>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6"/>
                    <a:stretch>
                      <a:fillRect/>
                    </a:stretch>
                  </pic:blipFill>
                  <pic:spPr>
                    <a:xfrm>
                      <a:off x="0" y="0"/>
                      <a:ext cx="5400040" cy="3041650"/>
                    </a:xfrm>
                    <a:prstGeom prst="rect">
                      <a:avLst/>
                    </a:prstGeom>
                  </pic:spPr>
                </pic:pic>
              </a:graphicData>
            </a:graphic>
          </wp:inline>
        </w:drawing>
      </w:r>
    </w:p>
    <w:p w14:paraId="39D2B435" w14:textId="602614D6" w:rsidR="00E16484" w:rsidRDefault="00F77836" w:rsidP="005119C6">
      <w:pPr>
        <w:pStyle w:val="Kpalrs"/>
      </w:pPr>
      <w:fldSimple w:instr=" SEQ ábra \* ARABIC ">
        <w:r w:rsidR="005119C6">
          <w:rPr>
            <w:noProof/>
          </w:rPr>
          <w:t>5</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F77836">
      <w:pPr>
        <w:keepNext/>
        <w:ind w:firstLine="0"/>
      </w:pPr>
      <w:r w:rsidRPr="00F77836">
        <w:lastRenderedPageBreak/>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7"/>
                    <a:stretch>
                      <a:fillRect/>
                    </a:stretch>
                  </pic:blipFill>
                  <pic:spPr>
                    <a:xfrm>
                      <a:off x="0" y="0"/>
                      <a:ext cx="5400040" cy="3775075"/>
                    </a:xfrm>
                    <a:prstGeom prst="rect">
                      <a:avLst/>
                    </a:prstGeom>
                  </pic:spPr>
                </pic:pic>
              </a:graphicData>
            </a:graphic>
          </wp:inline>
        </w:drawing>
      </w:r>
    </w:p>
    <w:p w14:paraId="1B7DDD83" w14:textId="187FFBAB" w:rsidR="00E16484" w:rsidRDefault="00F77836" w:rsidP="005119C6">
      <w:pPr>
        <w:pStyle w:val="Kpalrs"/>
      </w:pPr>
      <w:fldSimple w:instr=" SEQ ábra \* ARABIC ">
        <w:r w:rsidR="005119C6">
          <w:rPr>
            <w:noProof/>
          </w:rPr>
          <w:t>6</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7550">
      <w:pPr>
        <w:keepNext/>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788B3E35" w:rsidR="00C32E0E" w:rsidRDefault="00E47550" w:rsidP="005119C6">
      <w:pPr>
        <w:pStyle w:val="Kpalrs"/>
      </w:pPr>
      <w:fldSimple w:instr=" SEQ ábra \* ARABIC ">
        <w:r w:rsidR="005119C6">
          <w:rPr>
            <w:noProof/>
          </w:rPr>
          <w:t>7</w:t>
        </w:r>
      </w:fldSimple>
      <w:r>
        <w:t>. ábra relációs adatbázis diagram</w:t>
      </w:r>
    </w:p>
    <w:p w14:paraId="21EBC8CA" w14:textId="59738E27" w:rsidR="00A32E16" w:rsidRDefault="00A32E16" w:rsidP="00A32E16">
      <w:r>
        <w:lastRenderedPageBreak/>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lastRenderedPageBreak/>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3B671F">
      <w:pPr>
        <w:keepNext/>
        <w:ind w:firstLine="0"/>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4D0704E6" w:rsidR="00B911E6" w:rsidRDefault="003B671F" w:rsidP="005119C6">
      <w:pPr>
        <w:pStyle w:val="Kpalrs"/>
      </w:pPr>
      <w:fldSimple w:instr=" SEQ ábra \* ARABIC ">
        <w:r w:rsidR="005119C6">
          <w:rPr>
            <w:noProof/>
          </w:rPr>
          <w:t>8</w:t>
        </w:r>
      </w:fldSimple>
      <w:r>
        <w:t xml:space="preserve">. ábra </w:t>
      </w:r>
      <w:proofErr w:type="spellStart"/>
      <w:r>
        <w:t>Firestore</w:t>
      </w:r>
      <w:proofErr w:type="spellEnd"/>
      <w:r>
        <w:t xml:space="preserve"> adatstruktúra első ábra</w:t>
      </w:r>
    </w:p>
    <w:p w14:paraId="3D109BCA" w14:textId="77777777" w:rsidR="005119C6" w:rsidRDefault="00B911E6" w:rsidP="005119C6">
      <w:pPr>
        <w:keepNext/>
        <w:ind w:firstLine="0"/>
      </w:pPr>
      <w:r w:rsidRPr="00B911E6">
        <w:rPr>
          <w:noProof/>
        </w:rPr>
        <w:lastRenderedPageBreak/>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5C7A8E00" w:rsidR="00B911E6" w:rsidRDefault="005119C6" w:rsidP="005119C6">
      <w:pPr>
        <w:pStyle w:val="Kpalrs"/>
      </w:pPr>
      <w:fldSimple w:instr=" SEQ ábra \* ARABIC ">
        <w:r>
          <w:rPr>
            <w:noProof/>
          </w:rPr>
          <w:t>9</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lastRenderedPageBreak/>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lastRenderedPageBreak/>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3B1FFCAC" w14:textId="301B0535" w:rsidR="00394617"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79D0FE69" w14:textId="0B912B6F" w:rsidR="00212E96" w:rsidRDefault="00212E96" w:rsidP="00212E96">
      <w:pPr>
        <w:ind w:firstLine="0"/>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r w:rsidRPr="00212E96">
        <w:t xml:space="preserve"> </w:t>
      </w:r>
    </w:p>
    <w:p w14:paraId="122287F6" w14:textId="02704058" w:rsidR="00E217A0" w:rsidRDefault="00E217A0" w:rsidP="00212E96">
      <w:pPr>
        <w:ind w:firstLine="0"/>
      </w:pPr>
      <w:r>
        <w:t>Itt 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06372AC3" w14:textId="7669A5DB" w:rsidR="00AE2139" w:rsidRDefault="00AE2139" w:rsidP="00212E96">
      <w:pPr>
        <w:ind w:firstLine="0"/>
      </w:pPr>
      <w:r w:rsidRPr="00AE2139">
        <w:rPr>
          <w:noProof/>
        </w:rPr>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6E43CEC6" w14:textId="6CBAFA1A" w:rsidR="00E217A0" w:rsidRDefault="00E217A0" w:rsidP="00212E96">
      <w:pPr>
        <w:ind w:firstLine="0"/>
      </w:pPr>
      <w:r>
        <w:lastRenderedPageBreak/>
        <w:t xml:space="preserve">Ezek után következik </w:t>
      </w:r>
      <w:proofErr w:type="gramStart"/>
      <w:r>
        <w:t>egy ”Elvárt</w:t>
      </w:r>
      <w:proofErr w:type="gramEnd"/>
      <w:r>
        <w:t xml:space="preserve"> eredmények” pont, ahol összehasonlítom az elvárt eredményeket a valós eredményekkel többnyire képek formájában.</w:t>
      </w:r>
    </w:p>
    <w:p w14:paraId="1124B207" w14:textId="40B25290" w:rsidR="00212E96" w:rsidRDefault="00AE2139" w:rsidP="00AE2139">
      <w:pPr>
        <w:ind w:firstLine="0"/>
      </w:pPr>
      <w:r w:rsidRPr="00AE2139">
        <w:rPr>
          <w:noProof/>
        </w:rPr>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23A22CD4" w14:textId="3D0E050C"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 a telefonos felület egyik teszteredménye látható.</w:t>
      </w:r>
    </w:p>
    <w:p w14:paraId="61FB94A5" w14:textId="44A9A7CD" w:rsidR="00AE2139" w:rsidRDefault="00AE2139" w:rsidP="00AE2139">
      <w:pPr>
        <w:ind w:firstLine="0"/>
      </w:pPr>
    </w:p>
    <w:p w14:paraId="49E5F77A" w14:textId="44925218" w:rsidR="00AE2139" w:rsidRDefault="00AE2139" w:rsidP="00AE2139">
      <w:pPr>
        <w:ind w:firstLine="0"/>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668C5033" w14:textId="135D9224" w:rsidR="00297922" w:rsidRDefault="00297922" w:rsidP="00AE2139">
      <w:pPr>
        <w:ind w:firstLine="0"/>
      </w:pPr>
      <w:r>
        <w:t xml:space="preserve">Az utolsó két pont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0B385BCE" w14:textId="5FA4D9A0" w:rsidR="00297922" w:rsidRPr="00BF2A47" w:rsidRDefault="00297922" w:rsidP="00AE2139">
      <w:pPr>
        <w:ind w:firstLine="0"/>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14B5850C"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w:t>
      </w:r>
      <w:r>
        <w:lastRenderedPageBreak/>
        <w:t>lekérdezéseket és adatfeltöltéseket könnyedén kezelhetjük és nem kell figyelnünk a szerverrel való szinkronizálásra.</w:t>
      </w:r>
    </w:p>
    <w:p w14:paraId="3B0B0E16" w14:textId="62679F11" w:rsidR="0098242A" w:rsidRDefault="0098242A" w:rsidP="008C4DF8">
      <w:r w:rsidRPr="0098242A">
        <w:rPr>
          <w:noProof/>
        </w:rPr>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27"/>
                    <a:stretch>
                      <a:fillRect/>
                    </a:stretch>
                  </pic:blipFill>
                  <pic:spPr>
                    <a:xfrm>
                      <a:off x="0" y="0"/>
                      <a:ext cx="3139440" cy="3319965"/>
                    </a:xfrm>
                    <a:prstGeom prst="rect">
                      <a:avLst/>
                    </a:prstGeom>
                  </pic:spPr>
                </pic:pic>
              </a:graphicData>
            </a:graphic>
          </wp:inline>
        </w:drawing>
      </w:r>
      <w:r w:rsidRPr="0098242A">
        <w:rPr>
          <w:noProof/>
        </w:rPr>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28"/>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rPr>
          <w:noProof/>
        </w:rPr>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45F2E8AD" w14:textId="0FE02624" w:rsidR="0098242A" w:rsidRDefault="0098242A" w:rsidP="008C4DF8">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44D04200" w14:textId="08781D47" w:rsidR="002C45DB" w:rsidRDefault="002C45DB" w:rsidP="008C4DF8">
      <w:r w:rsidRPr="002C45DB">
        <w:rPr>
          <w:noProof/>
        </w:rPr>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32"/>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14E2AF9D" w14:textId="30958000" w:rsidR="005D1463" w:rsidRDefault="005D1463" w:rsidP="008C4DF8">
      <w:r w:rsidRPr="005D1463">
        <w:rPr>
          <w:noProof/>
        </w:rPr>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rPr>
          <w:noProof/>
        </w:rPr>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35"/>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6B657CAE" w:rsidR="002841F9" w:rsidRDefault="00000000" w:rsidP="005119C6">
      <w:pPr>
        <w:pStyle w:val="Kpalrs"/>
      </w:pPr>
      <w:fldSimple w:instr=" STYLEREF 1 \s ">
        <w:r w:rsidR="005119C6">
          <w:rPr>
            <w:noProof/>
          </w:rPr>
          <w:t>7</w:t>
        </w:r>
      </w:fldSimple>
      <w:r w:rsidR="002841F9">
        <w:t>.</w:t>
      </w:r>
      <w:fldSimple w:instr=" SEQ ábra \* ARABIC \s 1 ">
        <w:r w:rsidR="005119C6">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373A6398"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A55FD0">
        <w:rPr>
          <w:b/>
          <w:bCs/>
        </w:rPr>
        <w:t xml:space="preserve">Hiba! A </w:t>
      </w:r>
      <w:r w:rsidR="00A55FD0">
        <w:rPr>
          <w:b/>
          <w:bCs/>
        </w:rPr>
        <w:lastRenderedPageBreak/>
        <w:t>hivatkozási forrás nem található.</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8"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44B0DB1D"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Pr="0062792E">
          <w:rPr>
            <w:rStyle w:val="Hiperhivatkozs"/>
          </w:rPr>
          <w:t>https://docs.flutter.dev/tools/vs-code?gclid=CjwKCAiApaarBhB7EiwAYiMwqgafYL7obBKo8GDa-94skv1Uc7PphJNgjs1lI_4dyRFNX6JLJmFpEBoCNaAQAvD_BwE&amp;gclsrc=aw.ds</w:t>
        </w:r>
      </w:hyperlink>
    </w:p>
    <w:p w14:paraId="479C81CE" w14:textId="423C0A9F"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p>
    <w:p w14:paraId="31A80FC5" w14:textId="5B541BE1" w:rsidR="00EC78C9" w:rsidRDefault="00EC78C9" w:rsidP="00EC78C9">
      <w:pPr>
        <w:pStyle w:val="Irodalomjegyzksor"/>
        <w:rPr>
          <w:rStyle w:val="Hiperhivatkozs"/>
          <w:color w:val="auto"/>
          <w:u w:val="none"/>
        </w:rPr>
      </w:pPr>
      <w:r>
        <w:rPr>
          <w:rStyle w:val="Hiperhivatkozs"/>
          <w:color w:val="auto"/>
          <w:u w:val="none"/>
        </w:rPr>
        <w:t xml:space="preserve">Clash of Clans </w:t>
      </w:r>
      <w:r w:rsidRPr="00EC78C9">
        <w:rPr>
          <w:rStyle w:val="Hiperhivatkozs"/>
        </w:rPr>
        <w:t>https://clashofclans.fandom.com/wiki/Clash_of_Clans_Wiki</w:t>
      </w:r>
    </w:p>
    <w:p w14:paraId="2F876BC1" w14:textId="447B06D9"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6" w:history="1">
        <w:r w:rsidR="00D33458" w:rsidRPr="00582C94">
          <w:rPr>
            <w:rStyle w:val="Hiperhivatkozs"/>
          </w:rPr>
          <w:t>https://en.wikipedia.org/wiki/Revolut</w:t>
        </w:r>
      </w:hyperlink>
    </w:p>
    <w:p w14:paraId="59F487EE" w14:textId="22185967" w:rsidR="00D33458" w:rsidRPr="00986D0D" w:rsidRDefault="00D33458" w:rsidP="00EC78C9">
      <w:pPr>
        <w:pStyle w:val="Irodalomjegyzksor"/>
        <w:rPr>
          <w:rStyle w:val="Hiperhivatkozs"/>
          <w:color w:val="auto"/>
          <w:u w:val="none"/>
        </w:rPr>
      </w:pPr>
      <w:r>
        <w:t xml:space="preserve">MVVM Repository architektúra </w:t>
      </w:r>
      <w:hyperlink r:id="rId47" w:history="1">
        <w:r w:rsidR="00986D0D" w:rsidRPr="00582C94">
          <w:rPr>
            <w:rStyle w:val="Hiperhivatkozs"/>
          </w:rPr>
          <w:t>https://digital-solutions.consulting/uncategorized/repository-in-androids-mvvm-architecture/</w:t>
        </w:r>
      </w:hyperlink>
    </w:p>
    <w:p w14:paraId="42747284" w14:textId="3CE9C7FB" w:rsidR="00986D0D" w:rsidRPr="0093111B" w:rsidRDefault="00986D0D" w:rsidP="00EC78C9">
      <w:pPr>
        <w:pStyle w:val="Irodalomjegyzksor"/>
        <w:rPr>
          <w:rStyle w:val="Hiperhivatkozs"/>
          <w:color w:val="auto"/>
          <w:u w:val="none"/>
        </w:rPr>
      </w:pPr>
      <w:r>
        <w:t xml:space="preserve">ACID </w:t>
      </w:r>
      <w:hyperlink r:id="rId48" w:history="1">
        <w:r w:rsidR="0093111B" w:rsidRPr="00582C94">
          <w:rPr>
            <w:rStyle w:val="Hiperhivatkozs"/>
          </w:rPr>
          <w:t>https://hu.wikipedia.org/wiki/ACID</w:t>
        </w:r>
      </w:hyperlink>
    </w:p>
    <w:p w14:paraId="428252F4" w14:textId="34A50C2F" w:rsidR="0093111B" w:rsidRPr="00AD1CC3" w:rsidRDefault="0093111B" w:rsidP="00EC78C9">
      <w:pPr>
        <w:pStyle w:val="Irodalomjegyzksor"/>
        <w:rPr>
          <w:rStyle w:val="Hiperhivatkozs"/>
          <w:color w:val="auto"/>
          <w:u w:val="none"/>
        </w:rPr>
      </w:pPr>
      <w:r>
        <w:t xml:space="preserve">Dart language </w:t>
      </w:r>
      <w:hyperlink r:id="rId49" w:history="1">
        <w:r w:rsidR="00AD1CC3" w:rsidRPr="00582C94">
          <w:rPr>
            <w:rStyle w:val="Hiperhivatkozs"/>
          </w:rPr>
          <w:t>https://dart.dev/</w:t>
        </w:r>
      </w:hyperlink>
    </w:p>
    <w:p w14:paraId="3908446B" w14:textId="2CA7977A" w:rsidR="00AD1CC3" w:rsidRPr="00EE1A1F" w:rsidRDefault="00AD1CC3" w:rsidP="00EC78C9">
      <w:pPr>
        <w:pStyle w:val="Irodalomjegyzksor"/>
      </w:pPr>
      <w:r w:rsidRPr="00AD1CC3">
        <w:t xml:space="preserve">GitHub Desktop </w:t>
      </w:r>
      <w:r w:rsidRPr="00AD1CC3">
        <w:rPr>
          <w:rStyle w:val="Hiperhivatkozs"/>
        </w:rPr>
        <w:t>https://desktop.github.com/</w:t>
      </w: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5A22C" w14:textId="77777777" w:rsidR="008261C7" w:rsidRDefault="008261C7">
      <w:r>
        <w:separator/>
      </w:r>
    </w:p>
  </w:endnote>
  <w:endnote w:type="continuationSeparator" w:id="0">
    <w:p w14:paraId="20171915" w14:textId="77777777" w:rsidR="008261C7" w:rsidRDefault="00826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A1345" w14:textId="77777777" w:rsidR="008261C7" w:rsidRDefault="008261C7">
      <w:r>
        <w:separator/>
      </w:r>
    </w:p>
  </w:footnote>
  <w:footnote w:type="continuationSeparator" w:id="0">
    <w:p w14:paraId="4AD6D2F3" w14:textId="77777777" w:rsidR="008261C7" w:rsidRDefault="008261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5A54"/>
    <w:rsid w:val="000A7483"/>
    <w:rsid w:val="000B1BB6"/>
    <w:rsid w:val="000B53E0"/>
    <w:rsid w:val="000B59F4"/>
    <w:rsid w:val="000D0385"/>
    <w:rsid w:val="000E5471"/>
    <w:rsid w:val="001308E0"/>
    <w:rsid w:val="00131FC6"/>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4924"/>
    <w:rsid w:val="00257E8C"/>
    <w:rsid w:val="00267677"/>
    <w:rsid w:val="002841F9"/>
    <w:rsid w:val="00297922"/>
    <w:rsid w:val="002A52CF"/>
    <w:rsid w:val="002A5F7B"/>
    <w:rsid w:val="002B6D79"/>
    <w:rsid w:val="002C1CBF"/>
    <w:rsid w:val="002C45DB"/>
    <w:rsid w:val="002D0163"/>
    <w:rsid w:val="002D05D4"/>
    <w:rsid w:val="002D0621"/>
    <w:rsid w:val="002D7DA9"/>
    <w:rsid w:val="002E03B0"/>
    <w:rsid w:val="002E1D2A"/>
    <w:rsid w:val="002E2E58"/>
    <w:rsid w:val="002E5600"/>
    <w:rsid w:val="002E6895"/>
    <w:rsid w:val="002F392A"/>
    <w:rsid w:val="00302BB3"/>
    <w:rsid w:val="00303E3B"/>
    <w:rsid w:val="003062E5"/>
    <w:rsid w:val="003063A8"/>
    <w:rsid w:val="00307B68"/>
    <w:rsid w:val="00313013"/>
    <w:rsid w:val="00320FCB"/>
    <w:rsid w:val="00326530"/>
    <w:rsid w:val="003313B8"/>
    <w:rsid w:val="0034770D"/>
    <w:rsid w:val="00350AEC"/>
    <w:rsid w:val="0035597A"/>
    <w:rsid w:val="003718C0"/>
    <w:rsid w:val="0037381F"/>
    <w:rsid w:val="00383ECB"/>
    <w:rsid w:val="003869E6"/>
    <w:rsid w:val="00394617"/>
    <w:rsid w:val="003A4CDB"/>
    <w:rsid w:val="003B671F"/>
    <w:rsid w:val="003B784F"/>
    <w:rsid w:val="003C03D0"/>
    <w:rsid w:val="003C54BB"/>
    <w:rsid w:val="003D4AF1"/>
    <w:rsid w:val="003E70B1"/>
    <w:rsid w:val="003F0EBD"/>
    <w:rsid w:val="003F5425"/>
    <w:rsid w:val="00410924"/>
    <w:rsid w:val="0041240C"/>
    <w:rsid w:val="00431FFF"/>
    <w:rsid w:val="00440DA8"/>
    <w:rsid w:val="0048395A"/>
    <w:rsid w:val="004851C7"/>
    <w:rsid w:val="00486C1A"/>
    <w:rsid w:val="00493185"/>
    <w:rsid w:val="00497298"/>
    <w:rsid w:val="004A210C"/>
    <w:rsid w:val="004A4B8D"/>
    <w:rsid w:val="004A6E50"/>
    <w:rsid w:val="004C2896"/>
    <w:rsid w:val="004E3B84"/>
    <w:rsid w:val="004F086F"/>
    <w:rsid w:val="004F09D7"/>
    <w:rsid w:val="004F7F04"/>
    <w:rsid w:val="00502A30"/>
    <w:rsid w:val="00510FF2"/>
    <w:rsid w:val="005119C6"/>
    <w:rsid w:val="005202C0"/>
    <w:rsid w:val="00523038"/>
    <w:rsid w:val="005524FC"/>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6321C"/>
    <w:rsid w:val="006649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61C7"/>
    <w:rsid w:val="00854BDC"/>
    <w:rsid w:val="00862A70"/>
    <w:rsid w:val="00862DBA"/>
    <w:rsid w:val="008B2925"/>
    <w:rsid w:val="008B5C10"/>
    <w:rsid w:val="008C1B17"/>
    <w:rsid w:val="008C4DF8"/>
    <w:rsid w:val="008C51FF"/>
    <w:rsid w:val="008E398A"/>
    <w:rsid w:val="008E7228"/>
    <w:rsid w:val="0090195A"/>
    <w:rsid w:val="0090541F"/>
    <w:rsid w:val="00915A86"/>
    <w:rsid w:val="00920EB7"/>
    <w:rsid w:val="0093111B"/>
    <w:rsid w:val="00940CB1"/>
    <w:rsid w:val="0097600F"/>
    <w:rsid w:val="009804DF"/>
    <w:rsid w:val="0098242A"/>
    <w:rsid w:val="00983353"/>
    <w:rsid w:val="0098532E"/>
    <w:rsid w:val="00986D0D"/>
    <w:rsid w:val="00993E7D"/>
    <w:rsid w:val="009A32B9"/>
    <w:rsid w:val="009B1AB8"/>
    <w:rsid w:val="009C1C93"/>
    <w:rsid w:val="009C4937"/>
    <w:rsid w:val="009E67D2"/>
    <w:rsid w:val="009F162C"/>
    <w:rsid w:val="009F37F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D046E"/>
    <w:rsid w:val="00BD1D3B"/>
    <w:rsid w:val="00BF2A47"/>
    <w:rsid w:val="00BF4292"/>
    <w:rsid w:val="00C00B3C"/>
    <w:rsid w:val="00C11773"/>
    <w:rsid w:val="00C17E70"/>
    <w:rsid w:val="00C2686E"/>
    <w:rsid w:val="00C26FEB"/>
    <w:rsid w:val="00C31260"/>
    <w:rsid w:val="00C32E0E"/>
    <w:rsid w:val="00C33445"/>
    <w:rsid w:val="00C476B0"/>
    <w:rsid w:val="00C53F92"/>
    <w:rsid w:val="00C57D36"/>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5E2C"/>
    <w:rsid w:val="00DB4F4B"/>
    <w:rsid w:val="00DD6A58"/>
    <w:rsid w:val="00DE2BA5"/>
    <w:rsid w:val="00DE3FCA"/>
    <w:rsid w:val="00DE77B5"/>
    <w:rsid w:val="00DE7D1D"/>
    <w:rsid w:val="00E07EE4"/>
    <w:rsid w:val="00E11AFA"/>
    <w:rsid w:val="00E16484"/>
    <w:rsid w:val="00E217A0"/>
    <w:rsid w:val="00E402F2"/>
    <w:rsid w:val="00E40DE8"/>
    <w:rsid w:val="00E42F0D"/>
    <w:rsid w:val="00E462C6"/>
    <w:rsid w:val="00E47550"/>
    <w:rsid w:val="00E53338"/>
    <w:rsid w:val="00E720D1"/>
    <w:rsid w:val="00E8385C"/>
    <w:rsid w:val="00E83DB8"/>
    <w:rsid w:val="00E86A0C"/>
    <w:rsid w:val="00E95810"/>
    <w:rsid w:val="00EA2ED3"/>
    <w:rsid w:val="00EA7490"/>
    <w:rsid w:val="00EB1C43"/>
    <w:rsid w:val="00EB5B8A"/>
    <w:rsid w:val="00EC5270"/>
    <w:rsid w:val="00EC78C9"/>
    <w:rsid w:val="00ED24FC"/>
    <w:rsid w:val="00EE1A1F"/>
    <w:rsid w:val="00EE2264"/>
    <w:rsid w:val="00F045D3"/>
    <w:rsid w:val="00F050F9"/>
    <w:rsid w:val="00F070D8"/>
    <w:rsid w:val="00F35291"/>
    <w:rsid w:val="00F61318"/>
    <w:rsid w:val="00F77836"/>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5119C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yperlink" Target="https://digital-solutions.consulting/uncategorized/repository-in-androids-mvvm-architectur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eveloper.android.com/studio/run/emulato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hyperlink" Target="https://hu.wikipedia.org/wiki/ACID"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 TargetMode="External"/><Relationship Id="rId46" Type="http://schemas.openxmlformats.org/officeDocument/2006/relationships/hyperlink" Target="https://en.wikipedia.org/wiki/Revolut"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rt.de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6990</TotalTime>
  <Pages>50</Pages>
  <Words>7516</Words>
  <Characters>51867</Characters>
  <Application>Microsoft Office Word</Application>
  <DocSecurity>0</DocSecurity>
  <Lines>432</Lines>
  <Paragraphs>118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59265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146</cp:revision>
  <cp:lastPrinted>2023-11-16T15:08:00Z</cp:lastPrinted>
  <dcterms:created xsi:type="dcterms:W3CDTF">2023-02-27T06:58:00Z</dcterms:created>
  <dcterms:modified xsi:type="dcterms:W3CDTF">2023-12-06T20:40:00Z</dcterms:modified>
</cp:coreProperties>
</file>