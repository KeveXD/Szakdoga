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1E4E" w14:textId="77777777" w:rsidR="0077631F" w:rsidRPr="004851C7" w:rsidRDefault="0077631F" w:rsidP="0077631F">
      <w:pPr>
        <w:pStyle w:val="Cmlaplog"/>
      </w:pPr>
      <w:r w:rsidRPr="004851C7">
        <w:rPr>
          <w:noProof/>
          <w:lang w:eastAsia="hu-HU"/>
        </w:rPr>
        <w:drawing>
          <wp:inline distT="0" distB="0" distL="0" distR="0" wp14:anchorId="41486AB0" wp14:editId="1231B6D6">
            <wp:extent cx="1933575" cy="542925"/>
            <wp:effectExtent l="0" t="0" r="0" b="0"/>
            <wp:docPr id="1" name="Kép 1" descr="A képen Betűtípus, fekete-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fekete-fehér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904933F" w14:textId="77777777" w:rsidR="0077631F" w:rsidRPr="004851C7" w:rsidRDefault="0077631F" w:rsidP="0077631F">
      <w:pPr>
        <w:pStyle w:val="Cmlapegyetem"/>
      </w:pPr>
      <w:r w:rsidRPr="004851C7">
        <w:t>Budapesti Műszaki és Gazdaságtudományi Egyetem</w:t>
      </w:r>
    </w:p>
    <w:p w14:paraId="0F918393" w14:textId="77777777" w:rsidR="0077631F" w:rsidRPr="004851C7" w:rsidRDefault="0077631F" w:rsidP="0077631F">
      <w:pPr>
        <w:pStyle w:val="Cmlapkarstanszk"/>
      </w:pPr>
      <w:r w:rsidRPr="004851C7">
        <w:t>Villamosmérnöki és Informatikai Kar</w:t>
      </w:r>
    </w:p>
    <w:p w14:paraId="01C69D45" w14:textId="2FA37294" w:rsidR="0077631F" w:rsidRDefault="0077631F" w:rsidP="0077631F">
      <w:pPr>
        <w:pStyle w:val="Cmlapkarstanszk"/>
      </w:pPr>
      <w:r w:rsidRPr="0077631F">
        <w:t>Automatizálási és Alkalmazott Informatikai Tanszék</w:t>
      </w:r>
    </w:p>
    <w:p w14:paraId="3B8C0754" w14:textId="77777777" w:rsidR="0077631F" w:rsidRDefault="0077631F" w:rsidP="0077631F"/>
    <w:p w14:paraId="06020241" w14:textId="77777777" w:rsidR="0077631F" w:rsidRDefault="0077631F" w:rsidP="0077631F"/>
    <w:p w14:paraId="161D2ED7" w14:textId="77777777" w:rsidR="0077631F" w:rsidRDefault="0077631F" w:rsidP="0077631F"/>
    <w:p w14:paraId="789A9C8F" w14:textId="77777777" w:rsidR="0077631F" w:rsidRDefault="0077631F" w:rsidP="0077631F"/>
    <w:p w14:paraId="5E750B77" w14:textId="77777777" w:rsidR="0077631F" w:rsidRDefault="0077631F" w:rsidP="0077631F"/>
    <w:p w14:paraId="4B45B543" w14:textId="77777777" w:rsidR="0077631F" w:rsidRPr="00B50CAA" w:rsidRDefault="0077631F" w:rsidP="0077631F"/>
    <w:p w14:paraId="4C47ADCC" w14:textId="77777777" w:rsidR="0077631F" w:rsidRPr="00B50CAA" w:rsidRDefault="00000000" w:rsidP="0077631F">
      <w:pPr>
        <w:pStyle w:val="Cmlapszerz"/>
      </w:pPr>
      <w:fldSimple w:instr=" AUTHOR  \* MERGEFORMAT ">
        <w:r w:rsidR="0077631F">
          <w:t>Balla Péter Keve</w:t>
        </w:r>
      </w:fldSimple>
    </w:p>
    <w:p w14:paraId="77A9EB7D" w14:textId="77777777" w:rsidR="00CD67B8" w:rsidRDefault="00CD67B8" w:rsidP="00CD67B8">
      <w:pPr>
        <w:pStyle w:val="Cm"/>
      </w:pPr>
      <w:r>
        <w:t xml:space="preserve">Kiadásokat kezelő alkalmazás fejlesztése Flutter </w:t>
      </w:r>
    </w:p>
    <w:p w14:paraId="74E33882" w14:textId="4CBC002A" w:rsidR="0077631F" w:rsidRPr="00B50CAA" w:rsidRDefault="00CD67B8" w:rsidP="00CD67B8">
      <w:pPr>
        <w:pStyle w:val="Cm"/>
      </w:pPr>
      <w:r>
        <w:t>keretrendszerrel</w:t>
      </w:r>
    </w:p>
    <w:p w14:paraId="4BFBC56B" w14:textId="204DC4FD" w:rsidR="0077631F" w:rsidRPr="00B50CAA" w:rsidRDefault="0077631F" w:rsidP="0077631F">
      <w:pPr>
        <w:pStyle w:val="Alcm"/>
      </w:pPr>
    </w:p>
    <w:p w14:paraId="14D16CD2" w14:textId="77777777" w:rsidR="0077631F" w:rsidRDefault="00000000" w:rsidP="0077631F">
      <w:pPr>
        <w:pStyle w:val="Alcm"/>
      </w:pPr>
      <w:r>
        <w:pict w14:anchorId="304BF542">
          <v:shapetype id="_x0000_t202" coordsize="21600,21600" o:spt="202" path="m,l,21600r21600,l21600,xe">
            <v:stroke joinstyle="miter"/>
            <v:path gradientshapeok="t" o:connecttype="rect"/>
          </v:shapetype>
          <v:shape id="Text Box 7" o:spid="_x0000_s1031" type="#_x0000_t202" style="position:absolute;left:0;text-align:left;margin-left:172.55pt;margin-top:27.9pt;width:257.95pt;height:81pt;z-index:251660288;visibility:visible;mso-height-percent:0;mso-wrap-distance-left:9pt;mso-wrap-distance-top:0;mso-wrap-distance-right:9pt;mso-wrap-distance-bottom:0;mso-position-horizontal-relative:pag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style="mso-next-textbox:#Text Box 7">
              <w:txbxContent>
                <w:p w14:paraId="6D0CAD5B" w14:textId="77777777" w:rsidR="0077631F" w:rsidRDefault="0077631F" w:rsidP="0077631F">
                  <w:pPr>
                    <w:keepLines/>
                    <w:spacing w:after="0"/>
                    <w:ind w:firstLine="0"/>
                    <w:jc w:val="center"/>
                    <w:rPr>
                      <w:smallCaps/>
                    </w:rPr>
                  </w:pPr>
                  <w:r>
                    <w:rPr>
                      <w:smallCaps/>
                    </w:rPr>
                    <w:t>Konzulens</w:t>
                  </w:r>
                </w:p>
                <w:p w14:paraId="3BDA02FB" w14:textId="77777777" w:rsidR="00CD67B8" w:rsidRDefault="00CD67B8" w:rsidP="0077631F">
                  <w:pPr>
                    <w:spacing w:after="0"/>
                    <w:ind w:firstLine="0"/>
                    <w:jc w:val="center"/>
                    <w:rPr>
                      <w:noProof/>
                      <w:sz w:val="40"/>
                    </w:rPr>
                  </w:pPr>
                  <w:r w:rsidRPr="00CD67B8">
                    <w:rPr>
                      <w:noProof/>
                      <w:sz w:val="40"/>
                    </w:rPr>
                    <w:t>Somogyi Norbert Zsolt</w:t>
                  </w:r>
                </w:p>
                <w:p w14:paraId="728F4B85" w14:textId="14768BD6" w:rsidR="0077631F" w:rsidRDefault="0077631F" w:rsidP="0077631F">
                  <w:pPr>
                    <w:spacing w:after="0"/>
                    <w:ind w:firstLine="0"/>
                    <w:jc w:val="center"/>
                  </w:pPr>
                  <w:r>
                    <w:t xml:space="preserve">BUDAPEST, </w:t>
                  </w:r>
                  <w:r>
                    <w:fldChar w:fldCharType="begin"/>
                  </w:r>
                  <w:r>
                    <w:instrText xml:space="preserve"> DATE \@ "yyyy" \* MERGEFORMAT </w:instrText>
                  </w:r>
                  <w:r>
                    <w:fldChar w:fldCharType="separate"/>
                  </w:r>
                  <w:r w:rsidR="00AD25B0">
                    <w:rPr>
                      <w:noProof/>
                    </w:rPr>
                    <w:t>2023</w:t>
                  </w:r>
                  <w:r>
                    <w:fldChar w:fldCharType="end"/>
                  </w:r>
                </w:p>
              </w:txbxContent>
            </v:textbox>
            <w10:wrap anchorx="page"/>
          </v:shape>
        </w:pict>
      </w:r>
    </w:p>
    <w:p w14:paraId="3072E9D7" w14:textId="77777777" w:rsidR="004B60BF" w:rsidRDefault="006B00E7" w:rsidP="001F3078">
      <w:pPr>
        <w:pStyle w:val="Fejezetcmtartalomjegyzknlkl"/>
      </w:pPr>
      <w:r>
        <w:lastRenderedPageBreak/>
        <w:t>Tartalomjegyzék</w:t>
      </w:r>
      <w:r>
        <w:rPr>
          <w:bCs w:val="0"/>
          <w:sz w:val="24"/>
          <w:szCs w:val="24"/>
        </w:rPr>
        <w:fldChar w:fldCharType="begin"/>
      </w:r>
      <w:r>
        <w:instrText xml:space="preserve"> TOC \o "1-3" \h \z \u </w:instrText>
      </w:r>
      <w:r>
        <w:rPr>
          <w:bCs w:val="0"/>
          <w:sz w:val="24"/>
          <w:szCs w:val="24"/>
        </w:rPr>
        <w:fldChar w:fldCharType="separate"/>
      </w:r>
    </w:p>
    <w:p w14:paraId="43819C32" w14:textId="78B3D478"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079" w:history="1">
        <w:r w:rsidR="004B60BF" w:rsidRPr="00AD13FA">
          <w:rPr>
            <w:rStyle w:val="Hiperhivatkozs"/>
            <w:noProof/>
          </w:rPr>
          <w:t>Összefoglaló</w:t>
        </w:r>
        <w:r w:rsidR="004B60BF">
          <w:rPr>
            <w:noProof/>
            <w:webHidden/>
          </w:rPr>
          <w:tab/>
        </w:r>
        <w:r w:rsidR="004B60BF">
          <w:rPr>
            <w:noProof/>
            <w:webHidden/>
          </w:rPr>
          <w:fldChar w:fldCharType="begin"/>
        </w:r>
        <w:r w:rsidR="004B60BF">
          <w:rPr>
            <w:noProof/>
            <w:webHidden/>
          </w:rPr>
          <w:instrText xml:space="preserve"> PAGEREF _Toc152851079 \h </w:instrText>
        </w:r>
        <w:r w:rsidR="004B60BF">
          <w:rPr>
            <w:noProof/>
            <w:webHidden/>
          </w:rPr>
        </w:r>
        <w:r w:rsidR="004B60BF">
          <w:rPr>
            <w:noProof/>
            <w:webHidden/>
          </w:rPr>
          <w:fldChar w:fldCharType="separate"/>
        </w:r>
        <w:r w:rsidR="004B60BF">
          <w:rPr>
            <w:noProof/>
            <w:webHidden/>
          </w:rPr>
          <w:t>6</w:t>
        </w:r>
        <w:r w:rsidR="004B60BF">
          <w:rPr>
            <w:noProof/>
            <w:webHidden/>
          </w:rPr>
          <w:fldChar w:fldCharType="end"/>
        </w:r>
      </w:hyperlink>
    </w:p>
    <w:p w14:paraId="5E5201C1" w14:textId="61D96941"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080" w:history="1">
        <w:r w:rsidR="004B60BF" w:rsidRPr="00AD13FA">
          <w:rPr>
            <w:rStyle w:val="Hiperhivatkozs"/>
            <w:noProof/>
          </w:rPr>
          <w:t>Abstract</w:t>
        </w:r>
        <w:r w:rsidR="004B60BF">
          <w:rPr>
            <w:noProof/>
            <w:webHidden/>
          </w:rPr>
          <w:tab/>
        </w:r>
        <w:r w:rsidR="004B60BF">
          <w:rPr>
            <w:noProof/>
            <w:webHidden/>
          </w:rPr>
          <w:fldChar w:fldCharType="begin"/>
        </w:r>
        <w:r w:rsidR="004B60BF">
          <w:rPr>
            <w:noProof/>
            <w:webHidden/>
          </w:rPr>
          <w:instrText xml:space="preserve"> PAGEREF _Toc152851080 \h </w:instrText>
        </w:r>
        <w:r w:rsidR="004B60BF">
          <w:rPr>
            <w:noProof/>
            <w:webHidden/>
          </w:rPr>
        </w:r>
        <w:r w:rsidR="004B60BF">
          <w:rPr>
            <w:noProof/>
            <w:webHidden/>
          </w:rPr>
          <w:fldChar w:fldCharType="separate"/>
        </w:r>
        <w:r w:rsidR="004B60BF">
          <w:rPr>
            <w:noProof/>
            <w:webHidden/>
          </w:rPr>
          <w:t>7</w:t>
        </w:r>
        <w:r w:rsidR="004B60BF">
          <w:rPr>
            <w:noProof/>
            <w:webHidden/>
          </w:rPr>
          <w:fldChar w:fldCharType="end"/>
        </w:r>
      </w:hyperlink>
    </w:p>
    <w:p w14:paraId="0B1A2FEB" w14:textId="3A5189CC"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081" w:history="1">
        <w:r w:rsidR="004B60BF" w:rsidRPr="00AD13FA">
          <w:rPr>
            <w:rStyle w:val="Hiperhivatkozs"/>
            <w:noProof/>
          </w:rPr>
          <w:t>1 Bevezetés</w:t>
        </w:r>
        <w:r w:rsidR="004B60BF">
          <w:rPr>
            <w:noProof/>
            <w:webHidden/>
          </w:rPr>
          <w:tab/>
        </w:r>
        <w:r w:rsidR="004B60BF">
          <w:rPr>
            <w:noProof/>
            <w:webHidden/>
          </w:rPr>
          <w:fldChar w:fldCharType="begin"/>
        </w:r>
        <w:r w:rsidR="004B60BF">
          <w:rPr>
            <w:noProof/>
            <w:webHidden/>
          </w:rPr>
          <w:instrText xml:space="preserve"> PAGEREF _Toc152851081 \h </w:instrText>
        </w:r>
        <w:r w:rsidR="004B60BF">
          <w:rPr>
            <w:noProof/>
            <w:webHidden/>
          </w:rPr>
        </w:r>
        <w:r w:rsidR="004B60BF">
          <w:rPr>
            <w:noProof/>
            <w:webHidden/>
          </w:rPr>
          <w:fldChar w:fldCharType="separate"/>
        </w:r>
        <w:r w:rsidR="004B60BF">
          <w:rPr>
            <w:noProof/>
            <w:webHidden/>
          </w:rPr>
          <w:t>8</w:t>
        </w:r>
        <w:r w:rsidR="004B60BF">
          <w:rPr>
            <w:noProof/>
            <w:webHidden/>
          </w:rPr>
          <w:fldChar w:fldCharType="end"/>
        </w:r>
      </w:hyperlink>
    </w:p>
    <w:p w14:paraId="06AD05F1" w14:textId="543EF79B"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82" w:history="1">
        <w:r w:rsidR="004B60BF" w:rsidRPr="00AD13FA">
          <w:rPr>
            <w:rStyle w:val="Hiperhivatkozs"/>
            <w:noProof/>
          </w:rPr>
          <w:t>1.1 Motiváció</w:t>
        </w:r>
        <w:r w:rsidR="004B60BF">
          <w:rPr>
            <w:noProof/>
            <w:webHidden/>
          </w:rPr>
          <w:tab/>
        </w:r>
        <w:r w:rsidR="004B60BF">
          <w:rPr>
            <w:noProof/>
            <w:webHidden/>
          </w:rPr>
          <w:fldChar w:fldCharType="begin"/>
        </w:r>
        <w:r w:rsidR="004B60BF">
          <w:rPr>
            <w:noProof/>
            <w:webHidden/>
          </w:rPr>
          <w:instrText xml:space="preserve"> PAGEREF _Toc152851082 \h </w:instrText>
        </w:r>
        <w:r w:rsidR="004B60BF">
          <w:rPr>
            <w:noProof/>
            <w:webHidden/>
          </w:rPr>
        </w:r>
        <w:r w:rsidR="004B60BF">
          <w:rPr>
            <w:noProof/>
            <w:webHidden/>
          </w:rPr>
          <w:fldChar w:fldCharType="separate"/>
        </w:r>
        <w:r w:rsidR="004B60BF">
          <w:rPr>
            <w:noProof/>
            <w:webHidden/>
          </w:rPr>
          <w:t>8</w:t>
        </w:r>
        <w:r w:rsidR="004B60BF">
          <w:rPr>
            <w:noProof/>
            <w:webHidden/>
          </w:rPr>
          <w:fldChar w:fldCharType="end"/>
        </w:r>
      </w:hyperlink>
    </w:p>
    <w:p w14:paraId="36C9B18A" w14:textId="03750B5B"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83" w:history="1">
        <w:r w:rsidR="004B60BF" w:rsidRPr="00AD13FA">
          <w:rPr>
            <w:rStyle w:val="Hiperhivatkozs"/>
            <w:noProof/>
          </w:rPr>
          <w:t>1.2 A dolgozat felépítése</w:t>
        </w:r>
        <w:r w:rsidR="004B60BF">
          <w:rPr>
            <w:noProof/>
            <w:webHidden/>
          </w:rPr>
          <w:tab/>
        </w:r>
        <w:r w:rsidR="004B60BF">
          <w:rPr>
            <w:noProof/>
            <w:webHidden/>
          </w:rPr>
          <w:fldChar w:fldCharType="begin"/>
        </w:r>
        <w:r w:rsidR="004B60BF">
          <w:rPr>
            <w:noProof/>
            <w:webHidden/>
          </w:rPr>
          <w:instrText xml:space="preserve"> PAGEREF _Toc152851083 \h </w:instrText>
        </w:r>
        <w:r w:rsidR="004B60BF">
          <w:rPr>
            <w:noProof/>
            <w:webHidden/>
          </w:rPr>
        </w:r>
        <w:r w:rsidR="004B60BF">
          <w:rPr>
            <w:noProof/>
            <w:webHidden/>
          </w:rPr>
          <w:fldChar w:fldCharType="separate"/>
        </w:r>
        <w:r w:rsidR="004B60BF">
          <w:rPr>
            <w:noProof/>
            <w:webHidden/>
          </w:rPr>
          <w:t>10</w:t>
        </w:r>
        <w:r w:rsidR="004B60BF">
          <w:rPr>
            <w:noProof/>
            <w:webHidden/>
          </w:rPr>
          <w:fldChar w:fldCharType="end"/>
        </w:r>
      </w:hyperlink>
    </w:p>
    <w:p w14:paraId="72ACBD71" w14:textId="4C3AB796"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084" w:history="1">
        <w:r w:rsidR="004B60BF" w:rsidRPr="00AD13FA">
          <w:rPr>
            <w:rStyle w:val="Hiperhivatkozs"/>
            <w:noProof/>
          </w:rPr>
          <w:t>2 Felhasznált technológiák</w:t>
        </w:r>
        <w:r w:rsidR="004B60BF">
          <w:rPr>
            <w:noProof/>
            <w:webHidden/>
          </w:rPr>
          <w:tab/>
        </w:r>
        <w:r w:rsidR="004B60BF">
          <w:rPr>
            <w:noProof/>
            <w:webHidden/>
          </w:rPr>
          <w:fldChar w:fldCharType="begin"/>
        </w:r>
        <w:r w:rsidR="004B60BF">
          <w:rPr>
            <w:noProof/>
            <w:webHidden/>
          </w:rPr>
          <w:instrText xml:space="preserve"> PAGEREF _Toc152851084 \h </w:instrText>
        </w:r>
        <w:r w:rsidR="004B60BF">
          <w:rPr>
            <w:noProof/>
            <w:webHidden/>
          </w:rPr>
        </w:r>
        <w:r w:rsidR="004B60BF">
          <w:rPr>
            <w:noProof/>
            <w:webHidden/>
          </w:rPr>
          <w:fldChar w:fldCharType="separate"/>
        </w:r>
        <w:r w:rsidR="004B60BF">
          <w:rPr>
            <w:noProof/>
            <w:webHidden/>
          </w:rPr>
          <w:t>12</w:t>
        </w:r>
        <w:r w:rsidR="004B60BF">
          <w:rPr>
            <w:noProof/>
            <w:webHidden/>
          </w:rPr>
          <w:fldChar w:fldCharType="end"/>
        </w:r>
      </w:hyperlink>
    </w:p>
    <w:p w14:paraId="67EC8EBC" w14:textId="00E6A45C"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85" w:history="1">
        <w:r w:rsidR="004B60BF" w:rsidRPr="00AD13FA">
          <w:rPr>
            <w:rStyle w:val="Hiperhivatkozs"/>
            <w:noProof/>
          </w:rPr>
          <w:t>2.1 Firebase Authentication</w:t>
        </w:r>
        <w:r w:rsidR="004B60BF">
          <w:rPr>
            <w:noProof/>
            <w:webHidden/>
          </w:rPr>
          <w:tab/>
        </w:r>
        <w:r w:rsidR="004B60BF">
          <w:rPr>
            <w:noProof/>
            <w:webHidden/>
          </w:rPr>
          <w:fldChar w:fldCharType="begin"/>
        </w:r>
        <w:r w:rsidR="004B60BF">
          <w:rPr>
            <w:noProof/>
            <w:webHidden/>
          </w:rPr>
          <w:instrText xml:space="preserve"> PAGEREF _Toc152851085 \h </w:instrText>
        </w:r>
        <w:r w:rsidR="004B60BF">
          <w:rPr>
            <w:noProof/>
            <w:webHidden/>
          </w:rPr>
        </w:r>
        <w:r w:rsidR="004B60BF">
          <w:rPr>
            <w:noProof/>
            <w:webHidden/>
          </w:rPr>
          <w:fldChar w:fldCharType="separate"/>
        </w:r>
        <w:r w:rsidR="004B60BF">
          <w:rPr>
            <w:noProof/>
            <w:webHidden/>
          </w:rPr>
          <w:t>12</w:t>
        </w:r>
        <w:r w:rsidR="004B60BF">
          <w:rPr>
            <w:noProof/>
            <w:webHidden/>
          </w:rPr>
          <w:fldChar w:fldCharType="end"/>
        </w:r>
      </w:hyperlink>
    </w:p>
    <w:p w14:paraId="792CB7B5" w14:textId="6377BD95"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86" w:history="1">
        <w:r w:rsidR="004B60BF" w:rsidRPr="00AD13FA">
          <w:rPr>
            <w:rStyle w:val="Hiperhivatkozs"/>
            <w:noProof/>
          </w:rPr>
          <w:t>2.2 Firebase Firestore Database</w:t>
        </w:r>
        <w:r w:rsidR="004B60BF">
          <w:rPr>
            <w:noProof/>
            <w:webHidden/>
          </w:rPr>
          <w:tab/>
        </w:r>
        <w:r w:rsidR="004B60BF">
          <w:rPr>
            <w:noProof/>
            <w:webHidden/>
          </w:rPr>
          <w:fldChar w:fldCharType="begin"/>
        </w:r>
        <w:r w:rsidR="004B60BF">
          <w:rPr>
            <w:noProof/>
            <w:webHidden/>
          </w:rPr>
          <w:instrText xml:space="preserve"> PAGEREF _Toc152851086 \h </w:instrText>
        </w:r>
        <w:r w:rsidR="004B60BF">
          <w:rPr>
            <w:noProof/>
            <w:webHidden/>
          </w:rPr>
        </w:r>
        <w:r w:rsidR="004B60BF">
          <w:rPr>
            <w:noProof/>
            <w:webHidden/>
          </w:rPr>
          <w:fldChar w:fldCharType="separate"/>
        </w:r>
        <w:r w:rsidR="004B60BF">
          <w:rPr>
            <w:noProof/>
            <w:webHidden/>
          </w:rPr>
          <w:t>12</w:t>
        </w:r>
        <w:r w:rsidR="004B60BF">
          <w:rPr>
            <w:noProof/>
            <w:webHidden/>
          </w:rPr>
          <w:fldChar w:fldCharType="end"/>
        </w:r>
      </w:hyperlink>
    </w:p>
    <w:p w14:paraId="43908CCB" w14:textId="0A838841"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87" w:history="1">
        <w:r w:rsidR="004B60BF" w:rsidRPr="00AD13FA">
          <w:rPr>
            <w:rStyle w:val="Hiperhivatkozs"/>
            <w:noProof/>
          </w:rPr>
          <w:t>2.3 SQLite</w:t>
        </w:r>
        <w:r w:rsidR="004B60BF">
          <w:rPr>
            <w:noProof/>
            <w:webHidden/>
          </w:rPr>
          <w:tab/>
        </w:r>
        <w:r w:rsidR="004B60BF">
          <w:rPr>
            <w:noProof/>
            <w:webHidden/>
          </w:rPr>
          <w:fldChar w:fldCharType="begin"/>
        </w:r>
        <w:r w:rsidR="004B60BF">
          <w:rPr>
            <w:noProof/>
            <w:webHidden/>
          </w:rPr>
          <w:instrText xml:space="preserve"> PAGEREF _Toc152851087 \h </w:instrText>
        </w:r>
        <w:r w:rsidR="004B60BF">
          <w:rPr>
            <w:noProof/>
            <w:webHidden/>
          </w:rPr>
        </w:r>
        <w:r w:rsidR="004B60BF">
          <w:rPr>
            <w:noProof/>
            <w:webHidden/>
          </w:rPr>
          <w:fldChar w:fldCharType="separate"/>
        </w:r>
        <w:r w:rsidR="004B60BF">
          <w:rPr>
            <w:noProof/>
            <w:webHidden/>
          </w:rPr>
          <w:t>13</w:t>
        </w:r>
        <w:r w:rsidR="004B60BF">
          <w:rPr>
            <w:noProof/>
            <w:webHidden/>
          </w:rPr>
          <w:fldChar w:fldCharType="end"/>
        </w:r>
      </w:hyperlink>
    </w:p>
    <w:p w14:paraId="1B763345" w14:textId="2F784317"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88" w:history="1">
        <w:r w:rsidR="004B60BF" w:rsidRPr="00AD13FA">
          <w:rPr>
            <w:rStyle w:val="Hiperhivatkozs"/>
            <w:noProof/>
          </w:rPr>
          <w:t>2.4 GitHub</w:t>
        </w:r>
        <w:r w:rsidR="004B60BF">
          <w:rPr>
            <w:noProof/>
            <w:webHidden/>
          </w:rPr>
          <w:tab/>
        </w:r>
        <w:r w:rsidR="004B60BF">
          <w:rPr>
            <w:noProof/>
            <w:webHidden/>
          </w:rPr>
          <w:fldChar w:fldCharType="begin"/>
        </w:r>
        <w:r w:rsidR="004B60BF">
          <w:rPr>
            <w:noProof/>
            <w:webHidden/>
          </w:rPr>
          <w:instrText xml:space="preserve"> PAGEREF _Toc152851088 \h </w:instrText>
        </w:r>
        <w:r w:rsidR="004B60BF">
          <w:rPr>
            <w:noProof/>
            <w:webHidden/>
          </w:rPr>
        </w:r>
        <w:r w:rsidR="004B60BF">
          <w:rPr>
            <w:noProof/>
            <w:webHidden/>
          </w:rPr>
          <w:fldChar w:fldCharType="separate"/>
        </w:r>
        <w:r w:rsidR="004B60BF">
          <w:rPr>
            <w:noProof/>
            <w:webHidden/>
          </w:rPr>
          <w:t>13</w:t>
        </w:r>
        <w:r w:rsidR="004B60BF">
          <w:rPr>
            <w:noProof/>
            <w:webHidden/>
          </w:rPr>
          <w:fldChar w:fldCharType="end"/>
        </w:r>
      </w:hyperlink>
    </w:p>
    <w:p w14:paraId="2099AAA5" w14:textId="6EFBE4DA"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89" w:history="1">
        <w:r w:rsidR="004B60BF" w:rsidRPr="00AD13FA">
          <w:rPr>
            <w:rStyle w:val="Hiperhivatkozs"/>
            <w:noProof/>
          </w:rPr>
          <w:t>2.5 Visual Studio Code</w:t>
        </w:r>
        <w:r w:rsidR="004B60BF">
          <w:rPr>
            <w:noProof/>
            <w:webHidden/>
          </w:rPr>
          <w:tab/>
        </w:r>
        <w:r w:rsidR="004B60BF">
          <w:rPr>
            <w:noProof/>
            <w:webHidden/>
          </w:rPr>
          <w:fldChar w:fldCharType="begin"/>
        </w:r>
        <w:r w:rsidR="004B60BF">
          <w:rPr>
            <w:noProof/>
            <w:webHidden/>
          </w:rPr>
          <w:instrText xml:space="preserve"> PAGEREF _Toc152851089 \h </w:instrText>
        </w:r>
        <w:r w:rsidR="004B60BF">
          <w:rPr>
            <w:noProof/>
            <w:webHidden/>
          </w:rPr>
        </w:r>
        <w:r w:rsidR="004B60BF">
          <w:rPr>
            <w:noProof/>
            <w:webHidden/>
          </w:rPr>
          <w:fldChar w:fldCharType="separate"/>
        </w:r>
        <w:r w:rsidR="004B60BF">
          <w:rPr>
            <w:noProof/>
            <w:webHidden/>
          </w:rPr>
          <w:t>14</w:t>
        </w:r>
        <w:r w:rsidR="004B60BF">
          <w:rPr>
            <w:noProof/>
            <w:webHidden/>
          </w:rPr>
          <w:fldChar w:fldCharType="end"/>
        </w:r>
      </w:hyperlink>
    </w:p>
    <w:p w14:paraId="423447D8" w14:textId="75C47770"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0" w:history="1">
        <w:r w:rsidR="004B60BF" w:rsidRPr="00AD13FA">
          <w:rPr>
            <w:rStyle w:val="Hiperhivatkozs"/>
            <w:noProof/>
          </w:rPr>
          <w:t>2.6 Flutter</w:t>
        </w:r>
        <w:r w:rsidR="004B60BF">
          <w:rPr>
            <w:noProof/>
            <w:webHidden/>
          </w:rPr>
          <w:tab/>
        </w:r>
        <w:r w:rsidR="004B60BF">
          <w:rPr>
            <w:noProof/>
            <w:webHidden/>
          </w:rPr>
          <w:fldChar w:fldCharType="begin"/>
        </w:r>
        <w:r w:rsidR="004B60BF">
          <w:rPr>
            <w:noProof/>
            <w:webHidden/>
          </w:rPr>
          <w:instrText xml:space="preserve"> PAGEREF _Toc152851090 \h </w:instrText>
        </w:r>
        <w:r w:rsidR="004B60BF">
          <w:rPr>
            <w:noProof/>
            <w:webHidden/>
          </w:rPr>
        </w:r>
        <w:r w:rsidR="004B60BF">
          <w:rPr>
            <w:noProof/>
            <w:webHidden/>
          </w:rPr>
          <w:fldChar w:fldCharType="separate"/>
        </w:r>
        <w:r w:rsidR="004B60BF">
          <w:rPr>
            <w:noProof/>
            <w:webHidden/>
          </w:rPr>
          <w:t>14</w:t>
        </w:r>
        <w:r w:rsidR="004B60BF">
          <w:rPr>
            <w:noProof/>
            <w:webHidden/>
          </w:rPr>
          <w:fldChar w:fldCharType="end"/>
        </w:r>
      </w:hyperlink>
    </w:p>
    <w:p w14:paraId="6AB50361" w14:textId="037671A5"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1" w:history="1">
        <w:r w:rsidR="004B60BF" w:rsidRPr="00AD13FA">
          <w:rPr>
            <w:rStyle w:val="Hiperhivatkozs"/>
            <w:noProof/>
          </w:rPr>
          <w:t>2.7 Android Studio emulátor</w:t>
        </w:r>
        <w:r w:rsidR="004B60BF">
          <w:rPr>
            <w:noProof/>
            <w:webHidden/>
          </w:rPr>
          <w:tab/>
        </w:r>
        <w:r w:rsidR="004B60BF">
          <w:rPr>
            <w:noProof/>
            <w:webHidden/>
          </w:rPr>
          <w:fldChar w:fldCharType="begin"/>
        </w:r>
        <w:r w:rsidR="004B60BF">
          <w:rPr>
            <w:noProof/>
            <w:webHidden/>
          </w:rPr>
          <w:instrText xml:space="preserve"> PAGEREF _Toc152851091 \h </w:instrText>
        </w:r>
        <w:r w:rsidR="004B60BF">
          <w:rPr>
            <w:noProof/>
            <w:webHidden/>
          </w:rPr>
        </w:r>
        <w:r w:rsidR="004B60BF">
          <w:rPr>
            <w:noProof/>
            <w:webHidden/>
          </w:rPr>
          <w:fldChar w:fldCharType="separate"/>
        </w:r>
        <w:r w:rsidR="004B60BF">
          <w:rPr>
            <w:noProof/>
            <w:webHidden/>
          </w:rPr>
          <w:t>15</w:t>
        </w:r>
        <w:r w:rsidR="004B60BF">
          <w:rPr>
            <w:noProof/>
            <w:webHidden/>
          </w:rPr>
          <w:fldChar w:fldCharType="end"/>
        </w:r>
      </w:hyperlink>
    </w:p>
    <w:p w14:paraId="3D4F9F3E" w14:textId="30DE333A"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092" w:history="1">
        <w:r w:rsidR="004B60BF" w:rsidRPr="00AD13FA">
          <w:rPr>
            <w:rStyle w:val="Hiperhivatkozs"/>
            <w:noProof/>
          </w:rPr>
          <w:t>3 Tervezés</w:t>
        </w:r>
        <w:r w:rsidR="004B60BF">
          <w:rPr>
            <w:noProof/>
            <w:webHidden/>
          </w:rPr>
          <w:tab/>
        </w:r>
        <w:r w:rsidR="004B60BF">
          <w:rPr>
            <w:noProof/>
            <w:webHidden/>
          </w:rPr>
          <w:fldChar w:fldCharType="begin"/>
        </w:r>
        <w:r w:rsidR="004B60BF">
          <w:rPr>
            <w:noProof/>
            <w:webHidden/>
          </w:rPr>
          <w:instrText xml:space="preserve"> PAGEREF _Toc152851092 \h </w:instrText>
        </w:r>
        <w:r w:rsidR="004B60BF">
          <w:rPr>
            <w:noProof/>
            <w:webHidden/>
          </w:rPr>
        </w:r>
        <w:r w:rsidR="004B60BF">
          <w:rPr>
            <w:noProof/>
            <w:webHidden/>
          </w:rPr>
          <w:fldChar w:fldCharType="separate"/>
        </w:r>
        <w:r w:rsidR="004B60BF">
          <w:rPr>
            <w:noProof/>
            <w:webHidden/>
          </w:rPr>
          <w:t>16</w:t>
        </w:r>
        <w:r w:rsidR="004B60BF">
          <w:rPr>
            <w:noProof/>
            <w:webHidden/>
          </w:rPr>
          <w:fldChar w:fldCharType="end"/>
        </w:r>
      </w:hyperlink>
    </w:p>
    <w:p w14:paraId="329CE2CB" w14:textId="3A02655E"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3" w:history="1">
        <w:r w:rsidR="004B60BF" w:rsidRPr="00AD13FA">
          <w:rPr>
            <w:rStyle w:val="Hiperhivatkozs"/>
            <w:noProof/>
          </w:rPr>
          <w:t>3.1 Feladat specifikációja</w:t>
        </w:r>
        <w:r w:rsidR="004B60BF">
          <w:rPr>
            <w:noProof/>
            <w:webHidden/>
          </w:rPr>
          <w:tab/>
        </w:r>
        <w:r w:rsidR="004B60BF">
          <w:rPr>
            <w:noProof/>
            <w:webHidden/>
          </w:rPr>
          <w:fldChar w:fldCharType="begin"/>
        </w:r>
        <w:r w:rsidR="004B60BF">
          <w:rPr>
            <w:noProof/>
            <w:webHidden/>
          </w:rPr>
          <w:instrText xml:space="preserve"> PAGEREF _Toc152851093 \h </w:instrText>
        </w:r>
        <w:r w:rsidR="004B60BF">
          <w:rPr>
            <w:noProof/>
            <w:webHidden/>
          </w:rPr>
        </w:r>
        <w:r w:rsidR="004B60BF">
          <w:rPr>
            <w:noProof/>
            <w:webHidden/>
          </w:rPr>
          <w:fldChar w:fldCharType="separate"/>
        </w:r>
        <w:r w:rsidR="004B60BF">
          <w:rPr>
            <w:noProof/>
            <w:webHidden/>
          </w:rPr>
          <w:t>16</w:t>
        </w:r>
        <w:r w:rsidR="004B60BF">
          <w:rPr>
            <w:noProof/>
            <w:webHidden/>
          </w:rPr>
          <w:fldChar w:fldCharType="end"/>
        </w:r>
      </w:hyperlink>
    </w:p>
    <w:p w14:paraId="47B55459" w14:textId="5F27C949"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4" w:history="1">
        <w:r w:rsidR="004B60BF" w:rsidRPr="00AD13FA">
          <w:rPr>
            <w:rStyle w:val="Hiperhivatkozs"/>
            <w:noProof/>
          </w:rPr>
          <w:t>3.1.1 Legfontosabb funkciók</w:t>
        </w:r>
        <w:r w:rsidR="004B60BF">
          <w:rPr>
            <w:noProof/>
            <w:webHidden/>
          </w:rPr>
          <w:tab/>
        </w:r>
        <w:r w:rsidR="004B60BF">
          <w:rPr>
            <w:noProof/>
            <w:webHidden/>
          </w:rPr>
          <w:fldChar w:fldCharType="begin"/>
        </w:r>
        <w:r w:rsidR="004B60BF">
          <w:rPr>
            <w:noProof/>
            <w:webHidden/>
          </w:rPr>
          <w:instrText xml:space="preserve"> PAGEREF _Toc152851094 \h </w:instrText>
        </w:r>
        <w:r w:rsidR="004B60BF">
          <w:rPr>
            <w:noProof/>
            <w:webHidden/>
          </w:rPr>
        </w:r>
        <w:r w:rsidR="004B60BF">
          <w:rPr>
            <w:noProof/>
            <w:webHidden/>
          </w:rPr>
          <w:fldChar w:fldCharType="separate"/>
        </w:r>
        <w:r w:rsidR="004B60BF">
          <w:rPr>
            <w:noProof/>
            <w:webHidden/>
          </w:rPr>
          <w:t>16</w:t>
        </w:r>
        <w:r w:rsidR="004B60BF">
          <w:rPr>
            <w:noProof/>
            <w:webHidden/>
          </w:rPr>
          <w:fldChar w:fldCharType="end"/>
        </w:r>
      </w:hyperlink>
    </w:p>
    <w:p w14:paraId="1271A291" w14:textId="66216AE8"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5" w:history="1">
        <w:r w:rsidR="004B60BF" w:rsidRPr="00AD13FA">
          <w:rPr>
            <w:rStyle w:val="Hiperhivatkozs"/>
            <w:noProof/>
          </w:rPr>
          <w:t>3.1.2 Use Case diagram</w:t>
        </w:r>
        <w:r w:rsidR="004B60BF">
          <w:rPr>
            <w:noProof/>
            <w:webHidden/>
          </w:rPr>
          <w:tab/>
        </w:r>
        <w:r w:rsidR="004B60BF">
          <w:rPr>
            <w:noProof/>
            <w:webHidden/>
          </w:rPr>
          <w:fldChar w:fldCharType="begin"/>
        </w:r>
        <w:r w:rsidR="004B60BF">
          <w:rPr>
            <w:noProof/>
            <w:webHidden/>
          </w:rPr>
          <w:instrText xml:space="preserve"> PAGEREF _Toc152851095 \h </w:instrText>
        </w:r>
        <w:r w:rsidR="004B60BF">
          <w:rPr>
            <w:noProof/>
            <w:webHidden/>
          </w:rPr>
        </w:r>
        <w:r w:rsidR="004B60BF">
          <w:rPr>
            <w:noProof/>
            <w:webHidden/>
          </w:rPr>
          <w:fldChar w:fldCharType="separate"/>
        </w:r>
        <w:r w:rsidR="004B60BF">
          <w:rPr>
            <w:noProof/>
            <w:webHidden/>
          </w:rPr>
          <w:t>17</w:t>
        </w:r>
        <w:r w:rsidR="004B60BF">
          <w:rPr>
            <w:noProof/>
            <w:webHidden/>
          </w:rPr>
          <w:fldChar w:fldCharType="end"/>
        </w:r>
      </w:hyperlink>
    </w:p>
    <w:p w14:paraId="2C764C0D" w14:textId="207A1914"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6" w:history="1">
        <w:r w:rsidR="004B60BF" w:rsidRPr="00AD13FA">
          <w:rPr>
            <w:rStyle w:val="Hiperhivatkozs"/>
            <w:noProof/>
          </w:rPr>
          <w:t>3.2 A program architektúrája</w:t>
        </w:r>
        <w:r w:rsidR="004B60BF">
          <w:rPr>
            <w:noProof/>
            <w:webHidden/>
          </w:rPr>
          <w:tab/>
        </w:r>
        <w:r w:rsidR="004B60BF">
          <w:rPr>
            <w:noProof/>
            <w:webHidden/>
          </w:rPr>
          <w:fldChar w:fldCharType="begin"/>
        </w:r>
        <w:r w:rsidR="004B60BF">
          <w:rPr>
            <w:noProof/>
            <w:webHidden/>
          </w:rPr>
          <w:instrText xml:space="preserve"> PAGEREF _Toc152851096 \h </w:instrText>
        </w:r>
        <w:r w:rsidR="004B60BF">
          <w:rPr>
            <w:noProof/>
            <w:webHidden/>
          </w:rPr>
        </w:r>
        <w:r w:rsidR="004B60BF">
          <w:rPr>
            <w:noProof/>
            <w:webHidden/>
          </w:rPr>
          <w:fldChar w:fldCharType="separate"/>
        </w:r>
        <w:r w:rsidR="004B60BF">
          <w:rPr>
            <w:noProof/>
            <w:webHidden/>
          </w:rPr>
          <w:t>18</w:t>
        </w:r>
        <w:r w:rsidR="004B60BF">
          <w:rPr>
            <w:noProof/>
            <w:webHidden/>
          </w:rPr>
          <w:fldChar w:fldCharType="end"/>
        </w:r>
      </w:hyperlink>
    </w:p>
    <w:p w14:paraId="51504B1D" w14:textId="54CBBE4E"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097" w:history="1">
        <w:r w:rsidR="004B60BF" w:rsidRPr="00AD13FA">
          <w:rPr>
            <w:rStyle w:val="Hiperhivatkozs"/>
            <w:noProof/>
          </w:rPr>
          <w:t>4 Implementáció</w:t>
        </w:r>
        <w:r w:rsidR="004B60BF">
          <w:rPr>
            <w:noProof/>
            <w:webHidden/>
          </w:rPr>
          <w:tab/>
        </w:r>
        <w:r w:rsidR="004B60BF">
          <w:rPr>
            <w:noProof/>
            <w:webHidden/>
          </w:rPr>
          <w:fldChar w:fldCharType="begin"/>
        </w:r>
        <w:r w:rsidR="004B60BF">
          <w:rPr>
            <w:noProof/>
            <w:webHidden/>
          </w:rPr>
          <w:instrText xml:space="preserve"> PAGEREF _Toc152851097 \h </w:instrText>
        </w:r>
        <w:r w:rsidR="004B60BF">
          <w:rPr>
            <w:noProof/>
            <w:webHidden/>
          </w:rPr>
        </w:r>
        <w:r w:rsidR="004B60BF">
          <w:rPr>
            <w:noProof/>
            <w:webHidden/>
          </w:rPr>
          <w:fldChar w:fldCharType="separate"/>
        </w:r>
        <w:r w:rsidR="004B60BF">
          <w:rPr>
            <w:noProof/>
            <w:webHidden/>
          </w:rPr>
          <w:t>21</w:t>
        </w:r>
        <w:r w:rsidR="004B60BF">
          <w:rPr>
            <w:noProof/>
            <w:webHidden/>
          </w:rPr>
          <w:fldChar w:fldCharType="end"/>
        </w:r>
      </w:hyperlink>
    </w:p>
    <w:p w14:paraId="105E80D0" w14:textId="2A7D506C"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8" w:history="1">
        <w:r w:rsidR="004B60BF" w:rsidRPr="00AD13FA">
          <w:rPr>
            <w:rStyle w:val="Hiperhivatkozs"/>
            <w:noProof/>
          </w:rPr>
          <w:t>4.1 A program logikai felépítése</w:t>
        </w:r>
        <w:r w:rsidR="004B60BF">
          <w:rPr>
            <w:noProof/>
            <w:webHidden/>
          </w:rPr>
          <w:tab/>
        </w:r>
        <w:r w:rsidR="004B60BF">
          <w:rPr>
            <w:noProof/>
            <w:webHidden/>
          </w:rPr>
          <w:fldChar w:fldCharType="begin"/>
        </w:r>
        <w:r w:rsidR="004B60BF">
          <w:rPr>
            <w:noProof/>
            <w:webHidden/>
          </w:rPr>
          <w:instrText xml:space="preserve"> PAGEREF _Toc152851098 \h </w:instrText>
        </w:r>
        <w:r w:rsidR="004B60BF">
          <w:rPr>
            <w:noProof/>
            <w:webHidden/>
          </w:rPr>
        </w:r>
        <w:r w:rsidR="004B60BF">
          <w:rPr>
            <w:noProof/>
            <w:webHidden/>
          </w:rPr>
          <w:fldChar w:fldCharType="separate"/>
        </w:r>
        <w:r w:rsidR="004B60BF">
          <w:rPr>
            <w:noProof/>
            <w:webHidden/>
          </w:rPr>
          <w:t>21</w:t>
        </w:r>
        <w:r w:rsidR="004B60BF">
          <w:rPr>
            <w:noProof/>
            <w:webHidden/>
          </w:rPr>
          <w:fldChar w:fldCharType="end"/>
        </w:r>
      </w:hyperlink>
    </w:p>
    <w:p w14:paraId="148066E9" w14:textId="224682BF"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9" w:history="1">
        <w:r w:rsidR="004B60BF" w:rsidRPr="00AD13FA">
          <w:rPr>
            <w:rStyle w:val="Hiperhivatkozs"/>
            <w:noProof/>
          </w:rPr>
          <w:t>4.1.1 Mappa struktúra, logika</w:t>
        </w:r>
        <w:r w:rsidR="004B60BF">
          <w:rPr>
            <w:noProof/>
            <w:webHidden/>
          </w:rPr>
          <w:tab/>
        </w:r>
        <w:r w:rsidR="004B60BF">
          <w:rPr>
            <w:noProof/>
            <w:webHidden/>
          </w:rPr>
          <w:fldChar w:fldCharType="begin"/>
        </w:r>
        <w:r w:rsidR="004B60BF">
          <w:rPr>
            <w:noProof/>
            <w:webHidden/>
          </w:rPr>
          <w:instrText xml:space="preserve"> PAGEREF _Toc152851099 \h </w:instrText>
        </w:r>
        <w:r w:rsidR="004B60BF">
          <w:rPr>
            <w:noProof/>
            <w:webHidden/>
          </w:rPr>
        </w:r>
        <w:r w:rsidR="004B60BF">
          <w:rPr>
            <w:noProof/>
            <w:webHidden/>
          </w:rPr>
          <w:fldChar w:fldCharType="separate"/>
        </w:r>
        <w:r w:rsidR="004B60BF">
          <w:rPr>
            <w:noProof/>
            <w:webHidden/>
          </w:rPr>
          <w:t>21</w:t>
        </w:r>
        <w:r w:rsidR="004B60BF">
          <w:rPr>
            <w:noProof/>
            <w:webHidden/>
          </w:rPr>
          <w:fldChar w:fldCharType="end"/>
        </w:r>
      </w:hyperlink>
    </w:p>
    <w:p w14:paraId="1CF8A6BA" w14:textId="04E85532"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0" w:history="1">
        <w:r w:rsidR="004B60BF" w:rsidRPr="00AD13FA">
          <w:rPr>
            <w:rStyle w:val="Hiperhivatkozs"/>
            <w:noProof/>
          </w:rPr>
          <w:t>4.1.2 Adatbáziskezelés</w:t>
        </w:r>
        <w:r w:rsidR="004B60BF">
          <w:rPr>
            <w:noProof/>
            <w:webHidden/>
          </w:rPr>
          <w:tab/>
        </w:r>
        <w:r w:rsidR="004B60BF">
          <w:rPr>
            <w:noProof/>
            <w:webHidden/>
          </w:rPr>
          <w:fldChar w:fldCharType="begin"/>
        </w:r>
        <w:r w:rsidR="004B60BF">
          <w:rPr>
            <w:noProof/>
            <w:webHidden/>
          </w:rPr>
          <w:instrText xml:space="preserve"> PAGEREF _Toc152851100 \h </w:instrText>
        </w:r>
        <w:r w:rsidR="004B60BF">
          <w:rPr>
            <w:noProof/>
            <w:webHidden/>
          </w:rPr>
        </w:r>
        <w:r w:rsidR="004B60BF">
          <w:rPr>
            <w:noProof/>
            <w:webHidden/>
          </w:rPr>
          <w:fldChar w:fldCharType="separate"/>
        </w:r>
        <w:r w:rsidR="004B60BF">
          <w:rPr>
            <w:noProof/>
            <w:webHidden/>
          </w:rPr>
          <w:t>27</w:t>
        </w:r>
        <w:r w:rsidR="004B60BF">
          <w:rPr>
            <w:noProof/>
            <w:webHidden/>
          </w:rPr>
          <w:fldChar w:fldCharType="end"/>
        </w:r>
      </w:hyperlink>
    </w:p>
    <w:p w14:paraId="0A20FC40" w14:textId="2D264396"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1" w:history="1">
        <w:r w:rsidR="004B60BF" w:rsidRPr="00AD13FA">
          <w:rPr>
            <w:rStyle w:val="Hiperhivatkozs"/>
            <w:noProof/>
          </w:rPr>
          <w:t>4.2 A projekt megvalósításának folyamata</w:t>
        </w:r>
        <w:r w:rsidR="004B60BF">
          <w:rPr>
            <w:noProof/>
            <w:webHidden/>
          </w:rPr>
          <w:tab/>
        </w:r>
        <w:r w:rsidR="004B60BF">
          <w:rPr>
            <w:noProof/>
            <w:webHidden/>
          </w:rPr>
          <w:fldChar w:fldCharType="begin"/>
        </w:r>
        <w:r w:rsidR="004B60BF">
          <w:rPr>
            <w:noProof/>
            <w:webHidden/>
          </w:rPr>
          <w:instrText xml:space="preserve"> PAGEREF _Toc152851101 \h </w:instrText>
        </w:r>
        <w:r w:rsidR="004B60BF">
          <w:rPr>
            <w:noProof/>
            <w:webHidden/>
          </w:rPr>
        </w:r>
        <w:r w:rsidR="004B60BF">
          <w:rPr>
            <w:noProof/>
            <w:webHidden/>
          </w:rPr>
          <w:fldChar w:fldCharType="separate"/>
        </w:r>
        <w:r w:rsidR="004B60BF">
          <w:rPr>
            <w:noProof/>
            <w:webHidden/>
          </w:rPr>
          <w:t>30</w:t>
        </w:r>
        <w:r w:rsidR="004B60BF">
          <w:rPr>
            <w:noProof/>
            <w:webHidden/>
          </w:rPr>
          <w:fldChar w:fldCharType="end"/>
        </w:r>
      </w:hyperlink>
    </w:p>
    <w:p w14:paraId="2E79CC16" w14:textId="459C2640"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2" w:history="1">
        <w:r w:rsidR="004B60BF" w:rsidRPr="00AD13FA">
          <w:rPr>
            <w:rStyle w:val="Hiperhivatkozs"/>
            <w:noProof/>
          </w:rPr>
          <w:t>4.2.1 verziókezelés</w:t>
        </w:r>
        <w:r w:rsidR="004B60BF">
          <w:rPr>
            <w:noProof/>
            <w:webHidden/>
          </w:rPr>
          <w:tab/>
        </w:r>
        <w:r w:rsidR="004B60BF">
          <w:rPr>
            <w:noProof/>
            <w:webHidden/>
          </w:rPr>
          <w:fldChar w:fldCharType="begin"/>
        </w:r>
        <w:r w:rsidR="004B60BF">
          <w:rPr>
            <w:noProof/>
            <w:webHidden/>
          </w:rPr>
          <w:instrText xml:space="preserve"> PAGEREF _Toc152851102 \h </w:instrText>
        </w:r>
        <w:r w:rsidR="004B60BF">
          <w:rPr>
            <w:noProof/>
            <w:webHidden/>
          </w:rPr>
        </w:r>
        <w:r w:rsidR="004B60BF">
          <w:rPr>
            <w:noProof/>
            <w:webHidden/>
          </w:rPr>
          <w:fldChar w:fldCharType="separate"/>
        </w:r>
        <w:r w:rsidR="004B60BF">
          <w:rPr>
            <w:noProof/>
            <w:webHidden/>
          </w:rPr>
          <w:t>30</w:t>
        </w:r>
        <w:r w:rsidR="004B60BF">
          <w:rPr>
            <w:noProof/>
            <w:webHidden/>
          </w:rPr>
          <w:fldChar w:fldCharType="end"/>
        </w:r>
      </w:hyperlink>
    </w:p>
    <w:p w14:paraId="1197419C" w14:textId="4C635916"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3" w:history="1">
        <w:r w:rsidR="004B60BF" w:rsidRPr="00AD13FA">
          <w:rPr>
            <w:rStyle w:val="Hiperhivatkozs"/>
            <w:noProof/>
          </w:rPr>
          <w:t>4.3 A program tesztelése</w:t>
        </w:r>
        <w:r w:rsidR="004B60BF">
          <w:rPr>
            <w:noProof/>
            <w:webHidden/>
          </w:rPr>
          <w:tab/>
        </w:r>
        <w:r w:rsidR="004B60BF">
          <w:rPr>
            <w:noProof/>
            <w:webHidden/>
          </w:rPr>
          <w:fldChar w:fldCharType="begin"/>
        </w:r>
        <w:r w:rsidR="004B60BF">
          <w:rPr>
            <w:noProof/>
            <w:webHidden/>
          </w:rPr>
          <w:instrText xml:space="preserve"> PAGEREF _Toc152851103 \h </w:instrText>
        </w:r>
        <w:r w:rsidR="004B60BF">
          <w:rPr>
            <w:noProof/>
            <w:webHidden/>
          </w:rPr>
        </w:r>
        <w:r w:rsidR="004B60BF">
          <w:rPr>
            <w:noProof/>
            <w:webHidden/>
          </w:rPr>
          <w:fldChar w:fldCharType="separate"/>
        </w:r>
        <w:r w:rsidR="004B60BF">
          <w:rPr>
            <w:noProof/>
            <w:webHidden/>
          </w:rPr>
          <w:t>31</w:t>
        </w:r>
        <w:r w:rsidR="004B60BF">
          <w:rPr>
            <w:noProof/>
            <w:webHidden/>
          </w:rPr>
          <w:fldChar w:fldCharType="end"/>
        </w:r>
      </w:hyperlink>
    </w:p>
    <w:p w14:paraId="72BCBA70" w14:textId="4AC352DA"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4" w:history="1">
        <w:r w:rsidR="004B60BF" w:rsidRPr="00AD13FA">
          <w:rPr>
            <w:rStyle w:val="Hiperhivatkozs"/>
            <w:noProof/>
          </w:rPr>
          <w:t>4.3.1 Manuális tesztelés</w:t>
        </w:r>
        <w:r w:rsidR="004B60BF">
          <w:rPr>
            <w:noProof/>
            <w:webHidden/>
          </w:rPr>
          <w:tab/>
        </w:r>
        <w:r w:rsidR="004B60BF">
          <w:rPr>
            <w:noProof/>
            <w:webHidden/>
          </w:rPr>
          <w:fldChar w:fldCharType="begin"/>
        </w:r>
        <w:r w:rsidR="004B60BF">
          <w:rPr>
            <w:noProof/>
            <w:webHidden/>
          </w:rPr>
          <w:instrText xml:space="preserve"> PAGEREF _Toc152851104 \h </w:instrText>
        </w:r>
        <w:r w:rsidR="004B60BF">
          <w:rPr>
            <w:noProof/>
            <w:webHidden/>
          </w:rPr>
        </w:r>
        <w:r w:rsidR="004B60BF">
          <w:rPr>
            <w:noProof/>
            <w:webHidden/>
          </w:rPr>
          <w:fldChar w:fldCharType="separate"/>
        </w:r>
        <w:r w:rsidR="004B60BF">
          <w:rPr>
            <w:noProof/>
            <w:webHidden/>
          </w:rPr>
          <w:t>31</w:t>
        </w:r>
        <w:r w:rsidR="004B60BF">
          <w:rPr>
            <w:noProof/>
            <w:webHidden/>
          </w:rPr>
          <w:fldChar w:fldCharType="end"/>
        </w:r>
      </w:hyperlink>
    </w:p>
    <w:p w14:paraId="4D494071" w14:textId="3896BD93"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5" w:history="1">
        <w:r w:rsidR="004B60BF" w:rsidRPr="00AD13FA">
          <w:rPr>
            <w:rStyle w:val="Hiperhivatkozs"/>
            <w:noProof/>
          </w:rPr>
          <w:t>4.3.2 Tesztelt funkciók</w:t>
        </w:r>
        <w:r w:rsidR="004B60BF">
          <w:rPr>
            <w:noProof/>
            <w:webHidden/>
          </w:rPr>
          <w:tab/>
        </w:r>
        <w:r w:rsidR="004B60BF">
          <w:rPr>
            <w:noProof/>
            <w:webHidden/>
          </w:rPr>
          <w:fldChar w:fldCharType="begin"/>
        </w:r>
        <w:r w:rsidR="004B60BF">
          <w:rPr>
            <w:noProof/>
            <w:webHidden/>
          </w:rPr>
          <w:instrText xml:space="preserve"> PAGEREF _Toc152851105 \h </w:instrText>
        </w:r>
        <w:r w:rsidR="004B60BF">
          <w:rPr>
            <w:noProof/>
            <w:webHidden/>
          </w:rPr>
        </w:r>
        <w:r w:rsidR="004B60BF">
          <w:rPr>
            <w:noProof/>
            <w:webHidden/>
          </w:rPr>
          <w:fldChar w:fldCharType="separate"/>
        </w:r>
        <w:r w:rsidR="004B60BF">
          <w:rPr>
            <w:noProof/>
            <w:webHidden/>
          </w:rPr>
          <w:t>32</w:t>
        </w:r>
        <w:r w:rsidR="004B60BF">
          <w:rPr>
            <w:noProof/>
            <w:webHidden/>
          </w:rPr>
          <w:fldChar w:fldCharType="end"/>
        </w:r>
      </w:hyperlink>
    </w:p>
    <w:p w14:paraId="0E39FC4E" w14:textId="461FA49E"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6" w:history="1">
        <w:r w:rsidR="004B60BF" w:rsidRPr="00AD13FA">
          <w:rPr>
            <w:rStyle w:val="Hiperhivatkozs"/>
            <w:noProof/>
          </w:rPr>
          <w:t>4.3.3 Teszt felépítése</w:t>
        </w:r>
        <w:r w:rsidR="004B60BF">
          <w:rPr>
            <w:noProof/>
            <w:webHidden/>
          </w:rPr>
          <w:tab/>
        </w:r>
        <w:r w:rsidR="004B60BF">
          <w:rPr>
            <w:noProof/>
            <w:webHidden/>
          </w:rPr>
          <w:fldChar w:fldCharType="begin"/>
        </w:r>
        <w:r w:rsidR="004B60BF">
          <w:rPr>
            <w:noProof/>
            <w:webHidden/>
          </w:rPr>
          <w:instrText xml:space="preserve"> PAGEREF _Toc152851106 \h </w:instrText>
        </w:r>
        <w:r w:rsidR="004B60BF">
          <w:rPr>
            <w:noProof/>
            <w:webHidden/>
          </w:rPr>
        </w:r>
        <w:r w:rsidR="004B60BF">
          <w:rPr>
            <w:noProof/>
            <w:webHidden/>
          </w:rPr>
          <w:fldChar w:fldCharType="separate"/>
        </w:r>
        <w:r w:rsidR="004B60BF">
          <w:rPr>
            <w:noProof/>
            <w:webHidden/>
          </w:rPr>
          <w:t>32</w:t>
        </w:r>
        <w:r w:rsidR="004B60BF">
          <w:rPr>
            <w:noProof/>
            <w:webHidden/>
          </w:rPr>
          <w:fldChar w:fldCharType="end"/>
        </w:r>
      </w:hyperlink>
    </w:p>
    <w:p w14:paraId="6190FA3A" w14:textId="4211DF1F"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7" w:history="1">
        <w:r w:rsidR="004B60BF" w:rsidRPr="00AD13FA">
          <w:rPr>
            <w:rStyle w:val="Hiperhivatkozs"/>
            <w:noProof/>
          </w:rPr>
          <w:t>4.3.4 Példa teszt</w:t>
        </w:r>
        <w:r w:rsidR="004B60BF">
          <w:rPr>
            <w:noProof/>
            <w:webHidden/>
          </w:rPr>
          <w:tab/>
        </w:r>
        <w:r w:rsidR="004B60BF">
          <w:rPr>
            <w:noProof/>
            <w:webHidden/>
          </w:rPr>
          <w:fldChar w:fldCharType="begin"/>
        </w:r>
        <w:r w:rsidR="004B60BF">
          <w:rPr>
            <w:noProof/>
            <w:webHidden/>
          </w:rPr>
          <w:instrText xml:space="preserve"> PAGEREF _Toc152851107 \h </w:instrText>
        </w:r>
        <w:r w:rsidR="004B60BF">
          <w:rPr>
            <w:noProof/>
            <w:webHidden/>
          </w:rPr>
        </w:r>
        <w:r w:rsidR="004B60BF">
          <w:rPr>
            <w:noProof/>
            <w:webHidden/>
          </w:rPr>
          <w:fldChar w:fldCharType="separate"/>
        </w:r>
        <w:r w:rsidR="004B60BF">
          <w:rPr>
            <w:noProof/>
            <w:webHidden/>
          </w:rPr>
          <w:t>32</w:t>
        </w:r>
        <w:r w:rsidR="004B60BF">
          <w:rPr>
            <w:noProof/>
            <w:webHidden/>
          </w:rPr>
          <w:fldChar w:fldCharType="end"/>
        </w:r>
      </w:hyperlink>
    </w:p>
    <w:p w14:paraId="11DC5E43" w14:textId="7B62B7F3"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8" w:history="1">
        <w:r w:rsidR="004B60BF" w:rsidRPr="00AD13FA">
          <w:rPr>
            <w:rStyle w:val="Hiperhivatkozs"/>
            <w:noProof/>
          </w:rPr>
          <w:t>4.4 A program használata</w:t>
        </w:r>
        <w:r w:rsidR="004B60BF">
          <w:rPr>
            <w:noProof/>
            <w:webHidden/>
          </w:rPr>
          <w:tab/>
        </w:r>
        <w:r w:rsidR="004B60BF">
          <w:rPr>
            <w:noProof/>
            <w:webHidden/>
          </w:rPr>
          <w:fldChar w:fldCharType="begin"/>
        </w:r>
        <w:r w:rsidR="004B60BF">
          <w:rPr>
            <w:noProof/>
            <w:webHidden/>
          </w:rPr>
          <w:instrText xml:space="preserve"> PAGEREF _Toc152851108 \h </w:instrText>
        </w:r>
        <w:r w:rsidR="004B60BF">
          <w:rPr>
            <w:noProof/>
            <w:webHidden/>
          </w:rPr>
        </w:r>
        <w:r w:rsidR="004B60BF">
          <w:rPr>
            <w:noProof/>
            <w:webHidden/>
          </w:rPr>
          <w:fldChar w:fldCharType="separate"/>
        </w:r>
        <w:r w:rsidR="004B60BF">
          <w:rPr>
            <w:noProof/>
            <w:webHidden/>
          </w:rPr>
          <w:t>35</w:t>
        </w:r>
        <w:r w:rsidR="004B60BF">
          <w:rPr>
            <w:noProof/>
            <w:webHidden/>
          </w:rPr>
          <w:fldChar w:fldCharType="end"/>
        </w:r>
      </w:hyperlink>
    </w:p>
    <w:p w14:paraId="4E18E5FD" w14:textId="2403F9A1"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109" w:history="1">
        <w:r w:rsidR="004B60BF" w:rsidRPr="00AD13FA">
          <w:rPr>
            <w:rStyle w:val="Hiperhivatkozs"/>
            <w:noProof/>
          </w:rPr>
          <w:t>5 Összefoglalás</w:t>
        </w:r>
        <w:r w:rsidR="004B60BF">
          <w:rPr>
            <w:noProof/>
            <w:webHidden/>
          </w:rPr>
          <w:tab/>
        </w:r>
        <w:r w:rsidR="004B60BF">
          <w:rPr>
            <w:noProof/>
            <w:webHidden/>
          </w:rPr>
          <w:fldChar w:fldCharType="begin"/>
        </w:r>
        <w:r w:rsidR="004B60BF">
          <w:rPr>
            <w:noProof/>
            <w:webHidden/>
          </w:rPr>
          <w:instrText xml:space="preserve"> PAGEREF _Toc152851109 \h </w:instrText>
        </w:r>
        <w:r w:rsidR="004B60BF">
          <w:rPr>
            <w:noProof/>
            <w:webHidden/>
          </w:rPr>
        </w:r>
        <w:r w:rsidR="004B60BF">
          <w:rPr>
            <w:noProof/>
            <w:webHidden/>
          </w:rPr>
          <w:fldChar w:fldCharType="separate"/>
        </w:r>
        <w:r w:rsidR="004B60BF">
          <w:rPr>
            <w:noProof/>
            <w:webHidden/>
          </w:rPr>
          <w:t>46</w:t>
        </w:r>
        <w:r w:rsidR="004B60BF">
          <w:rPr>
            <w:noProof/>
            <w:webHidden/>
          </w:rPr>
          <w:fldChar w:fldCharType="end"/>
        </w:r>
      </w:hyperlink>
    </w:p>
    <w:p w14:paraId="2C3BF6D9" w14:textId="4B80B65B"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10" w:history="1">
        <w:r w:rsidR="004B60BF" w:rsidRPr="00AD13FA">
          <w:rPr>
            <w:rStyle w:val="Hiperhivatkozs"/>
            <w:noProof/>
          </w:rPr>
          <w:t>5.1 Értékelés</w:t>
        </w:r>
        <w:r w:rsidR="004B60BF">
          <w:rPr>
            <w:noProof/>
            <w:webHidden/>
          </w:rPr>
          <w:tab/>
        </w:r>
        <w:r w:rsidR="004B60BF">
          <w:rPr>
            <w:noProof/>
            <w:webHidden/>
          </w:rPr>
          <w:fldChar w:fldCharType="begin"/>
        </w:r>
        <w:r w:rsidR="004B60BF">
          <w:rPr>
            <w:noProof/>
            <w:webHidden/>
          </w:rPr>
          <w:instrText xml:space="preserve"> PAGEREF _Toc152851110 \h </w:instrText>
        </w:r>
        <w:r w:rsidR="004B60BF">
          <w:rPr>
            <w:noProof/>
            <w:webHidden/>
          </w:rPr>
        </w:r>
        <w:r w:rsidR="004B60BF">
          <w:rPr>
            <w:noProof/>
            <w:webHidden/>
          </w:rPr>
          <w:fldChar w:fldCharType="separate"/>
        </w:r>
        <w:r w:rsidR="004B60BF">
          <w:rPr>
            <w:noProof/>
            <w:webHidden/>
          </w:rPr>
          <w:t>46</w:t>
        </w:r>
        <w:r w:rsidR="004B60BF">
          <w:rPr>
            <w:noProof/>
            <w:webHidden/>
          </w:rPr>
          <w:fldChar w:fldCharType="end"/>
        </w:r>
      </w:hyperlink>
    </w:p>
    <w:p w14:paraId="1379B7CE" w14:textId="1A56BCF6"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11" w:history="1">
        <w:r w:rsidR="004B60BF" w:rsidRPr="00AD13FA">
          <w:rPr>
            <w:rStyle w:val="Hiperhivatkozs"/>
            <w:noProof/>
          </w:rPr>
          <w:t>5.2 Továbbfejlesztési lehetőségek</w:t>
        </w:r>
        <w:r w:rsidR="004B60BF">
          <w:rPr>
            <w:noProof/>
            <w:webHidden/>
          </w:rPr>
          <w:tab/>
        </w:r>
        <w:r w:rsidR="004B60BF">
          <w:rPr>
            <w:noProof/>
            <w:webHidden/>
          </w:rPr>
          <w:fldChar w:fldCharType="begin"/>
        </w:r>
        <w:r w:rsidR="004B60BF">
          <w:rPr>
            <w:noProof/>
            <w:webHidden/>
          </w:rPr>
          <w:instrText xml:space="preserve"> PAGEREF _Toc152851111 \h </w:instrText>
        </w:r>
        <w:r w:rsidR="004B60BF">
          <w:rPr>
            <w:noProof/>
            <w:webHidden/>
          </w:rPr>
        </w:r>
        <w:r w:rsidR="004B60BF">
          <w:rPr>
            <w:noProof/>
            <w:webHidden/>
          </w:rPr>
          <w:fldChar w:fldCharType="separate"/>
        </w:r>
        <w:r w:rsidR="004B60BF">
          <w:rPr>
            <w:noProof/>
            <w:webHidden/>
          </w:rPr>
          <w:t>46</w:t>
        </w:r>
        <w:r w:rsidR="004B60BF">
          <w:rPr>
            <w:noProof/>
            <w:webHidden/>
          </w:rPr>
          <w:fldChar w:fldCharType="end"/>
        </w:r>
      </w:hyperlink>
    </w:p>
    <w:p w14:paraId="3F8D0C90" w14:textId="15DE50D2"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112" w:history="1">
        <w:r w:rsidR="004B60BF" w:rsidRPr="00AD13FA">
          <w:rPr>
            <w:rStyle w:val="Hiperhivatkozs"/>
            <w:noProof/>
          </w:rPr>
          <w:t>6 Köszönetnyilvánítás</w:t>
        </w:r>
        <w:r w:rsidR="004B60BF">
          <w:rPr>
            <w:noProof/>
            <w:webHidden/>
          </w:rPr>
          <w:tab/>
        </w:r>
        <w:r w:rsidR="004B60BF">
          <w:rPr>
            <w:noProof/>
            <w:webHidden/>
          </w:rPr>
          <w:fldChar w:fldCharType="begin"/>
        </w:r>
        <w:r w:rsidR="004B60BF">
          <w:rPr>
            <w:noProof/>
            <w:webHidden/>
          </w:rPr>
          <w:instrText xml:space="preserve"> PAGEREF _Toc152851112 \h </w:instrText>
        </w:r>
        <w:r w:rsidR="004B60BF">
          <w:rPr>
            <w:noProof/>
            <w:webHidden/>
          </w:rPr>
        </w:r>
        <w:r w:rsidR="004B60BF">
          <w:rPr>
            <w:noProof/>
            <w:webHidden/>
          </w:rPr>
          <w:fldChar w:fldCharType="separate"/>
        </w:r>
        <w:r w:rsidR="004B60BF">
          <w:rPr>
            <w:noProof/>
            <w:webHidden/>
          </w:rPr>
          <w:t>48</w:t>
        </w:r>
        <w:r w:rsidR="004B60BF">
          <w:rPr>
            <w:noProof/>
            <w:webHidden/>
          </w:rPr>
          <w:fldChar w:fldCharType="end"/>
        </w:r>
      </w:hyperlink>
    </w:p>
    <w:p w14:paraId="2127C908" w14:textId="71BDC872"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113" w:history="1">
        <w:r w:rsidR="004B60BF" w:rsidRPr="00AD13FA">
          <w:rPr>
            <w:rStyle w:val="Hiperhivatkozs"/>
            <w:noProof/>
          </w:rPr>
          <w:t>Irodalomjegyzék</w:t>
        </w:r>
        <w:r w:rsidR="004B60BF">
          <w:rPr>
            <w:noProof/>
            <w:webHidden/>
          </w:rPr>
          <w:tab/>
        </w:r>
        <w:r w:rsidR="004B60BF">
          <w:rPr>
            <w:noProof/>
            <w:webHidden/>
          </w:rPr>
          <w:fldChar w:fldCharType="begin"/>
        </w:r>
        <w:r w:rsidR="004B60BF">
          <w:rPr>
            <w:noProof/>
            <w:webHidden/>
          </w:rPr>
          <w:instrText xml:space="preserve"> PAGEREF _Toc152851113 \h </w:instrText>
        </w:r>
        <w:r w:rsidR="004B60BF">
          <w:rPr>
            <w:noProof/>
            <w:webHidden/>
          </w:rPr>
        </w:r>
        <w:r w:rsidR="004B60BF">
          <w:rPr>
            <w:noProof/>
            <w:webHidden/>
          </w:rPr>
          <w:fldChar w:fldCharType="separate"/>
        </w:r>
        <w:r w:rsidR="004B60BF">
          <w:rPr>
            <w:noProof/>
            <w:webHidden/>
          </w:rPr>
          <w:t>49</w:t>
        </w:r>
        <w:r w:rsidR="004B60BF">
          <w:rPr>
            <w:noProof/>
            <w:webHidden/>
          </w:rPr>
          <w:fldChar w:fldCharType="end"/>
        </w:r>
      </w:hyperlink>
    </w:p>
    <w:p w14:paraId="51153688" w14:textId="5B246A5D" w:rsidR="006B00E7" w:rsidRPr="005A747A" w:rsidRDefault="006B00E7" w:rsidP="004B60BF">
      <w:pPr>
        <w:pStyle w:val="TJ1"/>
        <w:rPr>
          <w:rStyle w:val="Hiperhivatkozs"/>
          <w:noProof/>
          <w:color w:val="000000" w:themeColor="text1"/>
          <w:u w:val="none"/>
        </w:rPr>
      </w:pPr>
      <w:r>
        <w:rPr>
          <w:b w:val="0"/>
          <w:bCs/>
        </w:rPr>
        <w:fldChar w:fldCharType="end"/>
      </w:r>
      <w:r w:rsidR="009F37F3" w:rsidRPr="009F37F3">
        <w:t xml:space="preserve"> </w:t>
      </w:r>
    </w:p>
    <w:p w14:paraId="78F7E073" w14:textId="6CDCFD86" w:rsidR="0063585C" w:rsidRPr="00B50CAA" w:rsidRDefault="00816BCB" w:rsidP="00A55FD0">
      <w:pPr>
        <w:pStyle w:val="Cmlaplog"/>
      </w:pPr>
      <w:r>
        <w:br w:type="page"/>
      </w:r>
    </w:p>
    <w:p w14:paraId="586A9F47" w14:textId="77777777" w:rsidR="00681E99" w:rsidRPr="00B50CAA" w:rsidRDefault="00681E99" w:rsidP="00854BDC">
      <w:pPr>
        <w:pStyle w:val="Nyilatkozatcm"/>
      </w:pPr>
      <w:r w:rsidRPr="00B50CAA">
        <w:lastRenderedPageBreak/>
        <w:t>Hallgatói nyilatkozat</w:t>
      </w:r>
    </w:p>
    <w:p w14:paraId="0D6D4F2C" w14:textId="33909251" w:rsidR="00681E99" w:rsidRDefault="00681E99" w:rsidP="005E01E0">
      <w:pPr>
        <w:pStyle w:val="Nyilatkozatszveg"/>
      </w:pPr>
      <w:r w:rsidRPr="00B50CAA">
        <w:t xml:space="preserve">Alulírott </w:t>
      </w:r>
      <w:r w:rsidR="00C476B0">
        <w:rPr>
          <w:b/>
          <w:bCs/>
        </w:rPr>
        <w:t>Balla Péter Keve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179C6EAA"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AD25B0">
        <w:rPr>
          <w:noProof/>
        </w:rPr>
        <w:t>2023. 12. 07.</w:t>
      </w:r>
      <w:r w:rsidRPr="00B50CAA">
        <w:fldChar w:fldCharType="end"/>
      </w:r>
    </w:p>
    <w:p w14:paraId="5128D61A" w14:textId="77777777" w:rsidR="00681E99" w:rsidRDefault="005E01E0" w:rsidP="00854BDC">
      <w:pPr>
        <w:pStyle w:val="Nyilatkozatalrs"/>
      </w:pPr>
      <w:r>
        <w:tab/>
      </w:r>
      <w:r w:rsidR="00854BDC">
        <w:t>...</w:t>
      </w:r>
      <w:r>
        <w:t>…………………………………………….</w:t>
      </w:r>
    </w:p>
    <w:p w14:paraId="26AA76B1" w14:textId="32A849C6" w:rsidR="005E01E0" w:rsidRDefault="005E01E0" w:rsidP="00854BDC">
      <w:pPr>
        <w:pStyle w:val="Nyilatkozatalrs"/>
      </w:pPr>
      <w:r>
        <w:tab/>
      </w:r>
      <w:r w:rsidR="00C476B0">
        <w:t>Balla Pét</w:t>
      </w:r>
      <w:r w:rsidR="000F157B">
        <w:t>e</w:t>
      </w:r>
      <w:r w:rsidR="00C476B0">
        <w:t>r Keve</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70E83734" w14:textId="2E4D2338" w:rsidR="00A05798" w:rsidRDefault="0063585C" w:rsidP="00E720D1">
      <w:pPr>
        <w:pStyle w:val="Fejezetcimszmozsnlkl"/>
      </w:pPr>
      <w:bookmarkStart w:id="0" w:name="_Toc152851079"/>
      <w:r w:rsidRPr="00B50CAA">
        <w:lastRenderedPageBreak/>
        <w:t>Összefoglaló</w:t>
      </w:r>
      <w:bookmarkEnd w:id="0"/>
    </w:p>
    <w:p w14:paraId="6366488B" w14:textId="011BA609" w:rsidR="00A05798" w:rsidRDefault="00A05798" w:rsidP="006A1707">
      <w:r>
        <w:t xml:space="preserve">A </w:t>
      </w:r>
      <w:r w:rsidR="00DE3FCA">
        <w:t>szakdolgozatom</w:t>
      </w:r>
      <w:r>
        <w:t xml:space="preserve"> témája egy olyan alkalmazás tervezése és megvalósítása, amely a pénzügyi tervezés és költségkezelés egyszerűsítését célozza meg. A kiinduló pontom az volt, hogy </w:t>
      </w:r>
      <w:r w:rsidR="007312AA">
        <w:t>nem találtam számomra megfelelő alkalmazást a pénzügyeim vezetésére, márpedig ez egy igen fontos része egy felelős ember életének. E</w:t>
      </w:r>
      <w:r w:rsidR="002A52CF">
        <w:t>r</w:t>
      </w:r>
      <w:r w:rsidR="007312AA">
        <w:t>ről részletesen a motivációm cím alatt írok.</w:t>
      </w:r>
    </w:p>
    <w:p w14:paraId="3DD40514" w14:textId="0B9FCE68" w:rsidR="00A05798" w:rsidRDefault="00A05798" w:rsidP="00A05798">
      <w:r>
        <w:t xml:space="preserve">A probléma felismerése alapján elhatároztam, hogy egy olyan alkalmazást tervezek és valósítok meg, amely segít a felhasználóknak a pénzügyi tervezésben, és </w:t>
      </w:r>
      <w:r w:rsidR="007312AA">
        <w:t>mindezt egy nagyon felhasználóbarát módon</w:t>
      </w:r>
      <w:r>
        <w:t xml:space="preserve"> Az alkalmazás neve </w:t>
      </w:r>
      <w:proofErr w:type="spellStart"/>
      <w:r>
        <w:t>BuXa</w:t>
      </w:r>
      <w:proofErr w:type="spellEnd"/>
      <w:r>
        <w:t xml:space="preserve">, és a </w:t>
      </w:r>
      <w:proofErr w:type="spellStart"/>
      <w:r>
        <w:t>Flutter</w:t>
      </w:r>
      <w:proofErr w:type="spellEnd"/>
      <w:r>
        <w:t xml:space="preserve"> keretrendszer segítségével íródott, lehetővé téve az elérhetőségét mind weben, mind Android platformon. Az alkalmazás funkciói között szerepel a bevételek és kiadások nyomon követése, különféle zsebek létrehozása a</w:t>
      </w:r>
      <w:r w:rsidR="007312AA">
        <w:t xml:space="preserve"> kényelmes és átlátható rendszerezéshez</w:t>
      </w:r>
      <w:r>
        <w:t xml:space="preserve">, valamint a tartozások kezelése, beleértve a </w:t>
      </w:r>
      <w:r w:rsidR="007312AA">
        <w:t>felvezetett emberek</w:t>
      </w:r>
      <w:r>
        <w:t xml:space="preserve"> közötti </w:t>
      </w:r>
      <w:r w:rsidR="007312AA">
        <w:t>tartozások optimális megadási módjának kiszámítását</w:t>
      </w:r>
      <w:r>
        <w:t>.</w:t>
      </w:r>
      <w:r w:rsidR="007312AA">
        <w:t xml:space="preserve"> Ezeken kívül különböző lekérdezések végrehajtását lehet elvégezni az alkalmazással.</w:t>
      </w:r>
    </w:p>
    <w:p w14:paraId="18F0F7B7" w14:textId="77777777" w:rsidR="0063585C" w:rsidRDefault="0063585C" w:rsidP="00816BCB">
      <w:pPr>
        <w:pStyle w:val="Fejezetcimszmozsnlkl"/>
      </w:pPr>
      <w:bookmarkStart w:id="1" w:name="_Toc152851080"/>
      <w:proofErr w:type="spellStart"/>
      <w:r w:rsidRPr="00B50CAA">
        <w:lastRenderedPageBreak/>
        <w:t>Abstract</w:t>
      </w:r>
      <w:bookmarkEnd w:id="1"/>
      <w:proofErr w:type="spellEnd"/>
    </w:p>
    <w:p w14:paraId="557610A4" w14:textId="45972D6F" w:rsidR="00C11773" w:rsidRDefault="00C11773" w:rsidP="00C11773">
      <w:r>
        <w:t xml:space="preserve">The </w:t>
      </w:r>
      <w:proofErr w:type="spellStart"/>
      <w:r>
        <w:t>topic</w:t>
      </w:r>
      <w:proofErr w:type="spellEnd"/>
      <w:r>
        <w:t xml:space="preserve"> of </w:t>
      </w:r>
      <w:proofErr w:type="spellStart"/>
      <w:r>
        <w:t>my</w:t>
      </w:r>
      <w:proofErr w:type="spellEnd"/>
      <w:r>
        <w:t xml:space="preserve"> </w:t>
      </w:r>
      <w:proofErr w:type="spellStart"/>
      <w:r>
        <w:t>thesis</w:t>
      </w:r>
      <w:proofErr w:type="spellEnd"/>
      <w:r>
        <w:t xml:space="preserve"> is </w:t>
      </w:r>
      <w:proofErr w:type="spellStart"/>
      <w:r>
        <w:t>the</w:t>
      </w:r>
      <w:proofErr w:type="spellEnd"/>
      <w:r>
        <w:t xml:space="preserve"> design and </w:t>
      </w:r>
      <w:proofErr w:type="spellStart"/>
      <w:r>
        <w:t>implementation</w:t>
      </w:r>
      <w:proofErr w:type="spellEnd"/>
      <w:r>
        <w:t xml:space="preserve"> of an </w:t>
      </w:r>
      <w:proofErr w:type="spellStart"/>
      <w:r>
        <w:t>application</w:t>
      </w:r>
      <w:proofErr w:type="spellEnd"/>
      <w:r>
        <w:t xml:space="preserve"> </w:t>
      </w:r>
      <w:proofErr w:type="spellStart"/>
      <w:r>
        <w:t>aimed</w:t>
      </w:r>
      <w:proofErr w:type="spellEnd"/>
      <w:r>
        <w:t xml:space="preserve"> </w:t>
      </w:r>
      <w:proofErr w:type="spellStart"/>
      <w:r>
        <w:t>at</w:t>
      </w:r>
      <w:proofErr w:type="spellEnd"/>
      <w:r>
        <w:t xml:space="preserve"> </w:t>
      </w:r>
      <w:proofErr w:type="spellStart"/>
      <w:r>
        <w:t>simplifying</w:t>
      </w:r>
      <w:proofErr w:type="spellEnd"/>
      <w:r>
        <w:t xml:space="preserve"> </w:t>
      </w:r>
      <w:proofErr w:type="spellStart"/>
      <w:r>
        <w:t>financial</w:t>
      </w:r>
      <w:proofErr w:type="spellEnd"/>
      <w:r>
        <w:t xml:space="preserve"> </w:t>
      </w:r>
      <w:proofErr w:type="spellStart"/>
      <w:r>
        <w:t>planning</w:t>
      </w:r>
      <w:proofErr w:type="spellEnd"/>
      <w:r>
        <w:t xml:space="preserve"> and </w:t>
      </w:r>
      <w:proofErr w:type="spellStart"/>
      <w:r>
        <w:t>expense</w:t>
      </w:r>
      <w:proofErr w:type="spellEnd"/>
      <w:r>
        <w:t xml:space="preserve"> management. </w:t>
      </w:r>
      <w:proofErr w:type="spellStart"/>
      <w:r>
        <w:t>My</w:t>
      </w:r>
      <w:proofErr w:type="spellEnd"/>
      <w:r>
        <w:t xml:space="preserve"> starting </w:t>
      </w:r>
      <w:proofErr w:type="spellStart"/>
      <w:r>
        <w:t>point</w:t>
      </w:r>
      <w:proofErr w:type="spellEnd"/>
      <w:r>
        <w:t xml:space="preserve"> </w:t>
      </w:r>
      <w:proofErr w:type="spellStart"/>
      <w:r>
        <w:t>was</w:t>
      </w:r>
      <w:proofErr w:type="spellEnd"/>
      <w:r>
        <w:t xml:space="preserve"> </w:t>
      </w:r>
      <w:proofErr w:type="spellStart"/>
      <w:r>
        <w:t>the</w:t>
      </w:r>
      <w:proofErr w:type="spellEnd"/>
      <w:r>
        <w:t xml:space="preserve"> </w:t>
      </w:r>
      <w:proofErr w:type="spellStart"/>
      <w:r>
        <w:t>lack</w:t>
      </w:r>
      <w:proofErr w:type="spellEnd"/>
      <w:r>
        <w:t xml:space="preserve"> of a </w:t>
      </w:r>
      <w:proofErr w:type="spellStart"/>
      <w:r>
        <w:t>suitable</w:t>
      </w:r>
      <w:proofErr w:type="spellEnd"/>
      <w:r>
        <w:t xml:space="preserve"> </w:t>
      </w:r>
      <w:proofErr w:type="spellStart"/>
      <w:r>
        <w:t>application</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my</w:t>
      </w:r>
      <w:proofErr w:type="spellEnd"/>
      <w:r>
        <w:t xml:space="preserve"> </w:t>
      </w:r>
      <w:proofErr w:type="spellStart"/>
      <w:r>
        <w:t>finances</w:t>
      </w:r>
      <w:proofErr w:type="spellEnd"/>
      <w:r>
        <w:t xml:space="preserve">, </w:t>
      </w:r>
      <w:proofErr w:type="spellStart"/>
      <w:r>
        <w:t>which</w:t>
      </w:r>
      <w:proofErr w:type="spellEnd"/>
      <w:r>
        <w:t xml:space="preserve"> is an </w:t>
      </w:r>
      <w:proofErr w:type="spellStart"/>
      <w:r>
        <w:t>important</w:t>
      </w:r>
      <w:proofErr w:type="spellEnd"/>
      <w:r>
        <w:t xml:space="preserve"> </w:t>
      </w:r>
      <w:proofErr w:type="spellStart"/>
      <w:r>
        <w:t>aspect</w:t>
      </w:r>
      <w:proofErr w:type="spellEnd"/>
      <w:r>
        <w:t xml:space="preserve"> of a </w:t>
      </w:r>
      <w:proofErr w:type="spellStart"/>
      <w:r>
        <w:t>responsible</w:t>
      </w:r>
      <w:proofErr w:type="spellEnd"/>
      <w:r>
        <w:t xml:space="preserve"> </w:t>
      </w:r>
      <w:proofErr w:type="spellStart"/>
      <w:r>
        <w:t>individual's</w:t>
      </w:r>
      <w:proofErr w:type="spellEnd"/>
      <w:r>
        <w:t xml:space="preserve"> life. I </w:t>
      </w:r>
      <w:proofErr w:type="spellStart"/>
      <w:r>
        <w:t>elaborate</w:t>
      </w:r>
      <w:proofErr w:type="spellEnd"/>
      <w:r>
        <w:t xml:space="preserve"> </w:t>
      </w:r>
      <w:proofErr w:type="spellStart"/>
      <w:r>
        <w:t>on</w:t>
      </w:r>
      <w:proofErr w:type="spellEnd"/>
      <w:r>
        <w:t xml:space="preserve"> </w:t>
      </w:r>
      <w:proofErr w:type="spellStart"/>
      <w:r>
        <w:t>this</w:t>
      </w:r>
      <w:proofErr w:type="spellEnd"/>
      <w:r>
        <w:t xml:space="preserve"> in </w:t>
      </w:r>
      <w:proofErr w:type="spellStart"/>
      <w:r>
        <w:t>detail</w:t>
      </w:r>
      <w:proofErr w:type="spellEnd"/>
      <w:r>
        <w:t xml:space="preserve"> </w:t>
      </w:r>
      <w:proofErr w:type="spellStart"/>
      <w:r>
        <w:t>under</w:t>
      </w:r>
      <w:proofErr w:type="spellEnd"/>
      <w:r>
        <w:t xml:space="preserve"> </w:t>
      </w:r>
      <w:proofErr w:type="spellStart"/>
      <w:r>
        <w:t>the</w:t>
      </w:r>
      <w:proofErr w:type="spellEnd"/>
      <w:r>
        <w:t xml:space="preserve"> </w:t>
      </w:r>
      <w:proofErr w:type="spellStart"/>
      <w:r>
        <w:t>title</w:t>
      </w:r>
      <w:proofErr w:type="spellEnd"/>
      <w:r>
        <w:t xml:space="preserve"> of </w:t>
      </w:r>
      <w:proofErr w:type="spellStart"/>
      <w:r>
        <w:t>my</w:t>
      </w:r>
      <w:proofErr w:type="spellEnd"/>
      <w:r>
        <w:t xml:space="preserve"> </w:t>
      </w:r>
      <w:proofErr w:type="spellStart"/>
      <w:r>
        <w:t>motivation</w:t>
      </w:r>
      <w:proofErr w:type="spellEnd"/>
      <w:r>
        <w:t>.</w:t>
      </w:r>
    </w:p>
    <w:p w14:paraId="394F0494" w14:textId="70F4D654" w:rsidR="00C11773" w:rsidRDefault="00C11773" w:rsidP="00C11773">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recognition</w:t>
      </w:r>
      <w:proofErr w:type="spellEnd"/>
      <w:r>
        <w:t xml:space="preserve"> of </w:t>
      </w:r>
      <w:proofErr w:type="spellStart"/>
      <w:r>
        <w:t>the</w:t>
      </w:r>
      <w:proofErr w:type="spellEnd"/>
      <w:r>
        <w:t xml:space="preserve"> </w:t>
      </w:r>
      <w:proofErr w:type="spellStart"/>
      <w:r>
        <w:t>problem</w:t>
      </w:r>
      <w:proofErr w:type="spellEnd"/>
      <w:r>
        <w:t xml:space="preserve">, I </w:t>
      </w:r>
      <w:proofErr w:type="spellStart"/>
      <w:r>
        <w:t>decided</w:t>
      </w:r>
      <w:proofErr w:type="spellEnd"/>
      <w:r>
        <w:t xml:space="preserve"> </w:t>
      </w:r>
      <w:proofErr w:type="spellStart"/>
      <w:r>
        <w:t>to</w:t>
      </w:r>
      <w:proofErr w:type="spellEnd"/>
      <w:r>
        <w:t xml:space="preserve"> design and </w:t>
      </w:r>
      <w:proofErr w:type="spellStart"/>
      <w:r>
        <w:t>implement</w:t>
      </w:r>
      <w:proofErr w:type="spellEnd"/>
      <w:r>
        <w:t xml:space="preserve"> an </w:t>
      </w:r>
      <w:proofErr w:type="spellStart"/>
      <w:r>
        <w:t>application</w:t>
      </w:r>
      <w:proofErr w:type="spellEnd"/>
      <w:r>
        <w:t xml:space="preserve"> </w:t>
      </w:r>
      <w:proofErr w:type="spellStart"/>
      <w:r>
        <w:t>that</w:t>
      </w:r>
      <w:proofErr w:type="spellEnd"/>
      <w:r>
        <w:t xml:space="preserve"> </w:t>
      </w:r>
      <w:proofErr w:type="spellStart"/>
      <w:r>
        <w:t>helps</w:t>
      </w:r>
      <w:proofErr w:type="spellEnd"/>
      <w:r>
        <w:t xml:space="preserve"> </w:t>
      </w:r>
      <w:proofErr w:type="spellStart"/>
      <w:r>
        <w:t>users</w:t>
      </w:r>
      <w:proofErr w:type="spellEnd"/>
      <w:r>
        <w:t xml:space="preserve"> </w:t>
      </w:r>
      <w:proofErr w:type="spellStart"/>
      <w:r>
        <w:t>with</w:t>
      </w:r>
      <w:proofErr w:type="spellEnd"/>
      <w:r>
        <w:t xml:space="preserve"> </w:t>
      </w:r>
      <w:proofErr w:type="spellStart"/>
      <w:r>
        <w:t>financial</w:t>
      </w:r>
      <w:proofErr w:type="spellEnd"/>
      <w:r>
        <w:t xml:space="preserve"> </w:t>
      </w:r>
      <w:proofErr w:type="spellStart"/>
      <w:r>
        <w:t>planning</w:t>
      </w:r>
      <w:proofErr w:type="spellEnd"/>
      <w:r>
        <w:t xml:space="preserve"> in a </w:t>
      </w:r>
      <w:proofErr w:type="spellStart"/>
      <w:r>
        <w:t>very</w:t>
      </w:r>
      <w:proofErr w:type="spellEnd"/>
      <w:r>
        <w:t xml:space="preserve"> </w:t>
      </w:r>
      <w:proofErr w:type="spellStart"/>
      <w:r>
        <w:t>user-friendly</w:t>
      </w:r>
      <w:proofErr w:type="spellEnd"/>
      <w:r>
        <w:t xml:space="preserve"> </w:t>
      </w:r>
      <w:proofErr w:type="spellStart"/>
      <w:r>
        <w:t>manner</w:t>
      </w:r>
      <w:proofErr w:type="spellEnd"/>
      <w:r>
        <w:t xml:space="preserve">. The </w:t>
      </w:r>
      <w:proofErr w:type="spellStart"/>
      <w:r>
        <w:t>application</w:t>
      </w:r>
      <w:proofErr w:type="spellEnd"/>
      <w:r>
        <w:t xml:space="preserve"> is </w:t>
      </w:r>
      <w:proofErr w:type="spellStart"/>
      <w:r>
        <w:t>named</w:t>
      </w:r>
      <w:proofErr w:type="spellEnd"/>
      <w:r>
        <w:t xml:space="preserve"> </w:t>
      </w:r>
      <w:proofErr w:type="spellStart"/>
      <w:r>
        <w:t>BuXa</w:t>
      </w:r>
      <w:proofErr w:type="spellEnd"/>
      <w:r>
        <w:t xml:space="preserve"> and is </w:t>
      </w:r>
      <w:proofErr w:type="spellStart"/>
      <w:r>
        <w:t>written</w:t>
      </w:r>
      <w:proofErr w:type="spellEnd"/>
      <w:r>
        <w:t xml:space="preserve"> </w:t>
      </w:r>
      <w:proofErr w:type="spellStart"/>
      <w:r>
        <w:t>using</w:t>
      </w:r>
      <w:proofErr w:type="spellEnd"/>
      <w:r>
        <w:t xml:space="preserve"> </w:t>
      </w:r>
      <w:proofErr w:type="spellStart"/>
      <w:r>
        <w:t>the</w:t>
      </w:r>
      <w:proofErr w:type="spellEnd"/>
      <w:r>
        <w:t xml:space="preserve"> </w:t>
      </w:r>
      <w:proofErr w:type="spellStart"/>
      <w:r>
        <w:t>Flutter</w:t>
      </w:r>
      <w:proofErr w:type="spellEnd"/>
      <w:r>
        <w:t xml:space="preserve"> </w:t>
      </w:r>
      <w:proofErr w:type="spellStart"/>
      <w:r>
        <w:t>framework</w:t>
      </w:r>
      <w:proofErr w:type="spellEnd"/>
      <w:r>
        <w:t xml:space="preserve">, </w:t>
      </w:r>
      <w:proofErr w:type="spellStart"/>
      <w:r>
        <w:t>allowing</w:t>
      </w:r>
      <w:proofErr w:type="spellEnd"/>
      <w:r>
        <w:t xml:space="preserve"> </w:t>
      </w:r>
      <w:proofErr w:type="spellStart"/>
      <w:r>
        <w:t>its</w:t>
      </w:r>
      <w:proofErr w:type="spellEnd"/>
      <w:r>
        <w:t xml:space="preserve"> </w:t>
      </w:r>
      <w:proofErr w:type="spellStart"/>
      <w:r>
        <w:t>accessibility</w:t>
      </w:r>
      <w:proofErr w:type="spellEnd"/>
      <w:r>
        <w:t xml:space="preserve"> </w:t>
      </w:r>
      <w:proofErr w:type="spellStart"/>
      <w:r>
        <w:t>both</w:t>
      </w:r>
      <w:proofErr w:type="spellEnd"/>
      <w:r>
        <w:t xml:space="preserve"> </w:t>
      </w:r>
      <w:proofErr w:type="spellStart"/>
      <w:r>
        <w:t>on</w:t>
      </w:r>
      <w:proofErr w:type="spellEnd"/>
      <w:r>
        <w:t xml:space="preserve"> </w:t>
      </w:r>
      <w:proofErr w:type="spellStart"/>
      <w:r>
        <w:t>the</w:t>
      </w:r>
      <w:proofErr w:type="spellEnd"/>
      <w:r>
        <w:t xml:space="preserve"> web and </w:t>
      </w:r>
      <w:proofErr w:type="spellStart"/>
      <w:r>
        <w:t>on</w:t>
      </w:r>
      <w:proofErr w:type="spellEnd"/>
      <w:r>
        <w:t xml:space="preserve"> </w:t>
      </w:r>
      <w:proofErr w:type="spellStart"/>
      <w:r>
        <w:t>the</w:t>
      </w:r>
      <w:proofErr w:type="spellEnd"/>
      <w:r>
        <w:t xml:space="preserve"> Android platform. The </w:t>
      </w:r>
      <w:proofErr w:type="spellStart"/>
      <w:r>
        <w:t>features</w:t>
      </w:r>
      <w:proofErr w:type="spellEnd"/>
      <w:r>
        <w:t xml:space="preserve"> of </w:t>
      </w:r>
      <w:proofErr w:type="spellStart"/>
      <w:r>
        <w:t>the</w:t>
      </w:r>
      <w:proofErr w:type="spellEnd"/>
      <w:r>
        <w:t xml:space="preserve"> </w:t>
      </w:r>
      <w:proofErr w:type="spellStart"/>
      <w:r>
        <w:t>application</w:t>
      </w:r>
      <w:proofErr w:type="spellEnd"/>
      <w:r>
        <w:t xml:space="preserve"> </w:t>
      </w:r>
      <w:proofErr w:type="spellStart"/>
      <w:r>
        <w:t>include</w:t>
      </w:r>
      <w:proofErr w:type="spellEnd"/>
      <w:r>
        <w:t xml:space="preserve"> </w:t>
      </w:r>
      <w:proofErr w:type="spellStart"/>
      <w:r>
        <w:t>tracking</w:t>
      </w:r>
      <w:proofErr w:type="spellEnd"/>
      <w:r>
        <w:t xml:space="preserve"> </w:t>
      </w:r>
      <w:proofErr w:type="spellStart"/>
      <w:r>
        <w:t>income</w:t>
      </w:r>
      <w:proofErr w:type="spellEnd"/>
      <w:r>
        <w:t xml:space="preserve"> and </w:t>
      </w:r>
      <w:proofErr w:type="spellStart"/>
      <w:r>
        <w:t>expenses</w:t>
      </w:r>
      <w:proofErr w:type="spellEnd"/>
      <w:r>
        <w:t xml:space="preserve">, </w:t>
      </w:r>
      <w:proofErr w:type="spellStart"/>
      <w:r>
        <w:t>creating</w:t>
      </w:r>
      <w:proofErr w:type="spellEnd"/>
      <w:r>
        <w:t xml:space="preserve"> </w:t>
      </w:r>
      <w:proofErr w:type="spellStart"/>
      <w:r>
        <w:t>various</w:t>
      </w:r>
      <w:proofErr w:type="spellEnd"/>
      <w:r>
        <w:t xml:space="preserve"> </w:t>
      </w:r>
      <w:proofErr w:type="spellStart"/>
      <w:r>
        <w:t>pockets</w:t>
      </w:r>
      <w:proofErr w:type="spellEnd"/>
      <w:r>
        <w:t xml:space="preserve"> </w:t>
      </w:r>
      <w:proofErr w:type="spellStart"/>
      <w:r>
        <w:t>for</w:t>
      </w:r>
      <w:proofErr w:type="spellEnd"/>
      <w:r>
        <w:t xml:space="preserve"> </w:t>
      </w:r>
      <w:proofErr w:type="spellStart"/>
      <w:r>
        <w:t>convenient</w:t>
      </w:r>
      <w:proofErr w:type="spellEnd"/>
      <w:r>
        <w:t xml:space="preserve"> and </w:t>
      </w:r>
      <w:proofErr w:type="spellStart"/>
      <w:r>
        <w:t>transparent</w:t>
      </w:r>
      <w:proofErr w:type="spellEnd"/>
      <w:r>
        <w:t xml:space="preserve"> </w:t>
      </w:r>
      <w:proofErr w:type="spellStart"/>
      <w:r>
        <w:t>organization</w:t>
      </w:r>
      <w:proofErr w:type="spellEnd"/>
      <w:r>
        <w:t xml:space="preserve">, and </w:t>
      </w:r>
      <w:proofErr w:type="spellStart"/>
      <w:r>
        <w:t>managing</w:t>
      </w:r>
      <w:proofErr w:type="spellEnd"/>
      <w:r>
        <w:t xml:space="preserve"> </w:t>
      </w:r>
      <w:proofErr w:type="spellStart"/>
      <w:r>
        <w:t>debts</w:t>
      </w:r>
      <w:proofErr w:type="spellEnd"/>
      <w:r>
        <w:t xml:space="preserve">, </w:t>
      </w:r>
      <w:proofErr w:type="spellStart"/>
      <w:r>
        <w:t>including</w:t>
      </w:r>
      <w:proofErr w:type="spellEnd"/>
      <w:r>
        <w:t xml:space="preserve"> </w:t>
      </w:r>
      <w:proofErr w:type="spellStart"/>
      <w:r>
        <w:t>calculating</w:t>
      </w:r>
      <w:proofErr w:type="spellEnd"/>
      <w:r>
        <w:t xml:space="preserve"> </w:t>
      </w:r>
      <w:proofErr w:type="spellStart"/>
      <w:r>
        <w:t>the</w:t>
      </w:r>
      <w:proofErr w:type="spellEnd"/>
      <w:r>
        <w:t xml:space="preserve"> </w:t>
      </w:r>
      <w:proofErr w:type="spellStart"/>
      <w:r>
        <w:t>optimal</w:t>
      </w:r>
      <w:proofErr w:type="spellEnd"/>
      <w:r>
        <w:t xml:space="preserve"> </w:t>
      </w:r>
      <w:proofErr w:type="spellStart"/>
      <w:r>
        <w:t>method</w:t>
      </w:r>
      <w:proofErr w:type="spellEnd"/>
      <w:r>
        <w:t xml:space="preserve"> of entering </w:t>
      </w:r>
      <w:proofErr w:type="spellStart"/>
      <w:r>
        <w:t>debts</w:t>
      </w:r>
      <w:proofErr w:type="spellEnd"/>
      <w:r>
        <w:t xml:space="preserve"> </w:t>
      </w:r>
      <w:proofErr w:type="spellStart"/>
      <w:r>
        <w:t>between</w:t>
      </w:r>
      <w:proofErr w:type="spellEnd"/>
      <w:r>
        <w:t xml:space="preserve"> </w:t>
      </w:r>
      <w:proofErr w:type="spellStart"/>
      <w:r>
        <w:t>introduced</w:t>
      </w:r>
      <w:proofErr w:type="spellEnd"/>
      <w:r>
        <w:t xml:space="preserve"> </w:t>
      </w:r>
      <w:proofErr w:type="spellStart"/>
      <w:r>
        <w:t>individuals</w:t>
      </w:r>
      <w:proofErr w:type="spellEnd"/>
      <w:r>
        <w:t xml:space="preserve">. In </w:t>
      </w:r>
      <w:proofErr w:type="spellStart"/>
      <w:r>
        <w:t>addition</w:t>
      </w:r>
      <w:proofErr w:type="spellEnd"/>
      <w:r>
        <w:t xml:space="preserve">, </w:t>
      </w:r>
      <w:proofErr w:type="spellStart"/>
      <w:r>
        <w:t>various</w:t>
      </w:r>
      <w:proofErr w:type="spellEnd"/>
      <w:r>
        <w:t xml:space="preserve"> </w:t>
      </w:r>
      <w:proofErr w:type="spellStart"/>
      <w:r>
        <w:t>queries</w:t>
      </w:r>
      <w:proofErr w:type="spellEnd"/>
      <w:r>
        <w:t xml:space="preserve"> </w:t>
      </w:r>
      <w:proofErr w:type="spellStart"/>
      <w:r>
        <w:t>can</w:t>
      </w:r>
      <w:proofErr w:type="spellEnd"/>
      <w:r>
        <w:t xml:space="preserve"> be </w:t>
      </w:r>
      <w:proofErr w:type="spellStart"/>
      <w:r>
        <w:t>executed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application</w:t>
      </w:r>
      <w:proofErr w:type="spellEnd"/>
      <w:r>
        <w:t>.</w:t>
      </w:r>
    </w:p>
    <w:p w14:paraId="31536188" w14:textId="1B107351" w:rsidR="001A57BC" w:rsidRDefault="003F5425" w:rsidP="006A1B7F">
      <w:pPr>
        <w:pStyle w:val="Cmsor1"/>
      </w:pPr>
      <w:bookmarkStart w:id="2" w:name="_Toc332797397"/>
      <w:bookmarkStart w:id="3" w:name="_Toc59896132"/>
      <w:bookmarkStart w:id="4" w:name="_Toc152851081"/>
      <w:bookmarkStart w:id="5" w:name="_Ref152852736"/>
      <w:r>
        <w:lastRenderedPageBreak/>
        <w:t>Bevezetés</w:t>
      </w:r>
      <w:bookmarkEnd w:id="2"/>
      <w:bookmarkEnd w:id="3"/>
      <w:bookmarkEnd w:id="4"/>
      <w:bookmarkEnd w:id="5"/>
    </w:p>
    <w:p w14:paraId="0B2D2F83" w14:textId="4EBE6E5B" w:rsidR="002841F9" w:rsidRDefault="00A8083C" w:rsidP="002841F9">
      <w:pPr>
        <w:pStyle w:val="Cmsor2"/>
      </w:pPr>
      <w:bookmarkStart w:id="6" w:name="_Toc152851082"/>
      <w:r>
        <w:t>Motiváció</w:t>
      </w:r>
      <w:bookmarkEnd w:id="6"/>
    </w:p>
    <w:p w14:paraId="6D8AA03A" w14:textId="11F3BB9A" w:rsidR="004D062A" w:rsidRDefault="004D062A" w:rsidP="004A3507">
      <w:r>
        <w:t>Motivációm az alkalmazás fejlesztése iránt a pénzügyeim tudatos kezelésére való elkötelezettségemből ered. Az anyagi felelősségvállalás iránti érdeklődésem már fiatalon, 8. osztályos koromban kezdődött. Ez az érdeklődés az én nagypapámtól származik, aki szintén gondosan kezelte pénzügyeit. Az első próbálkozásaimat egy egyszerű Excel táblázatban tettem, de sajnos az adatok egy telefonhiba miatt elvesztek.</w:t>
      </w:r>
    </w:p>
    <w:p w14:paraId="3C585C42" w14:textId="264D1B70" w:rsidR="004D062A" w:rsidRDefault="004D062A" w:rsidP="004D062A">
      <w:r>
        <w:t>Az eset tanulságát felismerve, Google táblázatokat kezdtem el használni, így az adataim szinkronizálva voltak a Google Drive-fal, és biztonságban maradtak. Ekkor már elterveztem, hogy létrehozok egy alkalmazást, amely automatikusan beolvassa és értékeli a pénzügyeimet.</w:t>
      </w:r>
    </w:p>
    <w:p w14:paraId="00BE724B" w14:textId="057D8B5F" w:rsidR="003F2BD1" w:rsidRDefault="001D4311" w:rsidP="00EF7539">
      <w:r>
        <w:t xml:space="preserve">Ezen elképzelésemet az motiválta, hogy nem találtam olyan alkalmazást, amely teljes mértékben </w:t>
      </w:r>
      <w:proofErr w:type="spellStart"/>
      <w:r>
        <w:t>testreszabható</w:t>
      </w:r>
      <w:proofErr w:type="spellEnd"/>
      <w:r>
        <w:t xml:space="preserve"> lenne számomra. Más alkalmazásokban hiányzott a zsebek létrehozásának lehetősége, vagy túl sok olyan felesleges funkció volt, amelyeket nem lehetett kikapcsolni, ami zavaróvá tette a használatukat.</w:t>
      </w:r>
      <w:r w:rsidR="004D062A">
        <w:t xml:space="preserve"> </w:t>
      </w:r>
      <w:r w:rsidR="00970FCF">
        <w:t>Példaként</w:t>
      </w:r>
      <w:r w:rsidR="003F2BD1">
        <w:t xml:space="preserve"> megemlíteném a </w:t>
      </w:r>
      <w:proofErr w:type="spellStart"/>
      <w:r w:rsidR="003F2BD1">
        <w:t>Wallet-et</w:t>
      </w:r>
      <w:proofErr w:type="spellEnd"/>
      <w:r w:rsidR="003F2BD1">
        <w:t>, mint az egyike legnépszerűbb "</w:t>
      </w:r>
      <w:proofErr w:type="spellStart"/>
      <w:r w:rsidR="003F2BD1">
        <w:t>payment</w:t>
      </w:r>
      <w:proofErr w:type="spellEnd"/>
      <w:r w:rsidR="003F2BD1">
        <w:t xml:space="preserve"> </w:t>
      </w:r>
      <w:proofErr w:type="spellStart"/>
      <w:r w:rsidR="003F2BD1">
        <w:t>tracker</w:t>
      </w:r>
      <w:proofErr w:type="spellEnd"/>
      <w:r w:rsidR="003F2BD1">
        <w:t>" mobilalkalmazás. Ebben az alkalmazásban, számomra szükségtelennek tűnő, nem kikapcsolható funkciók közé tartoznak például a garanciák nyilvántartása, üzleti pénztárcák kezelése, törzsvásárlói kártyák beállításai és az alkalmazáshirdetések, melyek mindig felugranak és elvonják a felhasználó figyelmét.</w:t>
      </w:r>
    </w:p>
    <w:p w14:paraId="25335EEB" w14:textId="3D9FDF13" w:rsidR="003F2BD1" w:rsidRDefault="003F2BD1" w:rsidP="003F2BD1">
      <w:r>
        <w:t>Az alkalmazás fő oldalán található gombok közül igen kevés az, amelyeket gyorsan vagy rendszeresen használnék.</w:t>
      </w:r>
      <w:r w:rsidR="0065191B">
        <w:t xml:space="preserve"> (1. ábra)</w:t>
      </w:r>
      <w:r>
        <w:t xml:space="preserve"> A lényeges funkciókért mélyebben kell elmerülni az alkalmazás struktúrájában, és azoknak elérése érdekében több lépés szükséges.</w:t>
      </w:r>
    </w:p>
    <w:p w14:paraId="0056997C" w14:textId="77777777" w:rsidR="0065191B" w:rsidRDefault="0065191B" w:rsidP="0065191B">
      <w:pPr>
        <w:pStyle w:val="Kp"/>
      </w:pPr>
      <w:r>
        <w:rPr>
          <w:noProof/>
        </w:rPr>
        <w:lastRenderedPageBreak/>
        <w:drawing>
          <wp:inline distT="0" distB="0" distL="0" distR="0" wp14:anchorId="3F34647F" wp14:editId="393DBCEF">
            <wp:extent cx="1896523" cy="4109378"/>
            <wp:effectExtent l="0" t="0" r="0" b="0"/>
            <wp:docPr id="1035784305" name="Kép 1" descr="A képen szöveg, képernyőkép, szoftver,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4305" name="Kép 1" descr="A képen szöveg, képernyőkép, szoftver, kör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0456" cy="4139568"/>
                    </a:xfrm>
                    <a:prstGeom prst="rect">
                      <a:avLst/>
                    </a:prstGeom>
                    <a:noFill/>
                    <a:ln>
                      <a:noFill/>
                    </a:ln>
                  </pic:spPr>
                </pic:pic>
              </a:graphicData>
            </a:graphic>
          </wp:inline>
        </w:drawing>
      </w:r>
    </w:p>
    <w:p w14:paraId="3ECD35A3" w14:textId="6F2074F6" w:rsidR="003F2BD1" w:rsidRDefault="00000000" w:rsidP="00EF7539">
      <w:pPr>
        <w:pStyle w:val="Kpalrs"/>
      </w:pPr>
      <w:fldSimple w:instr=" SEQ ábra \* ARABIC ">
        <w:r w:rsidR="00DE04DD">
          <w:rPr>
            <w:noProof/>
          </w:rPr>
          <w:t>1</w:t>
        </w:r>
      </w:fldSimple>
      <w:r w:rsidR="0065191B">
        <w:t>. ábra</w:t>
      </w:r>
      <w:r w:rsidR="00093EB1">
        <w:t xml:space="preserve">: </w:t>
      </w:r>
      <w:proofErr w:type="spellStart"/>
      <w:r w:rsidR="00093EB1">
        <w:t>Wallet</w:t>
      </w:r>
      <w:proofErr w:type="spellEnd"/>
      <w:r w:rsidR="00093EB1">
        <w:t xml:space="preserve"> főmenü.</w:t>
      </w:r>
    </w:p>
    <w:p w14:paraId="53EA811F" w14:textId="2498EA23" w:rsidR="003F2BD1" w:rsidRDefault="003F2BD1" w:rsidP="003F2BD1">
      <w:r>
        <w:t xml:space="preserve">Ez a példa rámutat arra, hogy a funkcionalitás túlzott diverzifikációja vagy az egyszerű elérhetőség hiánya csökkentheti az alkalmazás hatékonyságát és felhasználói élményét. </w:t>
      </w:r>
      <w:r w:rsidR="00EF7539">
        <w:t xml:space="preserve">Azt tapasztaltam, hogy az alkalmazás egyszerűségének hiánya </w:t>
      </w:r>
      <w:proofErr w:type="spellStart"/>
      <w:r w:rsidR="00EF7539">
        <w:t>fusztrációhoz</w:t>
      </w:r>
      <w:proofErr w:type="spellEnd"/>
      <w:r w:rsidR="00EF7539">
        <w:t xml:space="preserve"> vezet a felhasználóban, ezáltal kevésbé használja szívesen az alkalmazást, ami odáig is vezethet, hogy abbahagyja használni, vagy másik alkalmazást keres, ami jobban kielégíti az igényeit. Ezért te</w:t>
      </w:r>
      <w:r>
        <w:t xml:space="preserve">rvezésekor </w:t>
      </w:r>
      <w:r w:rsidR="00EF7539">
        <w:t>igyekeztem</w:t>
      </w:r>
      <w:r>
        <w:t xml:space="preserve"> gondoskodni arról, hogy a fő funkcionalitások könnyen elérhetők legyenek, és az alkalmazás használata ne legyen túl bonyolult vagy időigényes a felhasználók számára.</w:t>
      </w:r>
    </w:p>
    <w:p w14:paraId="0901EFE8" w14:textId="77777777" w:rsidR="00152999" w:rsidRDefault="00152999" w:rsidP="00152999">
      <w:r>
        <w:t xml:space="preserve">Az elkészült alkalmazás belépési lehetőséget biztosít egyedi e-mail cím és jelszó használatával. Az alkalmazás tartalmaz egy funkciót, amely lehetővé teszi különböző tartozások felvezetését, melyek személyek között optimalizáltan oszthatók szét. Ezen túlmenően az alkalmazásban részletes információk tárolhatók a személyekről, mint például a saját nevük, e-mail címük, és az esetleges </w:t>
      </w:r>
      <w:proofErr w:type="spellStart"/>
      <w:r>
        <w:t>Revolut</w:t>
      </w:r>
      <w:proofErr w:type="spellEnd"/>
      <w:r>
        <w:t>-felhasználói státuszuk.</w:t>
      </w:r>
    </w:p>
    <w:p w14:paraId="2A5D442A" w14:textId="77777777" w:rsidR="00152999" w:rsidRDefault="00152999" w:rsidP="00152999"/>
    <w:p w14:paraId="21CF12D1" w14:textId="219E19D1" w:rsidR="00152999" w:rsidRDefault="00152999" w:rsidP="00152999">
      <w:r>
        <w:lastRenderedPageBreak/>
        <w:t>Az alkalmazás további funkcionalitása magában foglalja a bevételek és kiadások nyomon követését, a zsebekben történő pénzügyi tranzakciók vezetését, valamint lekérdezések végrehajtásának lehetőségét. Ezen lekérdezéseket különböző paraméterekre, például dátumra, összegre, zsebre lehet szűrni, biztosítva ezzel az átlátható és személyre szabott adatmegjelenítést.</w:t>
      </w:r>
    </w:p>
    <w:p w14:paraId="61885C9B" w14:textId="5D91644C" w:rsidR="00152999" w:rsidRDefault="00152999" w:rsidP="00152999">
      <w:r>
        <w:t xml:space="preserve">Az alkalmazás fejlesztése során a </w:t>
      </w:r>
      <w:proofErr w:type="spellStart"/>
      <w:r>
        <w:t>Firebase</w:t>
      </w:r>
      <w:proofErr w:type="spellEnd"/>
      <w:r>
        <w:t xml:space="preserve"> SDK-t </w:t>
      </w:r>
      <w:r w:rsidR="00AD25B0">
        <w:t>[1</w:t>
      </w:r>
      <w:r w:rsidR="00FD5AE3">
        <w:t>0</w:t>
      </w:r>
      <w:r w:rsidR="00AD25B0">
        <w:t xml:space="preserve">] </w:t>
      </w:r>
      <w:r>
        <w:t xml:space="preserve">alkalmaztam a felhasználói </w:t>
      </w:r>
      <w:proofErr w:type="spellStart"/>
      <w:r>
        <w:t>autentikációhoz</w:t>
      </w:r>
      <w:proofErr w:type="spellEnd"/>
      <w:r>
        <w:t xml:space="preserve"> és a </w:t>
      </w:r>
      <w:proofErr w:type="spellStart"/>
      <w:r>
        <w:t>Firestore</w:t>
      </w:r>
      <w:proofErr w:type="spellEnd"/>
      <w:r>
        <w:t xml:space="preserve"> adatbázishoz, amely lehetővé teszi a hatékony és biztonságos adatkezelést. A fejlesztést a </w:t>
      </w:r>
      <w:proofErr w:type="spellStart"/>
      <w:r>
        <w:t>Flutter</w:t>
      </w:r>
      <w:proofErr w:type="spellEnd"/>
      <w:r>
        <w:t xml:space="preserve"> nyílt forráskódú UI keretrendszerével hajtottam végre, ahol a programozási nyelv a Dart</w:t>
      </w:r>
      <w:r w:rsidR="00F7777C">
        <w:t xml:space="preserve"> [14]</w:t>
      </w:r>
      <w:r>
        <w:t xml:space="preserve"> volt. A kódbázist az MVVM </w:t>
      </w:r>
      <w:proofErr w:type="spellStart"/>
      <w:r>
        <w:t>Repository</w:t>
      </w:r>
      <w:proofErr w:type="spellEnd"/>
      <w:r>
        <w:t xml:space="preserve"> (</w:t>
      </w:r>
      <w:proofErr w:type="spellStart"/>
      <w:r>
        <w:t>Model-View-ViewModel</w:t>
      </w:r>
      <w:proofErr w:type="spellEnd"/>
      <w:r>
        <w:t>) tervezési mintával készítettem el, biztosítva ezzel a kód struktúrájának tisztaságát és könnyű karbantarthatóságát a különböző rétegek szétválasztásával (</w:t>
      </w:r>
      <w:proofErr w:type="spellStart"/>
      <w:r>
        <w:t>ViewModel</w:t>
      </w:r>
      <w:proofErr w:type="spellEnd"/>
      <w:r>
        <w:t xml:space="preserve">, </w:t>
      </w:r>
      <w:proofErr w:type="spellStart"/>
      <w:r>
        <w:t>Repository</w:t>
      </w:r>
      <w:proofErr w:type="spellEnd"/>
      <w:r>
        <w:t>).</w:t>
      </w:r>
    </w:p>
    <w:p w14:paraId="1E057194" w14:textId="4B01A3A3" w:rsidR="00A8083C" w:rsidRDefault="00A8083C" w:rsidP="006C49C7">
      <w:pPr>
        <w:pStyle w:val="Cmsor2"/>
      </w:pPr>
      <w:bookmarkStart w:id="7" w:name="_Toc152851083"/>
      <w:r>
        <w:t>A dolgozat felépítése</w:t>
      </w:r>
      <w:bookmarkEnd w:id="7"/>
    </w:p>
    <w:p w14:paraId="6AB20907" w14:textId="1DFD3972" w:rsidR="00951676" w:rsidRDefault="00951676" w:rsidP="00951676">
      <w:r>
        <w:t>Szakdolgozatom kezdetén részletesen kifejtem a motivációm hátterét, amely az alkalmazás elkészítésének hajtóerejeként szolgált. Bemutatom, miért esett választásom éppen erre a témára, és milyen problémákat igyekszem megoldani az alkalmazás fejlesztésével.</w:t>
      </w:r>
      <w:r>
        <w:fldChar w:fldCharType="begin"/>
      </w:r>
      <w:r>
        <w:instrText xml:space="preserve"> REF _Ref152852736 \r \h </w:instrText>
      </w:r>
      <w:r>
        <w:fldChar w:fldCharType="separate"/>
      </w:r>
      <w:r>
        <w:t>1</w:t>
      </w:r>
      <w:r>
        <w:fldChar w:fldCharType="end"/>
      </w:r>
    </w:p>
    <w:p w14:paraId="4B1147A1" w14:textId="31B8C3E1" w:rsidR="00951676" w:rsidRDefault="00951676" w:rsidP="00951676">
      <w:r>
        <w:t>Ezt követően áttekintem a felhasznált technológiákat és azok választásának indokait. Röviden ismertetem, miért esett választásom konkrét eszközökre, és hogyan járultak hozzá a projekt sikeréhez.</w:t>
      </w:r>
      <w:r>
        <w:fldChar w:fldCharType="begin"/>
      </w:r>
      <w:r>
        <w:instrText xml:space="preserve"> REF _Ref152836090 \r \h </w:instrText>
      </w:r>
      <w:r>
        <w:fldChar w:fldCharType="separate"/>
      </w:r>
      <w:r>
        <w:t>2</w:t>
      </w:r>
      <w:r>
        <w:fldChar w:fldCharType="end"/>
      </w:r>
    </w:p>
    <w:p w14:paraId="70F5CF84" w14:textId="3667DDDD" w:rsidR="00951676" w:rsidRDefault="00951676" w:rsidP="00951676">
      <w:r>
        <w:t xml:space="preserve">Itt részletesen specifikálom az alkalmazás főbb funkcióit. </w:t>
      </w:r>
      <w:proofErr w:type="gramStart"/>
      <w:r>
        <w:t>A</w:t>
      </w:r>
      <w:proofErr w:type="gramEnd"/>
      <w:r>
        <w:t xml:space="preserve"> </w:t>
      </w:r>
      <w:proofErr w:type="spellStart"/>
      <w:r>
        <w:t>use</w:t>
      </w:r>
      <w:proofErr w:type="spellEnd"/>
      <w:r>
        <w:t xml:space="preserve"> </w:t>
      </w:r>
      <w:proofErr w:type="spellStart"/>
      <w:r>
        <w:t>case</w:t>
      </w:r>
      <w:proofErr w:type="spellEnd"/>
      <w:r>
        <w:t xml:space="preserve"> diagram segítségével szemléltetem a felhasználók lehetséges interakcióit, továbbá elemzem az alkalmazás architektúráját.</w:t>
      </w:r>
      <w:r>
        <w:fldChar w:fldCharType="begin"/>
      </w:r>
      <w:r>
        <w:instrText xml:space="preserve"> REF _Ref152852800 \r \h </w:instrText>
      </w:r>
      <w:r>
        <w:fldChar w:fldCharType="separate"/>
      </w:r>
      <w:r>
        <w:t>3</w:t>
      </w:r>
      <w:r>
        <w:fldChar w:fldCharType="end"/>
      </w:r>
    </w:p>
    <w:p w14:paraId="2126E79A" w14:textId="52F2D52E" w:rsidR="00951676" w:rsidRDefault="00951676" w:rsidP="00951676">
      <w:r>
        <w:t>A Feladat Megoldása</w:t>
      </w:r>
      <w:r>
        <w:t xml:space="preserve"> (Implementáció)</w:t>
      </w:r>
      <w:r>
        <w:t xml:space="preserve"> részben részletesen leírom a program logikai felépítését, az adatbáziskezelést, és bemutatom a tesztelés folyamatát. Mindezen lépéseket vizuális elemekkel is alátámasztom a könnyebb megértés érdekében.</w:t>
      </w:r>
      <w:r>
        <w:fldChar w:fldCharType="begin"/>
      </w:r>
      <w:r>
        <w:instrText xml:space="preserve"> REF _Ref152852841 \r \h </w:instrText>
      </w:r>
      <w:r>
        <w:fldChar w:fldCharType="separate"/>
      </w:r>
      <w:r>
        <w:t>4</w:t>
      </w:r>
      <w:r>
        <w:fldChar w:fldCharType="end"/>
      </w:r>
    </w:p>
    <w:p w14:paraId="6C8FC11B" w14:textId="5EFF33F5" w:rsidR="00951676" w:rsidRDefault="00951676" w:rsidP="00951676">
      <w:r>
        <w:t>A Program Használata fejezetben ismertetem, hogyan lehet hatékonyan használni az elkészült alkalmazást, bemutatva az interfészt és kiemelve az alkalmazás főbb funkcióit.</w:t>
      </w:r>
      <w:r>
        <w:fldChar w:fldCharType="begin"/>
      </w:r>
      <w:r>
        <w:instrText xml:space="preserve"> REF _Ref152852889 \r \h </w:instrText>
      </w:r>
      <w:r>
        <w:fldChar w:fldCharType="separate"/>
      </w:r>
      <w:r>
        <w:t>4.4</w:t>
      </w:r>
      <w:r>
        <w:fldChar w:fldCharType="end"/>
      </w:r>
    </w:p>
    <w:p w14:paraId="61F0118E" w14:textId="7857E251" w:rsidR="00951676" w:rsidRDefault="00951676" w:rsidP="00951676">
      <w:r>
        <w:t xml:space="preserve">Az Értékelés cím alatt személyes értékelést adok saját munkámról. Elemzem, milyen tanulságokat vontam le a projekt során, milyen tapasztalatokat szereztem, és </w:t>
      </w:r>
      <w:r>
        <w:lastRenderedPageBreak/>
        <w:t>miben fejlődtem. E rész számottevő információkat tartalmaz a fejlődésemről.</w:t>
      </w:r>
      <w:r>
        <w:t xml:space="preserve"> Itt </w:t>
      </w:r>
      <w:proofErr w:type="spellStart"/>
      <w:r>
        <w:t>kimelem</w:t>
      </w:r>
      <w:proofErr w:type="spellEnd"/>
      <w:r>
        <w:t xml:space="preserve"> az alkalmazás azon területeit</w:t>
      </w:r>
      <w:r>
        <w:t>, amelyeken további fejlesztési lehetőségek rejlenek.</w:t>
      </w:r>
      <w:r>
        <w:fldChar w:fldCharType="begin"/>
      </w:r>
      <w:r>
        <w:instrText xml:space="preserve"> REF _Ref152853006 \r \h </w:instrText>
      </w:r>
      <w:r>
        <w:fldChar w:fldCharType="separate"/>
      </w:r>
      <w:r>
        <w:t>5</w:t>
      </w:r>
      <w:r>
        <w:fldChar w:fldCharType="end"/>
      </w:r>
    </w:p>
    <w:p w14:paraId="03659C40" w14:textId="798B43CB" w:rsidR="00951676" w:rsidRPr="00951676" w:rsidRDefault="00951676" w:rsidP="00951676">
      <w:r>
        <w:t>Végül, a Köszönetnyilvánításban hálás köszönetet fejezek ki mindazoknak, akik segítettek és támogattak a szakdolgozat elkészítésében. Az Irodalomjegyzékben felsorolom a dolgozat elkészítéséhez felhasznált irodalmi és forrásmunkákat.</w:t>
      </w:r>
      <w:r>
        <w:fldChar w:fldCharType="begin"/>
      </w:r>
      <w:r>
        <w:instrText xml:space="preserve"> REF _Ref152853024 \r \h </w:instrText>
      </w:r>
      <w:r>
        <w:fldChar w:fldCharType="separate"/>
      </w:r>
      <w:r>
        <w:t>6</w:t>
      </w:r>
      <w:r>
        <w:fldChar w:fldCharType="end"/>
      </w:r>
    </w:p>
    <w:p w14:paraId="1B530B95" w14:textId="2991E0C5" w:rsidR="00431FFF" w:rsidRDefault="00000000" w:rsidP="008B2925">
      <w:pPr>
        <w:pStyle w:val="Cmsor1"/>
      </w:pPr>
      <w:bookmarkStart w:id="8" w:name="_Ref152836090"/>
      <w:bookmarkStart w:id="9" w:name="_Toc152851084"/>
      <w:r>
        <w:rPr>
          <w:noProof/>
        </w:rPr>
        <w:lastRenderedPageBreak/>
        <w:pict w14:anchorId="70660F02">
          <v:rect id="Szabadkéz 1" o:spid="_x0000_s1029" style="position:absolute;left:0;text-align:left;margin-left:562.55pt;margin-top:-79.45pt;width:29.55pt;height:122.6pt;z-index:251658240;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" annotation="t"/>
          </v:rect>
        </w:pict>
      </w:r>
      <w:r w:rsidR="00431FFF">
        <w:t>Felhasznált technológiák</w:t>
      </w:r>
      <w:bookmarkEnd w:id="8"/>
      <w:bookmarkEnd w:id="9"/>
    </w:p>
    <w:p w14:paraId="7F92C039" w14:textId="1BEC7862" w:rsidR="00431FFF" w:rsidRDefault="00431FFF" w:rsidP="00431FFF">
      <w:r>
        <w:t>Az alábbi fejezetben kifejtem, hogy milyen fontosabb technológiákat használtam az alkalmazásom megalkotásakor, valamint leírom, hogy az app milyen területein volt szükség ezekre.</w:t>
      </w:r>
    </w:p>
    <w:p w14:paraId="35E73DA1" w14:textId="2A14E3DB" w:rsidR="00595EC9" w:rsidRDefault="00595EC9" w:rsidP="00595EC9">
      <w:pPr>
        <w:pStyle w:val="Cmsor2"/>
      </w:pPr>
      <w:bookmarkStart w:id="10" w:name="_Toc152851085"/>
      <w:proofErr w:type="spellStart"/>
      <w:r>
        <w:t>Firebase</w:t>
      </w:r>
      <w:proofErr w:type="spellEnd"/>
      <w:r>
        <w:t xml:space="preserve"> </w:t>
      </w:r>
      <w:proofErr w:type="spellStart"/>
      <w:r>
        <w:t>Authentication</w:t>
      </w:r>
      <w:bookmarkEnd w:id="10"/>
      <w:proofErr w:type="spellEnd"/>
    </w:p>
    <w:p w14:paraId="43D117AF" w14:textId="50C98CAB" w:rsidR="00431FFF" w:rsidRDefault="00431FFF" w:rsidP="00431FFF">
      <w:r w:rsidRPr="00431FFF">
        <w:t xml:space="preserve">A legtöbb alkalmazásnak szüksége van a felhasználó személyazonosságának igazolására és az azonosításra. Ez biztosítja az alkalmazás számára a felhasználó adatainak biztonságos tárolását, és lehetővé teszi, hogy a személyre szabott élményt konzisztensen kínálja a felhasználó összes eszközén. A </w:t>
      </w:r>
      <w:proofErr w:type="spellStart"/>
      <w:r w:rsidRPr="00431FFF">
        <w:t>Firebase</w:t>
      </w:r>
      <w:proofErr w:type="spellEnd"/>
      <w:r w:rsidRPr="00431FFF">
        <w:t xml:space="preserve"> </w:t>
      </w:r>
      <w:proofErr w:type="spellStart"/>
      <w:r w:rsidRPr="00431FFF">
        <w:t>Authentication</w:t>
      </w:r>
      <w:proofErr w:type="spellEnd"/>
      <w:r w:rsidRPr="00431FFF">
        <w:t xml:space="preserve"> lehetőséget biztosít az alkalmazásra való regisztrációra, regisztrációt követő e-mailes megerősítésre, bejelentkezésre, kijelentkezésre, valamint e-mail és jelszó módosításra. A regisztráció és a későbbi bejelentkezés során többféle azonosítási módszer áll rendelkezésre, például e-mail, telefon, Google vagy Facebook alapú azonosítás.</w:t>
      </w:r>
      <w:r>
        <w:t xml:space="preserve"> Én az alkalmazásomhoz az e-mai címes és jelszavas bejelentkezést választottam. Ennek oka, hogy </w:t>
      </w:r>
      <w:r w:rsidR="004F086F">
        <w:t>szükségem volt az alkalmazásban egy egyedi azonosítóra, ami ebben az esetben a bejelentkezett felhasználó e-mail címe.</w:t>
      </w:r>
      <w:r w:rsidR="00B3207C">
        <w:t xml:space="preserve"> [1]</w:t>
      </w:r>
    </w:p>
    <w:p w14:paraId="0057C306" w14:textId="02FE271F" w:rsidR="00595EC9" w:rsidRDefault="00595EC9" w:rsidP="00595EC9">
      <w:pPr>
        <w:pStyle w:val="Cmsor2"/>
      </w:pPr>
      <w:bookmarkStart w:id="11" w:name="_Toc152851086"/>
      <w:proofErr w:type="spellStart"/>
      <w:r>
        <w:t>Firebase</w:t>
      </w:r>
      <w:proofErr w:type="spellEnd"/>
      <w:r>
        <w:t xml:space="preserve"> </w:t>
      </w:r>
      <w:proofErr w:type="spellStart"/>
      <w:r>
        <w:t>Firestore</w:t>
      </w:r>
      <w:proofErr w:type="spellEnd"/>
      <w:r>
        <w:t xml:space="preserve"> </w:t>
      </w:r>
      <w:proofErr w:type="spellStart"/>
      <w:r>
        <w:t>Database</w:t>
      </w:r>
      <w:bookmarkEnd w:id="11"/>
      <w:proofErr w:type="spellEnd"/>
    </w:p>
    <w:p w14:paraId="2CB805C6" w14:textId="60BBA68C" w:rsidR="00A11B9B" w:rsidRDefault="00595EC9" w:rsidP="00A11B9B">
      <w:r w:rsidRPr="00595EC9">
        <w:t xml:space="preserve">A </w:t>
      </w:r>
      <w:proofErr w:type="spellStart"/>
      <w:r w:rsidRPr="00595EC9">
        <w:t>Cloud</w:t>
      </w:r>
      <w:proofErr w:type="spellEnd"/>
      <w:r w:rsidRPr="00595EC9">
        <w:t xml:space="preserve"> </w:t>
      </w:r>
      <w:proofErr w:type="spellStart"/>
      <w:r w:rsidRPr="00595EC9">
        <w:t>Firestore</w:t>
      </w:r>
      <w:proofErr w:type="spellEnd"/>
      <w:r w:rsidRPr="00595EC9">
        <w:t xml:space="preserve"> egy rendkívül alkalmazkodó, könnyen skálázható adatbázis, amelyet a </w:t>
      </w:r>
      <w:proofErr w:type="spellStart"/>
      <w:r w:rsidRPr="00595EC9">
        <w:t>Firebase</w:t>
      </w:r>
      <w:proofErr w:type="spellEnd"/>
      <w:r w:rsidRPr="00595EC9">
        <w:t xml:space="preserve"> és a Google </w:t>
      </w:r>
      <w:proofErr w:type="spellStart"/>
      <w:r w:rsidRPr="00595EC9">
        <w:t>Cloud</w:t>
      </w:r>
      <w:proofErr w:type="spellEnd"/>
      <w:r w:rsidRPr="00595EC9">
        <w:t xml:space="preserve"> mobil-, web- és szerverfejlesztések során alkalmaznak. Felhőalapú és valós idejű működés jellemzi, azaz adatait szinkronban tartja az adatbázis használói között valós idejű figyelőkön keresztül. Emellett offline támogatást is nyújt, lehetővé téve érzékeny alkalmazások létrehozását, amelyek zökkenőmentesen működnek a hálózati késleltetéstől vagy az internetkapcsolat hiányától függetlenül. Ezen tulajdonságoknak köszönhetően a </w:t>
      </w:r>
      <w:proofErr w:type="spellStart"/>
      <w:r w:rsidRPr="00595EC9">
        <w:t>Cloud</w:t>
      </w:r>
      <w:proofErr w:type="spellEnd"/>
      <w:r w:rsidRPr="00595EC9">
        <w:t xml:space="preserve"> </w:t>
      </w:r>
      <w:proofErr w:type="spellStart"/>
      <w:r w:rsidRPr="00595EC9">
        <w:t>Firestore</w:t>
      </w:r>
      <w:proofErr w:type="spellEnd"/>
      <w:r w:rsidRPr="00595EC9">
        <w:t xml:space="preserve"> ideális választás az olyan projektek számára, amelyek rugalmasságot, megbízhatóságot és valós idejű adatkezelést igényelnek.</w:t>
      </w:r>
      <w:r w:rsidR="001F599C">
        <w:t xml:space="preserve"> </w:t>
      </w:r>
      <w:r w:rsidR="001F599C" w:rsidRPr="001F599C">
        <w:t xml:space="preserve">A </w:t>
      </w:r>
      <w:proofErr w:type="spellStart"/>
      <w:r w:rsidR="001F599C" w:rsidRPr="001F599C">
        <w:t>Cloud</w:t>
      </w:r>
      <w:proofErr w:type="spellEnd"/>
      <w:r w:rsidR="001F599C" w:rsidRPr="001F599C">
        <w:t xml:space="preserve"> </w:t>
      </w:r>
      <w:proofErr w:type="spellStart"/>
      <w:r w:rsidR="001F599C" w:rsidRPr="001F599C">
        <w:t>Firestore</w:t>
      </w:r>
      <w:proofErr w:type="spellEnd"/>
      <w:r w:rsidR="001F599C" w:rsidRPr="001F599C">
        <w:t xml:space="preserve"> </w:t>
      </w:r>
      <w:proofErr w:type="spellStart"/>
      <w:r w:rsidR="001F599C" w:rsidRPr="001F599C">
        <w:t>NoSQL</w:t>
      </w:r>
      <w:proofErr w:type="spellEnd"/>
      <w:r w:rsidR="001F599C" w:rsidRPr="001F599C">
        <w:t xml:space="preserve"> adatbázis, ami rugalmas dokumentumorientált modellt alkalmaz, nem relációs adatstruktúrával. A </w:t>
      </w:r>
      <w:proofErr w:type="spellStart"/>
      <w:r w:rsidR="001F599C" w:rsidRPr="001F599C">
        <w:t>NoSQL</w:t>
      </w:r>
      <w:proofErr w:type="spellEnd"/>
      <w:r w:rsidR="000D3C48">
        <w:t xml:space="preserve"> [4]</w:t>
      </w:r>
      <w:r w:rsidR="001F599C" w:rsidRPr="001F599C">
        <w:t xml:space="preserve"> adatbázisok előnye, hogy alkalmazkodóképesebbek és könnyebben skálázhatók változó adatstruktúrákhoz és nagyobb adatmennyiségekhez. Ez a rugalmasság lehetővé teszi a </w:t>
      </w:r>
      <w:r w:rsidR="001F599C" w:rsidRPr="001F599C">
        <w:lastRenderedPageBreak/>
        <w:t>gyorsabb fejlesztést és a hatékonyabb adatkezelést dinamikus vagy változó adatok esetén.</w:t>
      </w:r>
      <w:r w:rsidR="00B3207C">
        <w:t xml:space="preserve"> [2]</w:t>
      </w:r>
    </w:p>
    <w:p w14:paraId="76B9B445" w14:textId="30C58755" w:rsidR="00A7083E" w:rsidRDefault="00A7083E" w:rsidP="00A7083E">
      <w:pPr>
        <w:pStyle w:val="Cmsor2"/>
      </w:pPr>
      <w:bookmarkStart w:id="12" w:name="_Toc152851087"/>
      <w:proofErr w:type="spellStart"/>
      <w:r>
        <w:t>SQLite</w:t>
      </w:r>
      <w:bookmarkEnd w:id="12"/>
      <w:proofErr w:type="spellEnd"/>
    </w:p>
    <w:p w14:paraId="1C695182" w14:textId="23D80A0E" w:rsidR="00A7083E" w:rsidRDefault="00A7083E" w:rsidP="00A7083E">
      <w:r>
        <w:t xml:space="preserve">A </w:t>
      </w:r>
      <w:proofErr w:type="spellStart"/>
      <w:r>
        <w:t>Flutter</w:t>
      </w:r>
      <w:proofErr w:type="spellEnd"/>
      <w:r>
        <w:t xml:space="preserve"> </w:t>
      </w:r>
      <w:proofErr w:type="spellStart"/>
      <w:r>
        <w:t>SQLite</w:t>
      </w:r>
      <w:proofErr w:type="spellEnd"/>
      <w:r>
        <w:t xml:space="preserve"> egy hatékony és könnyen használható adatbáziskezelő megoldás, amelyet a </w:t>
      </w:r>
      <w:proofErr w:type="spellStart"/>
      <w:r>
        <w:t>Flutter</w:t>
      </w:r>
      <w:proofErr w:type="spellEnd"/>
      <w:r>
        <w:t xml:space="preserve"> keretrendszerrel való mobilalkalmazás-fejlesztés során alkalmaznak. A </w:t>
      </w:r>
      <w:proofErr w:type="spellStart"/>
      <w:r>
        <w:t>SQLite</w:t>
      </w:r>
      <w:proofErr w:type="spellEnd"/>
      <w:r>
        <w:t xml:space="preserve"> adatbázis motorra épül, amely egy könnyű, beépített relációs adatbázis, így a </w:t>
      </w:r>
      <w:proofErr w:type="spellStart"/>
      <w:r>
        <w:t>Flutter</w:t>
      </w:r>
      <w:proofErr w:type="spellEnd"/>
      <w:r w:rsidR="003F7893">
        <w:t xml:space="preserve"> [7]</w:t>
      </w:r>
      <w:r>
        <w:t xml:space="preserve"> fejlesztőknek lehetőségük van egyszerűen és hatékonyan tárolni, lekérdezni és frissíteni az adatokat az alkalmazásukban. A </w:t>
      </w:r>
      <w:proofErr w:type="spellStart"/>
      <w:r>
        <w:t>Flutter</w:t>
      </w:r>
      <w:proofErr w:type="spellEnd"/>
      <w:r>
        <w:t xml:space="preserve"> </w:t>
      </w:r>
      <w:proofErr w:type="spellStart"/>
      <w:r>
        <w:t>SQLite</w:t>
      </w:r>
      <w:proofErr w:type="spellEnd"/>
      <w:r>
        <w:t xml:space="preserve"> technológia előnyei közé tartozik a platformfüggetlenség, mivel a </w:t>
      </w:r>
      <w:proofErr w:type="spellStart"/>
      <w:r>
        <w:t>Flutter</w:t>
      </w:r>
      <w:proofErr w:type="spellEnd"/>
      <w:r>
        <w:t xml:space="preserve"> maga is egy </w:t>
      </w:r>
      <w:proofErr w:type="spellStart"/>
      <w:r>
        <w:t>cross</w:t>
      </w:r>
      <w:proofErr w:type="spellEnd"/>
      <w:r>
        <w:t>-platform keretrendszer, így az alkalmazások egyszerre futtathatók iOS-en és Androidon. (weben sajnos nem működik) A</w:t>
      </w:r>
      <w:r w:rsidR="00F045D3">
        <w:t>z</w:t>
      </w:r>
      <w:r>
        <w:t xml:space="preserve"> </w:t>
      </w:r>
      <w:proofErr w:type="spellStart"/>
      <w:r>
        <w:t>SQLite</w:t>
      </w:r>
      <w:proofErr w:type="spellEnd"/>
      <w:r>
        <w:t xml:space="preserve"> használata lehetővé teszi az adatok helyi tárolását, ami különösen előnyös offline működés vagy adatok gyors elérésének szükségessége esetén. </w:t>
      </w:r>
      <w:r w:rsidR="004F09D7" w:rsidRPr="004F09D7">
        <w:t xml:space="preserve">Az én alkalmazásom esetében a </w:t>
      </w:r>
      <w:proofErr w:type="spellStart"/>
      <w:r w:rsidR="004F09D7" w:rsidRPr="004F09D7">
        <w:t>Flutter</w:t>
      </w:r>
      <w:proofErr w:type="spellEnd"/>
      <w:r w:rsidR="004F09D7" w:rsidRPr="004F09D7">
        <w:t xml:space="preserve"> </w:t>
      </w:r>
      <w:proofErr w:type="spellStart"/>
      <w:r w:rsidR="004F09D7" w:rsidRPr="004F09D7">
        <w:t>SQLite</w:t>
      </w:r>
      <w:proofErr w:type="spellEnd"/>
      <w:r w:rsidR="004F09D7" w:rsidRPr="004F09D7">
        <w:t xml:space="preserve"> technológiát kizárólag a mobil Android platformon alkalmazom annak érdekében, hogy az alkalmazás offline módban is hatékonyan </w:t>
      </w:r>
      <w:proofErr w:type="spellStart"/>
      <w:r w:rsidR="004F09D7" w:rsidRPr="004F09D7">
        <w:t>működjön</w:t>
      </w:r>
      <w:proofErr w:type="spellEnd"/>
      <w:r w:rsidR="004F09D7" w:rsidRPr="004F09D7">
        <w:t>. Ennek előnyei közé tartoz</w:t>
      </w:r>
      <w:r w:rsidR="004F09D7">
        <w:t>nak</w:t>
      </w:r>
      <w:r w:rsidR="004F09D7" w:rsidRPr="004F09D7">
        <w:t xml:space="preserve"> a következők:</w:t>
      </w:r>
      <w:r w:rsidR="004F09D7">
        <w:t xml:space="preserve"> gyors adatelérés, egyszerű implementáció, offline funkcionalitás.</w:t>
      </w:r>
      <w:r w:rsidR="00254924">
        <w:t xml:space="preserve"> [3]</w:t>
      </w:r>
    </w:p>
    <w:p w14:paraId="2C633402" w14:textId="3D470583" w:rsidR="00F61318" w:rsidRDefault="00F61318" w:rsidP="00F61318">
      <w:pPr>
        <w:pStyle w:val="Cmsor2"/>
      </w:pPr>
      <w:bookmarkStart w:id="13" w:name="_Toc152851088"/>
      <w:r>
        <w:t>GitHub</w:t>
      </w:r>
      <w:bookmarkEnd w:id="13"/>
    </w:p>
    <w:p w14:paraId="2DC35974" w14:textId="60B00A30" w:rsidR="004F7F04" w:rsidRPr="004F7F04" w:rsidRDefault="004F7F04" w:rsidP="005C37F1">
      <w:r>
        <w:t xml:space="preserve">A GitHub egy </w:t>
      </w:r>
      <w:proofErr w:type="spellStart"/>
      <w:r>
        <w:t>kollaboratív</w:t>
      </w:r>
      <w:proofErr w:type="spellEnd"/>
      <w:r>
        <w:t xml:space="preserve"> fejlesztési platform, melyet a fejlesztők világszerte használnak projektjeik verziókezelésére és együttműködésük elősegítésére az egyik legnépszerűbb eszköz a programozók körében. A GitHub egy webes platform és </w:t>
      </w:r>
      <w:proofErr w:type="spellStart"/>
      <w:r>
        <w:t>hosting</w:t>
      </w:r>
      <w:proofErr w:type="spellEnd"/>
      <w:r>
        <w:t xml:space="preserve"> szolgáltatás, amely lehetővé teszi a fejlesztők számára, hogy kövessék és közösen dolgozzanak együtt projektjeiken. Az alapvető funkciók közé tartozik a verziókezelés, a problémamegoldás, az ágazatkezelés és a kódkiemelés. Ezekből én a verziókezelést és az ágazatkezelést használtam a dolgozatom írásához.</w:t>
      </w:r>
      <w:r w:rsidR="005C37F1">
        <w:t xml:space="preserve"> </w:t>
      </w:r>
      <w:r>
        <w:t>A verziókezelés révén könnyen visszavonhatók a módosítások, és minden fejlesztő tudja, mi az aktuális verzió.</w:t>
      </w:r>
      <w:r w:rsidR="005C37F1">
        <w:t xml:space="preserve"> (amennyiben többen dolgoznak egy projekten)</w:t>
      </w:r>
      <w:r>
        <w:t xml:space="preserve"> Az ágazatkezelés segítségével párhuzamosan is dolgozhatnak különböző funkciókon, mielőtt azokat a fő kódbázisba </w:t>
      </w:r>
      <w:r w:rsidR="005C37F1">
        <w:t xml:space="preserve">„main” ágra </w:t>
      </w:r>
      <w:r>
        <w:t>integrálnák.</w:t>
      </w:r>
      <w:r w:rsidR="005C37F1">
        <w:t xml:space="preserve"> </w:t>
      </w:r>
      <w:r>
        <w:t>A GitHub egyúttal szolgálhat személyes portfólióként is. A fejlesztők bemutathatják kódjaikat, projektmunkáikat és az általuk elért eredményeket, ami segíthet az álláskeresésben vagy új üzleti lehetőségek teremtésében.</w:t>
      </w:r>
      <w:r w:rsidR="000018F0">
        <w:t xml:space="preserve"> [6]</w:t>
      </w:r>
    </w:p>
    <w:p w14:paraId="37D906A8" w14:textId="30A147DC" w:rsidR="009F162C" w:rsidRDefault="009F162C" w:rsidP="009F162C">
      <w:pPr>
        <w:pStyle w:val="Cmsor2"/>
      </w:pPr>
      <w:bookmarkStart w:id="14" w:name="_Toc152851089"/>
      <w:r>
        <w:lastRenderedPageBreak/>
        <w:t xml:space="preserve">Visual </w:t>
      </w:r>
      <w:proofErr w:type="spellStart"/>
      <w:r>
        <w:t>Studio</w:t>
      </w:r>
      <w:proofErr w:type="spellEnd"/>
      <w:r>
        <w:t xml:space="preserve"> </w:t>
      </w:r>
      <w:proofErr w:type="spellStart"/>
      <w:r>
        <w:t>Code</w:t>
      </w:r>
      <w:bookmarkEnd w:id="14"/>
      <w:proofErr w:type="spellEnd"/>
    </w:p>
    <w:p w14:paraId="247C24CA" w14:textId="7E1E1BA3" w:rsidR="00915A86" w:rsidRDefault="00915A86" w:rsidP="00E462C6">
      <w:r>
        <w:t xml:space="preserve">A Visual </w:t>
      </w:r>
      <w:proofErr w:type="spellStart"/>
      <w:r>
        <w:t>Studio</w:t>
      </w:r>
      <w:proofErr w:type="spellEnd"/>
      <w:r>
        <w:t xml:space="preserve"> </w:t>
      </w:r>
      <w:proofErr w:type="spellStart"/>
      <w:r>
        <w:t>Code</w:t>
      </w:r>
      <w:proofErr w:type="spellEnd"/>
      <w:r>
        <w:t xml:space="preserve"> (</w:t>
      </w:r>
      <w:proofErr w:type="spellStart"/>
      <w:r>
        <w:t>VSCode</w:t>
      </w:r>
      <w:proofErr w:type="spellEnd"/>
      <w:r>
        <w:t xml:space="preserve">) a modern, könnyűsúlyú, és kiterjedt szövegszerkesztő és fejlesztőkörnyezet, amely széles körben elterjedt a fejlesztők között, nem kivétel innen a </w:t>
      </w:r>
      <w:proofErr w:type="spellStart"/>
      <w:r>
        <w:t>Flutter</w:t>
      </w:r>
      <w:proofErr w:type="spellEnd"/>
      <w:r>
        <w:t xml:space="preserve"> alkalmazások készítői. A </w:t>
      </w:r>
      <w:proofErr w:type="spellStart"/>
      <w:r>
        <w:t>VSCode</w:t>
      </w:r>
      <w:proofErr w:type="spellEnd"/>
      <w:r>
        <w:t xml:space="preserve"> rendelkezik olyan kiegészítőkkel, amelyek lehetővé teszik a hatékony </w:t>
      </w:r>
      <w:proofErr w:type="spellStart"/>
      <w:r>
        <w:t>Flutter</w:t>
      </w:r>
      <w:proofErr w:type="spellEnd"/>
      <w:r>
        <w:t xml:space="preserve"> fejlesztést. A </w:t>
      </w:r>
      <w:proofErr w:type="spellStart"/>
      <w:r>
        <w:t>Flutter</w:t>
      </w:r>
      <w:proofErr w:type="spellEnd"/>
      <w:r>
        <w:t xml:space="preserve"> és Dart kiterjesztések széles skáláját kínálja, amelyek segítik a fejlesztőket a kódírásban, hibakeresésben és az alkalmazások gyors és hatékony építésében.</w:t>
      </w:r>
      <w:r w:rsidR="00E462C6">
        <w:t xml:space="preserve"> </w:t>
      </w:r>
      <w:r>
        <w:t xml:space="preserve">A </w:t>
      </w:r>
      <w:proofErr w:type="spellStart"/>
      <w:r>
        <w:t>VSCode</w:t>
      </w:r>
      <w:proofErr w:type="spellEnd"/>
      <w:r>
        <w:t xml:space="preserve"> beépített </w:t>
      </w:r>
      <w:proofErr w:type="spellStart"/>
      <w:r>
        <w:t>Git</w:t>
      </w:r>
      <w:proofErr w:type="spellEnd"/>
      <w:r>
        <w:t xml:space="preserve"> integrációval rendelkezik, ami lehetővé teszi a projekt verziókezelését és együttműködését a </w:t>
      </w:r>
      <w:proofErr w:type="spellStart"/>
      <w:r>
        <w:t>Git</w:t>
      </w:r>
      <w:proofErr w:type="spellEnd"/>
      <w:r>
        <w:t xml:space="preserve"> segítségével. A verziókezelési funkciók segítik a változtatások nyomon követését, visszavonását, és könnyű együttműködést biztosítanak.</w:t>
      </w:r>
      <w:r w:rsidR="00E462C6">
        <w:t xml:space="preserve"> </w:t>
      </w:r>
      <w:r>
        <w:t xml:space="preserve">A </w:t>
      </w:r>
      <w:proofErr w:type="spellStart"/>
      <w:r>
        <w:t>VSCode</w:t>
      </w:r>
      <w:proofErr w:type="spellEnd"/>
      <w:r>
        <w:t xml:space="preserve"> kiváló kódkiemelési funkciókkal rendelkezik, amelyek segítik a fejlesztőket a kód áttekinthetőségében és a könnyű olvashatóságban. Az intelligens kódkiegészítés gyorsabbá teszi a kódírást, és segít elkerülni a tipográfiai hibákat.</w:t>
      </w:r>
      <w:r w:rsidR="00E462C6">
        <w:t xml:space="preserve"> Ezenkívül</w:t>
      </w:r>
      <w:r>
        <w:t xml:space="preserve"> támogatja a gyors és hatékony hibakeresést. A beépített hibakereső és a tesztelési eszközök segítenek az alkalmazások hibamentes fejlesztésében.</w:t>
      </w:r>
      <w:r w:rsidR="00E462C6">
        <w:t xml:space="preserve"> </w:t>
      </w:r>
      <w:r>
        <w:t>Az integrált terminál lehetővé teszi a parancssoros műveletek elvégzését közvetlenül a fejlesztőkörnyezeten belül. Ez elősegíti az alkalmazások futtatását és tesztelését egyetlen ablakban.</w:t>
      </w:r>
      <w:r w:rsidR="00C33445">
        <w:t xml:space="preserve"> [8]</w:t>
      </w:r>
    </w:p>
    <w:p w14:paraId="55DCDE18" w14:textId="7D99D401" w:rsidR="00B1008F" w:rsidRDefault="00E462C6" w:rsidP="00B1008F">
      <w:pPr>
        <w:pStyle w:val="Cmsor2"/>
      </w:pPr>
      <w:bookmarkStart w:id="15" w:name="_Toc152851090"/>
      <w:proofErr w:type="spellStart"/>
      <w:r>
        <w:t>Flutter</w:t>
      </w:r>
      <w:bookmarkEnd w:id="15"/>
      <w:proofErr w:type="spellEnd"/>
    </w:p>
    <w:p w14:paraId="7CAE5F3F" w14:textId="426FC936" w:rsidR="00B1008F" w:rsidRDefault="00B1008F" w:rsidP="00B1008F">
      <w:r>
        <w:t xml:space="preserve">A </w:t>
      </w:r>
      <w:proofErr w:type="spellStart"/>
      <w:r>
        <w:t>Flutter</w:t>
      </w:r>
      <w:proofErr w:type="spellEnd"/>
      <w:r>
        <w:t xml:space="preserve"> egy nyílt forráskódú mobilalkalmazás-fejlesztő keretrendszer, melyet a Google készített, és kifejezetten a gyors és hatékony </w:t>
      </w:r>
      <w:proofErr w:type="spellStart"/>
      <w:r>
        <w:t>crosplatform</w:t>
      </w:r>
      <w:proofErr w:type="spellEnd"/>
      <w:r>
        <w:t>-ú mobilalkalmazások létrehozására szolgál. A fejlesztői közösségben széles körű népszerűségnek örvend, és a rendszer fontos jellegzetességei miatt számos előnnyel jár a programozók számára.</w:t>
      </w:r>
    </w:p>
    <w:p w14:paraId="4AE8F294" w14:textId="5586EAEB" w:rsidR="00B1008F" w:rsidRDefault="00B1008F" w:rsidP="00B1008F">
      <w:r>
        <w:t xml:space="preserve">A </w:t>
      </w:r>
      <w:proofErr w:type="spellStart"/>
      <w:r>
        <w:t>Flutterben</w:t>
      </w:r>
      <w:proofErr w:type="spellEnd"/>
      <w:r>
        <w:t xml:space="preserve"> az alkalmazásokat </w:t>
      </w:r>
      <w:proofErr w:type="spellStart"/>
      <w:r>
        <w:t>widgetek</w:t>
      </w:r>
      <w:proofErr w:type="spellEnd"/>
      <w:r>
        <w:t xml:space="preserve"> segítségével építjük fel, amelyek önálló, kis részegységek és az UI-elemek képviselői. A </w:t>
      </w:r>
      <w:proofErr w:type="spellStart"/>
      <w:r>
        <w:t>widgetek</w:t>
      </w:r>
      <w:proofErr w:type="spellEnd"/>
      <w:r>
        <w:t xml:space="preserve"> moduláris alkotók, amelyeket könnyedén kombinálhatunk és </w:t>
      </w:r>
      <w:proofErr w:type="spellStart"/>
      <w:r>
        <w:t>testreszabhatunk</w:t>
      </w:r>
      <w:proofErr w:type="spellEnd"/>
      <w:r>
        <w:t xml:space="preserve"> az alkalmazás egyedi igényei szerint.</w:t>
      </w:r>
    </w:p>
    <w:p w14:paraId="1189D578" w14:textId="24D9560B" w:rsidR="00B1008F" w:rsidRDefault="00B1008F" w:rsidP="00B1008F">
      <w:r>
        <w:t xml:space="preserve">Ezenkívül a </w:t>
      </w:r>
      <w:proofErr w:type="spellStart"/>
      <w:r>
        <w:t>Flutter</w:t>
      </w:r>
      <w:proofErr w:type="spellEnd"/>
      <w:r>
        <w:t xml:space="preserve"> lehetővé teszi a </w:t>
      </w:r>
      <w:proofErr w:type="spellStart"/>
      <w:r>
        <w:t>crosplatform</w:t>
      </w:r>
      <w:proofErr w:type="spellEnd"/>
      <w:r>
        <w:t xml:space="preserve">-ú fejlesztést, így a fejlesztők egyszerre hozhatnak létre és futtathatnak Androidra és Web-re optimalizált alkalmazásokat. (ezen kívül IOS-re is) Ez jelentős időmegtakarítást és erőforrások hatékonyabb felhasználását eredményezi. Az élő változtatások lehetőségét kínáló "Hot </w:t>
      </w:r>
      <w:proofErr w:type="spellStart"/>
      <w:r>
        <w:t>Reload</w:t>
      </w:r>
      <w:proofErr w:type="spellEnd"/>
      <w:r>
        <w:t xml:space="preserve">" funkció egyedi fejlesztői élményt nyújt, lehetővé téve az azonnali visszajelzést és a gyors iterációt a kód fejlesztése során. A </w:t>
      </w:r>
      <w:proofErr w:type="spellStart"/>
      <w:r>
        <w:t>Flutter</w:t>
      </w:r>
      <w:proofErr w:type="spellEnd"/>
      <w:r>
        <w:t xml:space="preserve"> segítségével könnyedén </w:t>
      </w:r>
      <w:r>
        <w:lastRenderedPageBreak/>
        <w:t xml:space="preserve">kialakíthatók gyönyörű és </w:t>
      </w:r>
      <w:proofErr w:type="spellStart"/>
      <w:r>
        <w:t>testreszabható</w:t>
      </w:r>
      <w:proofErr w:type="spellEnd"/>
      <w:r>
        <w:t xml:space="preserve"> felületek, a fejlesztők pedig könnyen integrálhatnak platformspecifikus kódot az alkalmazásokba. A keretrendszer további előnyeit az optimális teljesítmény, a kiterjedt fejlesztői közösség és a platformfüggetlenség teszi teljessé. A </w:t>
      </w:r>
      <w:proofErr w:type="spellStart"/>
      <w:r>
        <w:t>Flutter</w:t>
      </w:r>
      <w:proofErr w:type="spellEnd"/>
      <w:r>
        <w:t xml:space="preserve"> segítségével modern, hatékony és </w:t>
      </w:r>
      <w:proofErr w:type="spellStart"/>
      <w:r>
        <w:t>crostplatform</w:t>
      </w:r>
      <w:proofErr w:type="spellEnd"/>
      <w:r>
        <w:t>-ú alkalmazásokat készíthetünk, miközben élvezhetjük a fejlesztés során nyújtott széleskörű támogatást és kényelmes eszközöket.</w:t>
      </w:r>
      <w:r w:rsidR="00664936">
        <w:t xml:space="preserve"> [7]</w:t>
      </w:r>
    </w:p>
    <w:p w14:paraId="672EE1E9" w14:textId="0314A2E1" w:rsidR="00AE3F98" w:rsidRDefault="00AE3F98" w:rsidP="00AE3F98">
      <w:pPr>
        <w:pStyle w:val="Cmsor2"/>
      </w:pPr>
      <w:bookmarkStart w:id="16" w:name="_Toc152851091"/>
      <w:r>
        <w:t xml:space="preserve">Android </w:t>
      </w:r>
      <w:proofErr w:type="spellStart"/>
      <w:r>
        <w:t>Studio</w:t>
      </w:r>
      <w:proofErr w:type="spellEnd"/>
      <w:r>
        <w:t xml:space="preserve"> emulátor</w:t>
      </w:r>
      <w:bookmarkEnd w:id="16"/>
    </w:p>
    <w:p w14:paraId="7232739B" w14:textId="748C4624" w:rsidR="00AE3F98" w:rsidRDefault="00AE3F98" w:rsidP="00AE3F98">
      <w:r>
        <w:t xml:space="preserve">Az Android </w:t>
      </w:r>
      <w:proofErr w:type="spellStart"/>
      <w:r>
        <w:t>Studio</w:t>
      </w:r>
      <w:proofErr w:type="spellEnd"/>
      <w:r>
        <w:t xml:space="preserve"> Emulátor az Android alkalmazásfejlesztés kiemelkedő eszköze, amely lehetővé teszi a fejlesztők számára, hogy könnyedén teszteljék és finomítsák alkalmazásaikat a különböző Android eszközökön és verziókon anélkül, hogy fizikai eszközre lenne szükségük. Az emulátor számos előnnyel jár, amelyek kiemelik azt a fejlesztők számára.</w:t>
      </w:r>
    </w:p>
    <w:p w14:paraId="0938A0A7" w14:textId="446BC711" w:rsidR="00AE3F98" w:rsidRDefault="00AE3F98" w:rsidP="00AE3F98">
      <w:r>
        <w:t xml:space="preserve">Az Android </w:t>
      </w:r>
      <w:proofErr w:type="spellStart"/>
      <w:r>
        <w:t>Studio</w:t>
      </w:r>
      <w:proofErr w:type="spellEnd"/>
      <w:r>
        <w:t xml:space="preserve"> Emulátor lehetővé teszi a különböző Android verziók, képernyőméretek és felbontások szimulálását. Ez nagyban hozzájárul a fejlesztői folyamat hatékonyságához, mivel az alkalmazások különböző környezetekben történő próbálgatása lehetővé teszi a széles körű kompatibilitás biztosítását.</w:t>
      </w:r>
    </w:p>
    <w:p w14:paraId="1487C1EC" w14:textId="18286FDF" w:rsidR="00AE3F98" w:rsidRDefault="00AE3F98" w:rsidP="00523038">
      <w:r>
        <w:t>A fejlett kezelési funkciók, mint például a forgatás, a képernyőfelbontás változtatása és az érzékelőszimuláció, lehetővé teszik a fejlesztők számára, hogy valós körülmények között teszteljék az alkalmazások viselkedését anélkül, hogy fizikai eszközt kellene használniuk. Ez a rugalmasság fontos szerepet játszik az alkalmazások optimalizálásában és a felhasználói élmény finomhangolásában.</w:t>
      </w:r>
      <w:r w:rsidR="00065E69">
        <w:t xml:space="preserve"> [9]</w:t>
      </w:r>
    </w:p>
    <w:p w14:paraId="1C796097" w14:textId="49A04A78" w:rsidR="00CF5D12" w:rsidRDefault="00CF5D12" w:rsidP="00CF5D12">
      <w:pPr>
        <w:pStyle w:val="Cmsor1"/>
      </w:pPr>
      <w:bookmarkStart w:id="17" w:name="_Toc152851092"/>
      <w:bookmarkStart w:id="18" w:name="_Ref152852800"/>
      <w:r>
        <w:lastRenderedPageBreak/>
        <w:t>Tervezés</w:t>
      </w:r>
      <w:bookmarkEnd w:id="17"/>
      <w:bookmarkEnd w:id="18"/>
    </w:p>
    <w:p w14:paraId="0F68A286" w14:textId="2C4D96A2" w:rsidR="00A7083E" w:rsidRDefault="000233AD" w:rsidP="000233AD">
      <w:r>
        <w:t>Ebben a szakaszban bemutatom az alkalmazás fejlődésének lépéseit az ötleteléstől kezdve egészen az implementációig. Részletezem az eredeti terveimet, amelyeket a szakdolgozatom témájában megvalósítani kívántam, és beszámolok azokról a tervekről, amelyek végül nem kerültek megvalósításra. Emellett részletesen kifejtem, hogy milyen alkalmazásokból merítettem inspirációt, és ezek milyen módon befolyásolták a projektet. Továbbá, részletesen elemzem az alkalmazás architektúráját, kihangsúlyozva azokat a tervezési döntéseket, amelyek a projekt alapját képezik. Ennek során érintem a különböző komponensek közötti kapcsolatokat és az alkalmazás belső struktúráját, hogy átfogó képet adjak az alkalmazás fejlesztési folyamatáról és szervezeti felépítéséről.</w:t>
      </w:r>
    </w:p>
    <w:p w14:paraId="553881E0" w14:textId="2C8C03D5" w:rsidR="00FF3AC8" w:rsidRDefault="00FF3AC8" w:rsidP="00FF3AC8">
      <w:pPr>
        <w:pStyle w:val="Cmsor2"/>
      </w:pPr>
      <w:bookmarkStart w:id="19" w:name="_Toc152851093"/>
      <w:r>
        <w:t>Feladat specifikációja</w:t>
      </w:r>
      <w:bookmarkEnd w:id="19"/>
    </w:p>
    <w:p w14:paraId="0C8B902B" w14:textId="77777777" w:rsidR="00EC5270" w:rsidRDefault="00EC5270" w:rsidP="00EC5270">
      <w:pPr>
        <w:pStyle w:val="Cmsor3"/>
      </w:pPr>
      <w:bookmarkStart w:id="20" w:name="_Toc152851094"/>
      <w:r>
        <w:t>Legfontosabb funkciók</w:t>
      </w:r>
      <w:bookmarkEnd w:id="20"/>
    </w:p>
    <w:p w14:paraId="1DC87657" w14:textId="77777777" w:rsidR="00EC5270" w:rsidRDefault="00EC5270" w:rsidP="00EC5270">
      <w:r>
        <w:t xml:space="preserve">Az alkalmazás tervezése során kiemelten fontosnak tartottam néhány alapvető funkciónak a megvalósítását. Ezek közé tartozott az egyedi zsebek létrehozása, amelyekben könnyedén nyomon követhető a pénzügyek alakulása, és amelyekből egyszerűen lehet költeni. Emellett kulcsfontosságú volt számomra a lekérdezések lehetősége, amelyek segítségével a felhasználó bármely kiválasztott időintervallumban lekérdezheti az összes kiadást és bevételt. Ezáltal lehetőség nyílik kulcsszavak vagy a tranzakciókhoz tartozó megjegyzések alapján könnyen keresni és adott esetben módosítani. </w:t>
      </w:r>
    </w:p>
    <w:p w14:paraId="2E70A353" w14:textId="77777777" w:rsidR="00EC5270" w:rsidRDefault="00EC5270" w:rsidP="00EC5270">
      <w:r>
        <w:t>Az alkalmazás tervezésekor mindenképpen szükségesnek éreztem, hogy ne csak lokálisan tárolja az adatbázist, hanem kihasználja valamilyen felhőszolgáltatás előnyeit. Így a felhasználók számára lehetővé váljon az adatok fel- és letöltése, amely további kényelmet biztosít.</w:t>
      </w:r>
    </w:p>
    <w:p w14:paraId="32367813" w14:textId="37FC930C" w:rsidR="00EC5270" w:rsidRDefault="00EC5270" w:rsidP="00EC5270">
      <w:r>
        <w:t xml:space="preserve">Továbbá, kiemelt figyelmet terveztem fordítani a tartozások egyszerű és okos szétosztásának lehetőségére. Amennyiben valamilyen eseményen, programon sok tartozást kell kezelni, az alkalmazás segítségével egyetlen gombnyomással könnyedén kiszámolható legyen, hogy az egyes személyek mennyit tartoznak, és ki és mennyit </w:t>
      </w:r>
      <w:r>
        <w:lastRenderedPageBreak/>
        <w:t>fizessen, hogy mindenki megadja és megkapja a neki járó pénzt, mindezt úgy</w:t>
      </w:r>
      <w:r w:rsidR="00093EB1">
        <w:t>,</w:t>
      </w:r>
      <w:r>
        <w:t xml:space="preserve"> hogy a lehető legkevesebb tranzakció menjen végbe. Ezáltal a pénzmozgás minimálisra csökkenthető, és a folyamat hatékonyabbá tehető.</w:t>
      </w:r>
    </w:p>
    <w:p w14:paraId="6EA95155" w14:textId="77777777" w:rsidR="00EC5270" w:rsidRPr="00641F7E" w:rsidRDefault="00EC5270" w:rsidP="00EC5270">
      <w:r>
        <w:t>Végezetül, ami számomra az egyik legfontosabb, az alkalmazás felhasználói élménye érdekében nagy hangsúlyt szerettem volna fektetni egy egyedi, egyszerű, esztétikus és letisztult UI felület kialakítására. Azt vallom, hogy a felhasználóknak az alkalmazás használata során kellemes és zökkenőmentes élményt kell nyújtania, és ennek érdekében igyekeztem az intuitív tervezési elveket követni.</w:t>
      </w:r>
    </w:p>
    <w:p w14:paraId="41344017" w14:textId="77777777" w:rsidR="00EC5270" w:rsidRPr="00EC5270" w:rsidRDefault="00EC5270" w:rsidP="00EC5270"/>
    <w:p w14:paraId="2E302580" w14:textId="7A4573CD" w:rsidR="00FF3AC8" w:rsidRDefault="00FF3AC8" w:rsidP="00FF3AC8">
      <w:pPr>
        <w:pStyle w:val="Cmsor3"/>
      </w:pPr>
      <w:bookmarkStart w:id="21" w:name="_Toc152851095"/>
      <w:proofErr w:type="spellStart"/>
      <w:r>
        <w:t>Use</w:t>
      </w:r>
      <w:proofErr w:type="spellEnd"/>
      <w:r w:rsidR="00A96F62">
        <w:t xml:space="preserve"> </w:t>
      </w:r>
      <w:proofErr w:type="spellStart"/>
      <w:r w:rsidR="00A96F62">
        <w:t>C</w:t>
      </w:r>
      <w:r>
        <w:t>ase</w:t>
      </w:r>
      <w:proofErr w:type="spellEnd"/>
      <w:r>
        <w:t xml:space="preserve"> diagram</w:t>
      </w:r>
      <w:bookmarkEnd w:id="21"/>
    </w:p>
    <w:p w14:paraId="12D57F08" w14:textId="77777777" w:rsidR="002D05D4" w:rsidRDefault="002D05D4" w:rsidP="00E42E83">
      <w:pPr>
        <w:pStyle w:val="Kp"/>
      </w:pPr>
      <w:r w:rsidRPr="002D05D4">
        <w:rPr>
          <w:noProof/>
        </w:rPr>
        <w:drawing>
          <wp:inline distT="0" distB="0" distL="0" distR="0" wp14:anchorId="5DAC029E" wp14:editId="195CE56D">
            <wp:extent cx="5400040" cy="4090670"/>
            <wp:effectExtent l="0" t="0" r="0" b="0"/>
            <wp:docPr id="1692121173" name="Kép 1" descr="A képen szöveg, diagram, sor,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1173" name="Kép 1" descr="A képen szöveg, diagram, sor, Párhuzamos látható&#10;&#10;Automatikusan generált leírás"/>
                    <pic:cNvPicPr/>
                  </pic:nvPicPr>
                  <pic:blipFill>
                    <a:blip r:embed="rId11"/>
                    <a:stretch>
                      <a:fillRect/>
                    </a:stretch>
                  </pic:blipFill>
                  <pic:spPr>
                    <a:xfrm>
                      <a:off x="0" y="0"/>
                      <a:ext cx="5400040" cy="4090670"/>
                    </a:xfrm>
                    <a:prstGeom prst="rect">
                      <a:avLst/>
                    </a:prstGeom>
                  </pic:spPr>
                </pic:pic>
              </a:graphicData>
            </a:graphic>
          </wp:inline>
        </w:drawing>
      </w:r>
    </w:p>
    <w:p w14:paraId="6FB05C6D" w14:textId="7A9EC051" w:rsidR="00F61318" w:rsidRDefault="00000000" w:rsidP="008A12B5">
      <w:pPr>
        <w:pStyle w:val="Kpalrs"/>
      </w:pPr>
      <w:fldSimple w:instr=" SEQ ábra \* ARABIC ">
        <w:r w:rsidR="00DE04DD">
          <w:rPr>
            <w:noProof/>
          </w:rPr>
          <w:t>2</w:t>
        </w:r>
      </w:fldSimple>
      <w:r w:rsidR="002D05D4">
        <w:t>. ábra</w:t>
      </w:r>
      <w:r w:rsidR="00093EB1">
        <w:t>:</w:t>
      </w:r>
      <w:r w:rsidR="002D05D4">
        <w:t xml:space="preserve"> </w:t>
      </w:r>
      <w:proofErr w:type="spellStart"/>
      <w:r w:rsidR="00093EB1">
        <w:t>U</w:t>
      </w:r>
      <w:r w:rsidR="002D05D4">
        <w:t>se</w:t>
      </w:r>
      <w:proofErr w:type="spellEnd"/>
      <w:r w:rsidR="002D05D4">
        <w:t xml:space="preserve"> </w:t>
      </w:r>
      <w:proofErr w:type="spellStart"/>
      <w:r w:rsidR="002D05D4">
        <w:t>case</w:t>
      </w:r>
      <w:proofErr w:type="spellEnd"/>
      <w:r w:rsidR="002D05D4">
        <w:t xml:space="preserve"> diagram</w:t>
      </w:r>
      <w:r w:rsidR="00093EB1">
        <w:t>.</w:t>
      </w:r>
    </w:p>
    <w:p w14:paraId="7A609DE1" w14:textId="1DFD709F" w:rsidR="00225BBA" w:rsidRDefault="00225BBA" w:rsidP="00225BBA">
      <w:pPr>
        <w:ind w:firstLine="0"/>
      </w:pPr>
      <w:r>
        <w:t>A felhasználói szcenáriókat és funkcionalitásokat bemutató fentebb látható</w:t>
      </w:r>
      <w:r w:rsidR="00C56383">
        <w:t xml:space="preserve"> (2. ábra)</w:t>
      </w:r>
      <w:r>
        <w:t xml:space="preserve"> </w:t>
      </w:r>
      <w:proofErr w:type="spellStart"/>
      <w:r>
        <w:t>use</w:t>
      </w:r>
      <w:proofErr w:type="spellEnd"/>
      <w:r>
        <w:t xml:space="preserve"> </w:t>
      </w:r>
      <w:proofErr w:type="spellStart"/>
      <w:r>
        <w:t>case</w:t>
      </w:r>
      <w:proofErr w:type="spellEnd"/>
      <w:r>
        <w:t xml:space="preserve"> diagram alapján a következő </w:t>
      </w:r>
      <w:proofErr w:type="spellStart"/>
      <w:r>
        <w:t>use</w:t>
      </w:r>
      <w:proofErr w:type="spellEnd"/>
      <w:r>
        <w:t xml:space="preserve"> </w:t>
      </w:r>
      <w:proofErr w:type="spellStart"/>
      <w:r>
        <w:t>case</w:t>
      </w:r>
      <w:proofErr w:type="spellEnd"/>
      <w:r>
        <w:t>-ket, főbb funkciókat definiálja az alkalmazás:</w:t>
      </w:r>
    </w:p>
    <w:p w14:paraId="78A45D73" w14:textId="79766082" w:rsidR="00225BBA" w:rsidRPr="00225BBA" w:rsidRDefault="00225BBA" w:rsidP="00225BBA">
      <w:pPr>
        <w:pStyle w:val="Listaszerbekezds"/>
        <w:numPr>
          <w:ilvl w:val="0"/>
          <w:numId w:val="48"/>
        </w:numPr>
        <w:rPr>
          <w:b/>
          <w:bCs/>
        </w:rPr>
      </w:pPr>
      <w:r w:rsidRPr="00225BBA">
        <w:rPr>
          <w:b/>
          <w:bCs/>
        </w:rPr>
        <w:t>Felhasználókezelés:</w:t>
      </w:r>
    </w:p>
    <w:p w14:paraId="54A1EBE1" w14:textId="77777777" w:rsidR="00225BBA" w:rsidRDefault="00225BBA" w:rsidP="00225BBA">
      <w:pPr>
        <w:pStyle w:val="Listaszerbekezds"/>
        <w:numPr>
          <w:ilvl w:val="1"/>
          <w:numId w:val="48"/>
        </w:numPr>
      </w:pPr>
      <w:r>
        <w:lastRenderedPageBreak/>
        <w:t>A felhasználó képes új fiók létrehozására.</w:t>
      </w:r>
    </w:p>
    <w:p w14:paraId="62E2EE2E" w14:textId="77777777" w:rsidR="00225BBA" w:rsidRDefault="00225BBA" w:rsidP="00225BBA">
      <w:pPr>
        <w:pStyle w:val="Listaszerbekezds"/>
        <w:numPr>
          <w:ilvl w:val="1"/>
          <w:numId w:val="48"/>
        </w:numPr>
      </w:pPr>
      <w:r>
        <w:t xml:space="preserve">Bejelentkezés a </w:t>
      </w:r>
      <w:proofErr w:type="spellStart"/>
      <w:r>
        <w:t>Firebase</w:t>
      </w:r>
      <w:proofErr w:type="spellEnd"/>
      <w:r>
        <w:t xml:space="preserve"> szerverre meglévő felhasználóval.</w:t>
      </w:r>
    </w:p>
    <w:p w14:paraId="1F3F7894" w14:textId="714165EB" w:rsidR="00225BBA" w:rsidRPr="00225BBA" w:rsidRDefault="00225BBA" w:rsidP="00225BBA">
      <w:pPr>
        <w:pStyle w:val="Listaszerbekezds"/>
        <w:numPr>
          <w:ilvl w:val="0"/>
          <w:numId w:val="48"/>
        </w:numPr>
        <w:rPr>
          <w:b/>
          <w:bCs/>
        </w:rPr>
      </w:pPr>
      <w:r>
        <w:rPr>
          <w:b/>
          <w:bCs/>
        </w:rPr>
        <w:t>Listaelemek</w:t>
      </w:r>
      <w:r w:rsidRPr="00225BBA">
        <w:rPr>
          <w:b/>
          <w:bCs/>
        </w:rPr>
        <w:t xml:space="preserve"> kezelése:</w:t>
      </w:r>
    </w:p>
    <w:p w14:paraId="61018800" w14:textId="77777777" w:rsidR="00225BBA" w:rsidRDefault="00225BBA" w:rsidP="00225BBA">
      <w:pPr>
        <w:pStyle w:val="Listaszerbekezds"/>
        <w:numPr>
          <w:ilvl w:val="1"/>
          <w:numId w:val="48"/>
        </w:numPr>
      </w:pPr>
      <w:r>
        <w:t>Létrehozhat tartozás elemet, ami egyúttal új személyt is létrehoz.</w:t>
      </w:r>
    </w:p>
    <w:p w14:paraId="12CB57B9" w14:textId="77777777" w:rsidR="00225BBA" w:rsidRDefault="00225BBA" w:rsidP="00225BBA">
      <w:pPr>
        <w:pStyle w:val="Listaszerbekezds"/>
        <w:numPr>
          <w:ilvl w:val="1"/>
          <w:numId w:val="48"/>
        </w:numPr>
      </w:pPr>
      <w:r>
        <w:t>Külön is létrehozhat személyeket.</w:t>
      </w:r>
    </w:p>
    <w:p w14:paraId="0BC85922" w14:textId="77777777" w:rsidR="00E40DE8" w:rsidRDefault="00E40DE8" w:rsidP="00E40DE8">
      <w:pPr>
        <w:pStyle w:val="Listaszerbekezds"/>
        <w:numPr>
          <w:ilvl w:val="1"/>
          <w:numId w:val="48"/>
        </w:numPr>
      </w:pPr>
      <w:r>
        <w:t>Létrehozhat tranzakciókat, beleértve bevételeket és kiadásokat.</w:t>
      </w:r>
    </w:p>
    <w:p w14:paraId="470AFE3E" w14:textId="4A5AD968" w:rsidR="00E40DE8" w:rsidRDefault="00E40DE8" w:rsidP="00225BBA">
      <w:pPr>
        <w:pStyle w:val="Listaszerbekezds"/>
        <w:numPr>
          <w:ilvl w:val="1"/>
          <w:numId w:val="48"/>
        </w:numPr>
      </w:pPr>
      <w:r>
        <w:t>Létrehozhat zsebeket, amikben a bevételek és kiadások szerepelhetnek.</w:t>
      </w:r>
    </w:p>
    <w:p w14:paraId="1DF10104" w14:textId="627DCA67" w:rsidR="00225BBA" w:rsidRDefault="00225BBA" w:rsidP="00225BBA">
      <w:pPr>
        <w:pStyle w:val="Listaszerbekezds"/>
        <w:numPr>
          <w:ilvl w:val="1"/>
          <w:numId w:val="48"/>
        </w:numPr>
      </w:pPr>
      <w:r>
        <w:t>Módosíthatja a listaelemeket, ideértve a személyeket, tartozásokat és tranzakciókat.</w:t>
      </w:r>
      <w:r w:rsidR="00E40DE8">
        <w:t xml:space="preserve"> Ezeket törölheti</w:t>
      </w:r>
      <w:r w:rsidR="008C1B17">
        <w:t xml:space="preserve"> és</w:t>
      </w:r>
      <w:r w:rsidR="00E40DE8">
        <w:t xml:space="preserve"> frissítheti</w:t>
      </w:r>
      <w:r w:rsidR="008C1B17">
        <w:t xml:space="preserve"> a felhasználó</w:t>
      </w:r>
    </w:p>
    <w:p w14:paraId="1AD5F802" w14:textId="546C20F4" w:rsidR="00225BBA" w:rsidRPr="00E40DE8" w:rsidRDefault="005A4FDA" w:rsidP="00E40DE8">
      <w:pPr>
        <w:pStyle w:val="Listaszerbekezds"/>
        <w:numPr>
          <w:ilvl w:val="0"/>
          <w:numId w:val="48"/>
        </w:numPr>
        <w:rPr>
          <w:b/>
          <w:bCs/>
        </w:rPr>
      </w:pPr>
      <w:r>
        <w:rPr>
          <w:b/>
          <w:bCs/>
        </w:rPr>
        <w:t>Tartozás</w:t>
      </w:r>
      <w:r w:rsidR="00225BBA" w:rsidRPr="00225BBA">
        <w:rPr>
          <w:b/>
          <w:bCs/>
        </w:rPr>
        <w:t xml:space="preserve"> számítások és kalkulációk:</w:t>
      </w:r>
    </w:p>
    <w:p w14:paraId="1D9837F9" w14:textId="77777777" w:rsidR="00225BBA" w:rsidRDefault="00225BBA" w:rsidP="00E40DE8">
      <w:pPr>
        <w:pStyle w:val="Listaszerbekezds"/>
        <w:numPr>
          <w:ilvl w:val="1"/>
          <w:numId w:val="48"/>
        </w:numPr>
      </w:pPr>
      <w:r>
        <w:t>Kalkulálhatja az optimális tartozás megadás módját.</w:t>
      </w:r>
    </w:p>
    <w:p w14:paraId="164F2AAB" w14:textId="73E16896" w:rsidR="00225BBA" w:rsidRPr="005A4FDA" w:rsidRDefault="00225BBA" w:rsidP="005A4FDA">
      <w:pPr>
        <w:pStyle w:val="Listaszerbekezds"/>
        <w:numPr>
          <w:ilvl w:val="0"/>
          <w:numId w:val="48"/>
        </w:numPr>
        <w:rPr>
          <w:b/>
          <w:bCs/>
        </w:rPr>
      </w:pPr>
      <w:proofErr w:type="spellStart"/>
      <w:r w:rsidRPr="00225BBA">
        <w:rPr>
          <w:b/>
          <w:bCs/>
        </w:rPr>
        <w:t>Adatlekérdezések</w:t>
      </w:r>
      <w:proofErr w:type="spellEnd"/>
      <w:r w:rsidRPr="00225BBA">
        <w:rPr>
          <w:b/>
          <w:bCs/>
        </w:rPr>
        <w:t xml:space="preserve"> és szűrés:</w:t>
      </w:r>
    </w:p>
    <w:p w14:paraId="76249179" w14:textId="77777777" w:rsidR="00225BBA" w:rsidRDefault="00225BBA" w:rsidP="005A4FDA">
      <w:pPr>
        <w:pStyle w:val="Listaszerbekezds"/>
        <w:numPr>
          <w:ilvl w:val="1"/>
          <w:numId w:val="48"/>
        </w:numPr>
      </w:pPr>
      <w:r>
        <w:t>Lekérdezheti a tranzakciókat a megadott időszakra.</w:t>
      </w:r>
    </w:p>
    <w:p w14:paraId="73EDC75D" w14:textId="77777777" w:rsidR="00225BBA" w:rsidRDefault="00225BBA" w:rsidP="005A4FDA">
      <w:pPr>
        <w:pStyle w:val="Listaszerbekezds"/>
        <w:numPr>
          <w:ilvl w:val="1"/>
          <w:numId w:val="48"/>
        </w:numPr>
      </w:pPr>
      <w:r>
        <w:t>Szűrheti a tranzakciókat két dátum között.</w:t>
      </w:r>
    </w:p>
    <w:p w14:paraId="04063718" w14:textId="77777777" w:rsidR="00225BBA" w:rsidRDefault="00225BBA" w:rsidP="005A4FDA">
      <w:pPr>
        <w:pStyle w:val="Listaszerbekezds"/>
        <w:numPr>
          <w:ilvl w:val="1"/>
          <w:numId w:val="48"/>
        </w:numPr>
      </w:pPr>
      <w:r>
        <w:t>Szűrhet cím alapján.</w:t>
      </w:r>
    </w:p>
    <w:p w14:paraId="7D7C5461" w14:textId="77777777" w:rsidR="00225BBA" w:rsidRDefault="00225BBA" w:rsidP="005A4FDA">
      <w:pPr>
        <w:pStyle w:val="Listaszerbekezds"/>
        <w:numPr>
          <w:ilvl w:val="1"/>
          <w:numId w:val="48"/>
        </w:numPr>
      </w:pPr>
      <w:r>
        <w:t>Szűrhet zseb alapján.</w:t>
      </w:r>
    </w:p>
    <w:p w14:paraId="25BE0414" w14:textId="77777777" w:rsidR="00225BBA" w:rsidRDefault="00225BBA" w:rsidP="005A4FDA">
      <w:pPr>
        <w:pStyle w:val="Listaszerbekezds"/>
        <w:numPr>
          <w:ilvl w:val="1"/>
          <w:numId w:val="48"/>
        </w:numPr>
      </w:pPr>
      <w:r>
        <w:t>Ár alapján is szűrheti a tranzakciókat.</w:t>
      </w:r>
    </w:p>
    <w:p w14:paraId="05AF2A0B" w14:textId="77777777" w:rsidR="00225BBA" w:rsidRDefault="00225BBA" w:rsidP="005A4FDA">
      <w:pPr>
        <w:pStyle w:val="Listaszerbekezds"/>
        <w:numPr>
          <w:ilvl w:val="1"/>
          <w:numId w:val="48"/>
        </w:numPr>
      </w:pPr>
      <w:r>
        <w:t>Megjegyzések alapján történő szűrés.</w:t>
      </w:r>
    </w:p>
    <w:p w14:paraId="2DD0713E" w14:textId="70639113" w:rsidR="00225BBA" w:rsidRPr="005A4FDA" w:rsidRDefault="00225BBA" w:rsidP="005A4FDA">
      <w:pPr>
        <w:pStyle w:val="Listaszerbekezds"/>
        <w:numPr>
          <w:ilvl w:val="0"/>
          <w:numId w:val="48"/>
        </w:numPr>
        <w:rPr>
          <w:b/>
          <w:bCs/>
        </w:rPr>
      </w:pPr>
      <w:r w:rsidRPr="00225BBA">
        <w:rPr>
          <w:b/>
          <w:bCs/>
        </w:rPr>
        <w:t>Szinkronizáció és adatátvitel:</w:t>
      </w:r>
    </w:p>
    <w:p w14:paraId="3095363C" w14:textId="77777777" w:rsidR="00225BBA" w:rsidRDefault="00225BBA" w:rsidP="005A4FDA">
      <w:pPr>
        <w:pStyle w:val="Listaszerbekezds"/>
        <w:numPr>
          <w:ilvl w:val="1"/>
          <w:numId w:val="48"/>
        </w:numPr>
      </w:pPr>
      <w:r>
        <w:t>Android platformon lehetőség van adatok feltöltésére és lekérdezésére a lokális és a szerver oldali tárhely között.</w:t>
      </w:r>
    </w:p>
    <w:p w14:paraId="18A46571" w14:textId="16012D62" w:rsidR="00EC5270" w:rsidRPr="00F61318" w:rsidRDefault="005A4FDA" w:rsidP="005A4FDA">
      <w:pPr>
        <w:pStyle w:val="Listaszerbekezds"/>
        <w:numPr>
          <w:ilvl w:val="1"/>
          <w:numId w:val="48"/>
        </w:numPr>
      </w:pPr>
      <w:r>
        <w:t>Weben a</w:t>
      </w:r>
      <w:r w:rsidR="00225BBA">
        <w:t xml:space="preserve">z adatok </w:t>
      </w:r>
      <w:r>
        <w:t xml:space="preserve">automatikusan </w:t>
      </w:r>
      <w:r w:rsidR="00225BBA">
        <w:t>szinkronizálódnak a lokális és szerver oldali tárhelyek között.</w:t>
      </w:r>
    </w:p>
    <w:p w14:paraId="72B4E65A" w14:textId="77777777" w:rsidR="00FF3AC8" w:rsidRDefault="00FF3AC8" w:rsidP="00FF3AC8">
      <w:pPr>
        <w:pStyle w:val="Cmsor2"/>
      </w:pPr>
      <w:bookmarkStart w:id="22" w:name="_Toc152851096"/>
      <w:r>
        <w:t>A program architektúrája</w:t>
      </w:r>
      <w:bookmarkEnd w:id="22"/>
    </w:p>
    <w:p w14:paraId="1040B644" w14:textId="0FB4608B" w:rsidR="000D0385" w:rsidRDefault="006A44D2" w:rsidP="006A44D2">
      <w:r>
        <w:t>Az alkalmazásom fejlesztésénél az MVVM</w:t>
      </w:r>
      <w:r w:rsidR="000D0385">
        <w:t xml:space="preserve"> és a </w:t>
      </w:r>
      <w:proofErr w:type="spellStart"/>
      <w:r w:rsidR="000D0385">
        <w:t>Repository</w:t>
      </w:r>
      <w:proofErr w:type="spellEnd"/>
      <w:r>
        <w:t xml:space="preserve"> mintát/</w:t>
      </w:r>
      <w:proofErr w:type="spellStart"/>
      <w:r>
        <w:t>architectúrát</w:t>
      </w:r>
      <w:proofErr w:type="spellEnd"/>
      <w:r>
        <w:t xml:space="preserve"> </w:t>
      </w:r>
      <w:r w:rsidR="006F0B44">
        <w:t>[</w:t>
      </w:r>
      <w:r w:rsidR="00303E3B">
        <w:t>12</w:t>
      </w:r>
      <w:r w:rsidR="006F0B44">
        <w:t xml:space="preserve">] </w:t>
      </w:r>
      <w:r>
        <w:t>követtem.</w:t>
      </w:r>
    </w:p>
    <w:p w14:paraId="7BDFE81E" w14:textId="23A1C649" w:rsidR="006A44D2" w:rsidRDefault="006A44D2" w:rsidP="006A44D2">
      <w:r>
        <w:t>Az MVVM (</w:t>
      </w:r>
      <w:proofErr w:type="spellStart"/>
      <w:r>
        <w:t>Model-View-ViewModel</w:t>
      </w:r>
      <w:proofErr w:type="spellEnd"/>
      <w:r>
        <w:t>) architektúra főbb céljai:</w:t>
      </w:r>
    </w:p>
    <w:p w14:paraId="34188E39" w14:textId="70DBFAA7" w:rsidR="006A44D2" w:rsidRDefault="006A44D2" w:rsidP="006A44D2">
      <w:pPr>
        <w:pStyle w:val="Listaszerbekezds"/>
        <w:numPr>
          <w:ilvl w:val="0"/>
          <w:numId w:val="40"/>
        </w:numPr>
      </w:pPr>
      <w:r>
        <w:lastRenderedPageBreak/>
        <w:t>Elválasztás: Különválasztja az alkalmazás logikáját, az adatokat és a felhasználói felületet.</w:t>
      </w:r>
    </w:p>
    <w:p w14:paraId="1724D252" w14:textId="152B1B1C" w:rsidR="006A44D2" w:rsidRDefault="006A44D2" w:rsidP="006A44D2">
      <w:pPr>
        <w:pStyle w:val="Listaszerbekezds"/>
        <w:numPr>
          <w:ilvl w:val="0"/>
          <w:numId w:val="40"/>
        </w:numPr>
      </w:pPr>
      <w:r>
        <w:t>Könnyű karbantarthatóság: Egyszerűsíti a kódbázis karbantarthatóságát és fejlesztését.</w:t>
      </w:r>
      <w:r w:rsidR="000D0385">
        <w:t xml:space="preserve"> Könnyebb megtalálni mi hol van.</w:t>
      </w:r>
    </w:p>
    <w:p w14:paraId="341B9150" w14:textId="057E3243" w:rsidR="006A44D2" w:rsidRDefault="006A44D2" w:rsidP="006A44D2">
      <w:pPr>
        <w:pStyle w:val="Listaszerbekezds"/>
        <w:numPr>
          <w:ilvl w:val="0"/>
          <w:numId w:val="40"/>
        </w:numPr>
      </w:pPr>
      <w:r>
        <w:t>Tesztelhetőség: Fokozza a kód tesztelhetőségét</w:t>
      </w:r>
      <w:r w:rsidR="00FA2569">
        <w:t>.</w:t>
      </w:r>
    </w:p>
    <w:p w14:paraId="4E5D6691" w14:textId="77777777" w:rsidR="000D0385" w:rsidRDefault="006A44D2" w:rsidP="000D0385">
      <w:pPr>
        <w:pStyle w:val="Listaszerbekezds"/>
        <w:numPr>
          <w:ilvl w:val="0"/>
          <w:numId w:val="40"/>
        </w:numPr>
      </w:pPr>
      <w:proofErr w:type="spellStart"/>
      <w:r>
        <w:t>Újrafelhasználhatóság</w:t>
      </w:r>
      <w:proofErr w:type="spellEnd"/>
      <w:r>
        <w:t xml:space="preserve">: Lehetővé teszi az osztályok és komponensek könnyű </w:t>
      </w:r>
      <w:proofErr w:type="spellStart"/>
      <w:r>
        <w:t>újrafelhasználását</w:t>
      </w:r>
      <w:proofErr w:type="spellEnd"/>
      <w:r>
        <w:t>.</w:t>
      </w:r>
    </w:p>
    <w:p w14:paraId="5EE7E5DB" w14:textId="75C2D474" w:rsidR="006A44D2" w:rsidRDefault="006A44D2" w:rsidP="000D0385">
      <w:pPr>
        <w:ind w:firstLine="0"/>
      </w:pPr>
      <w:proofErr w:type="spellStart"/>
      <w:r>
        <w:t>Repository</w:t>
      </w:r>
      <w:proofErr w:type="spellEnd"/>
      <w:r>
        <w:t xml:space="preserve"> architektúra főbb céljai:</w:t>
      </w:r>
    </w:p>
    <w:p w14:paraId="592CD934" w14:textId="08968C5C" w:rsidR="006A44D2" w:rsidRDefault="006A44D2" w:rsidP="000D0385">
      <w:pPr>
        <w:pStyle w:val="Listaszerbekezds"/>
        <w:numPr>
          <w:ilvl w:val="0"/>
          <w:numId w:val="40"/>
        </w:numPr>
      </w:pPr>
      <w:r>
        <w:t>Adatelérés absztrakciója: Elválasztja az alkalmazás logikáját az adatelérés részleteitől.</w:t>
      </w:r>
    </w:p>
    <w:p w14:paraId="0A6E8C6F" w14:textId="5BD6013B" w:rsidR="006A44D2" w:rsidRDefault="006A44D2" w:rsidP="000D0385">
      <w:pPr>
        <w:pStyle w:val="Listaszerbekezds"/>
        <w:numPr>
          <w:ilvl w:val="0"/>
          <w:numId w:val="40"/>
        </w:numPr>
      </w:pPr>
      <w:r>
        <w:t xml:space="preserve">Könnyű </w:t>
      </w:r>
      <w:proofErr w:type="spellStart"/>
      <w:r>
        <w:t>cserélhetőség</w:t>
      </w:r>
      <w:proofErr w:type="spellEnd"/>
      <w:r>
        <w:t xml:space="preserve">: Lehetővé teszi az adatforrások könnyű </w:t>
      </w:r>
      <w:proofErr w:type="spellStart"/>
      <w:r>
        <w:t>cserélhetőségét</w:t>
      </w:r>
      <w:proofErr w:type="spellEnd"/>
      <w:r>
        <w:t xml:space="preserve"> anélkül, hogy az alkalmazás logikáját érintené.</w:t>
      </w:r>
    </w:p>
    <w:p w14:paraId="4E0E3612" w14:textId="77777777" w:rsidR="006A44D2" w:rsidRDefault="006A44D2" w:rsidP="000D0385">
      <w:pPr>
        <w:pStyle w:val="Listaszerbekezds"/>
        <w:numPr>
          <w:ilvl w:val="0"/>
          <w:numId w:val="40"/>
        </w:numPr>
      </w:pPr>
      <w:r>
        <w:t>Tesztelhetőség: Fokozza az adatelérési réteg tesztelhetőségét.</w:t>
      </w:r>
    </w:p>
    <w:p w14:paraId="2FF1B0FA" w14:textId="169A10EC" w:rsidR="00703799" w:rsidRDefault="007B6F31" w:rsidP="00E42E83">
      <w:pPr>
        <w:pStyle w:val="Kp"/>
      </w:pPr>
      <w:r>
        <w:rPr>
          <w:noProof/>
        </w:rPr>
        <w:drawing>
          <wp:inline distT="0" distB="0" distL="0" distR="0" wp14:anchorId="443773CE" wp14:editId="094683B0">
            <wp:extent cx="4331072" cy="4150995"/>
            <wp:effectExtent l="0" t="0" r="0" b="0"/>
            <wp:docPr id="237576862" name="Kép 2"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6862" name="Kép 2" descr="A képen szöveg, képernyőkép, diagram, sor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5160" cy="4183666"/>
                    </a:xfrm>
                    <a:prstGeom prst="rect">
                      <a:avLst/>
                    </a:prstGeom>
                    <a:noFill/>
                    <a:ln>
                      <a:noFill/>
                    </a:ln>
                  </pic:spPr>
                </pic:pic>
              </a:graphicData>
            </a:graphic>
          </wp:inline>
        </w:drawing>
      </w:r>
    </w:p>
    <w:p w14:paraId="1E6F7283" w14:textId="10EE8862" w:rsidR="00DB4F4B" w:rsidRDefault="00000000" w:rsidP="008A12B5">
      <w:pPr>
        <w:pStyle w:val="Kpalrs"/>
      </w:pPr>
      <w:fldSimple w:instr=" SEQ ábra \* ARABIC ">
        <w:r w:rsidR="00DE04DD">
          <w:rPr>
            <w:noProof/>
          </w:rPr>
          <w:t>3</w:t>
        </w:r>
      </w:fldSimple>
      <w:r w:rsidR="007B6F31">
        <w:t>. ábra</w:t>
      </w:r>
      <w:r w:rsidR="00B15285">
        <w:t>:</w:t>
      </w:r>
      <w:r w:rsidR="007B6F31">
        <w:t xml:space="preserve"> </w:t>
      </w:r>
      <w:r w:rsidR="007B6F31" w:rsidRPr="00B42C0C">
        <w:t xml:space="preserve">MVVM, </w:t>
      </w:r>
      <w:proofErr w:type="spellStart"/>
      <w:r w:rsidR="007B6F31" w:rsidRPr="00B42C0C">
        <w:t>Repository</w:t>
      </w:r>
      <w:proofErr w:type="spellEnd"/>
      <w:r w:rsidR="007B6F31" w:rsidRPr="00B42C0C">
        <w:t xml:space="preserve"> </w:t>
      </w:r>
      <w:proofErr w:type="spellStart"/>
      <w:r w:rsidR="007B6F31" w:rsidRPr="00B42C0C">
        <w:t>Architecktúra</w:t>
      </w:r>
      <w:proofErr w:type="spellEnd"/>
      <w:r w:rsidR="004A210C">
        <w:t xml:space="preserve"> [5]</w:t>
      </w:r>
    </w:p>
    <w:p w14:paraId="414CA31A" w14:textId="77777777" w:rsidR="00DE77B5" w:rsidRPr="00DE77B5" w:rsidRDefault="00DE77B5" w:rsidP="00DE77B5">
      <w:pPr>
        <w:ind w:firstLine="0"/>
        <w:rPr>
          <w:b/>
          <w:bCs/>
        </w:rPr>
      </w:pPr>
      <w:proofErr w:type="spellStart"/>
      <w:r w:rsidRPr="00DE77B5">
        <w:rPr>
          <w:b/>
          <w:bCs/>
        </w:rPr>
        <w:lastRenderedPageBreak/>
        <w:t>View</w:t>
      </w:r>
      <w:proofErr w:type="spellEnd"/>
      <w:r w:rsidRPr="00DE77B5">
        <w:rPr>
          <w:b/>
          <w:bCs/>
        </w:rPr>
        <w:t>:</w:t>
      </w:r>
    </w:p>
    <w:p w14:paraId="61A5B03A" w14:textId="0F68536A" w:rsidR="00DE77B5" w:rsidRDefault="00DE77B5" w:rsidP="00AC5703">
      <w:r>
        <w:t xml:space="preserve">A </w:t>
      </w:r>
      <w:proofErr w:type="spellStart"/>
      <w:r>
        <w:t>View</w:t>
      </w:r>
      <w:proofErr w:type="spellEnd"/>
      <w:r>
        <w:t xml:space="preserve"> a felhasználói felület megjelenítéséért felel, és fogadja a felhasználói interakciókat. Üzleti logikát nem tartalmaz, csupán a felhasználói felületet reprezentálja és kommunikál a </w:t>
      </w:r>
      <w:proofErr w:type="spellStart"/>
      <w:r>
        <w:t>ViewModel</w:t>
      </w:r>
      <w:proofErr w:type="spellEnd"/>
      <w:r>
        <w:t xml:space="preserve"> réteggel.</w:t>
      </w:r>
    </w:p>
    <w:p w14:paraId="2C6686C0" w14:textId="77777777" w:rsidR="00DE77B5" w:rsidRPr="00DE77B5" w:rsidRDefault="00DE77B5" w:rsidP="00DE77B5">
      <w:pPr>
        <w:ind w:firstLine="0"/>
        <w:rPr>
          <w:b/>
          <w:bCs/>
        </w:rPr>
      </w:pPr>
      <w:proofErr w:type="spellStart"/>
      <w:r w:rsidRPr="00DE77B5">
        <w:rPr>
          <w:b/>
          <w:bCs/>
        </w:rPr>
        <w:t>ViewModel</w:t>
      </w:r>
      <w:proofErr w:type="spellEnd"/>
      <w:r w:rsidRPr="00DE77B5">
        <w:rPr>
          <w:b/>
          <w:bCs/>
        </w:rPr>
        <w:t>:</w:t>
      </w:r>
    </w:p>
    <w:p w14:paraId="2B556D8B" w14:textId="21409E20" w:rsidR="00DE77B5" w:rsidRDefault="00DE77B5" w:rsidP="00AC5703">
      <w:r>
        <w:t xml:space="preserve">A </w:t>
      </w:r>
      <w:proofErr w:type="spellStart"/>
      <w:r>
        <w:t>ViewModel</w:t>
      </w:r>
      <w:proofErr w:type="spellEnd"/>
      <w:r>
        <w:t xml:space="preserve"> az üzleti logikát közvetíti a </w:t>
      </w:r>
      <w:proofErr w:type="spellStart"/>
      <w:r>
        <w:t>View</w:t>
      </w:r>
      <w:proofErr w:type="spellEnd"/>
      <w:r>
        <w:t xml:space="preserve"> és a </w:t>
      </w:r>
      <w:proofErr w:type="spellStart"/>
      <w:r>
        <w:t>Model</w:t>
      </w:r>
      <w:proofErr w:type="spellEnd"/>
      <w:r>
        <w:t xml:space="preserve"> rétegek között. </w:t>
      </w:r>
      <w:proofErr w:type="spellStart"/>
      <w:r>
        <w:t>Transformálja</w:t>
      </w:r>
      <w:proofErr w:type="spellEnd"/>
      <w:r>
        <w:t xml:space="preserve"> az adatokat, amelyeket a </w:t>
      </w:r>
      <w:proofErr w:type="spellStart"/>
      <w:r>
        <w:t>View</w:t>
      </w:r>
      <w:proofErr w:type="spellEnd"/>
      <w:r>
        <w:t xml:space="preserve"> kéri vagy amelyeket a </w:t>
      </w:r>
      <w:proofErr w:type="spellStart"/>
      <w:r>
        <w:t>Model</w:t>
      </w:r>
      <w:proofErr w:type="spellEnd"/>
      <w:r>
        <w:t xml:space="preserve"> réteg szolgáltat. Kapcsolódik a </w:t>
      </w:r>
      <w:proofErr w:type="spellStart"/>
      <w:r>
        <w:t>View</w:t>
      </w:r>
      <w:proofErr w:type="spellEnd"/>
      <w:r>
        <w:t xml:space="preserve">-hoz és a </w:t>
      </w:r>
      <w:proofErr w:type="spellStart"/>
      <w:r>
        <w:t>Modelhez</w:t>
      </w:r>
      <w:proofErr w:type="spellEnd"/>
      <w:r>
        <w:t xml:space="preserve"> is.</w:t>
      </w:r>
    </w:p>
    <w:p w14:paraId="07582A44" w14:textId="77777777" w:rsidR="00DE77B5" w:rsidRPr="00AC5703" w:rsidRDefault="00DE77B5" w:rsidP="00DE77B5">
      <w:pPr>
        <w:ind w:firstLine="0"/>
        <w:rPr>
          <w:b/>
          <w:bCs/>
        </w:rPr>
      </w:pPr>
      <w:proofErr w:type="spellStart"/>
      <w:r w:rsidRPr="00AC5703">
        <w:rPr>
          <w:b/>
          <w:bCs/>
        </w:rPr>
        <w:t>Model</w:t>
      </w:r>
      <w:proofErr w:type="spellEnd"/>
      <w:r w:rsidRPr="00AC5703">
        <w:rPr>
          <w:b/>
          <w:bCs/>
        </w:rPr>
        <w:t>:</w:t>
      </w:r>
    </w:p>
    <w:p w14:paraId="0B408FD3" w14:textId="6488BAA4" w:rsidR="00DE77B5" w:rsidRDefault="00DE77B5" w:rsidP="00AC5703">
      <w:r>
        <w:t xml:space="preserve">A </w:t>
      </w:r>
      <w:proofErr w:type="spellStart"/>
      <w:r>
        <w:t>Model</w:t>
      </w:r>
      <w:proofErr w:type="spellEnd"/>
      <w:r>
        <w:t xml:space="preserve"> réteg az alkalmazás üzleti logikájáért felel, beleértve az adatmanipulációkat és adatkezelést. Kommunikál a </w:t>
      </w:r>
      <w:proofErr w:type="spellStart"/>
      <w:r>
        <w:t>ViewModel</w:t>
      </w:r>
      <w:proofErr w:type="spellEnd"/>
      <w:r>
        <w:t xml:space="preserve"> réteggel.</w:t>
      </w:r>
    </w:p>
    <w:p w14:paraId="46DA419B" w14:textId="77777777" w:rsidR="00DE77B5" w:rsidRDefault="00DE77B5" w:rsidP="00AC5703">
      <w:pPr>
        <w:ind w:firstLine="0"/>
      </w:pPr>
      <w:proofErr w:type="spellStart"/>
      <w:r w:rsidRPr="00AC5703">
        <w:rPr>
          <w:b/>
          <w:bCs/>
        </w:rPr>
        <w:t>Repository</w:t>
      </w:r>
      <w:proofErr w:type="spellEnd"/>
      <w:r>
        <w:t>:</w:t>
      </w:r>
    </w:p>
    <w:p w14:paraId="15EFBFED" w14:textId="7C1C0321" w:rsidR="00DE77B5" w:rsidRDefault="00DE77B5" w:rsidP="00AC5703">
      <w:r>
        <w:t xml:space="preserve">A </w:t>
      </w:r>
      <w:proofErr w:type="spellStart"/>
      <w:r>
        <w:t>Repository</w:t>
      </w:r>
      <w:proofErr w:type="spellEnd"/>
      <w:r>
        <w:t xml:space="preserve"> réteg az adatelérés absztrakcióját jelenti, elválasztva az alkalmazás üzleti logikáját az adatelérési részletektől. Kommunikál a lokális (</w:t>
      </w:r>
      <w:proofErr w:type="spellStart"/>
      <w:r>
        <w:t>SQLite</w:t>
      </w:r>
      <w:proofErr w:type="spellEnd"/>
      <w:r>
        <w:t>) és távoli (</w:t>
      </w:r>
      <w:proofErr w:type="spellStart"/>
      <w:r>
        <w:t>Firebase</w:t>
      </w:r>
      <w:proofErr w:type="spellEnd"/>
      <w:r>
        <w:t xml:space="preserve"> </w:t>
      </w:r>
      <w:proofErr w:type="spellStart"/>
      <w:r>
        <w:t>Database</w:t>
      </w:r>
      <w:proofErr w:type="spellEnd"/>
      <w:r>
        <w:t xml:space="preserve">) adatforrásokkal, és biztosítja az adatokat a </w:t>
      </w:r>
      <w:proofErr w:type="spellStart"/>
      <w:r>
        <w:t>ViewModel</w:t>
      </w:r>
      <w:proofErr w:type="spellEnd"/>
      <w:r>
        <w:t xml:space="preserve"> számára.</w:t>
      </w:r>
    </w:p>
    <w:p w14:paraId="29A2A3B7" w14:textId="77777777" w:rsidR="00DE77B5" w:rsidRPr="00AC5703" w:rsidRDefault="00DE77B5" w:rsidP="00AC5703">
      <w:pPr>
        <w:ind w:firstLine="0"/>
        <w:rPr>
          <w:b/>
          <w:bCs/>
        </w:rPr>
      </w:pPr>
      <w:r w:rsidRPr="00AC5703">
        <w:rPr>
          <w:b/>
          <w:bCs/>
        </w:rPr>
        <w:t xml:space="preserve">Local Data </w:t>
      </w:r>
      <w:proofErr w:type="spellStart"/>
      <w:r w:rsidRPr="00AC5703">
        <w:rPr>
          <w:b/>
          <w:bCs/>
        </w:rPr>
        <w:t>Source</w:t>
      </w:r>
      <w:proofErr w:type="spellEnd"/>
      <w:r w:rsidRPr="00AC5703">
        <w:rPr>
          <w:b/>
          <w:bCs/>
        </w:rPr>
        <w:t xml:space="preserve"> (</w:t>
      </w:r>
      <w:proofErr w:type="spellStart"/>
      <w:r w:rsidRPr="00AC5703">
        <w:rPr>
          <w:b/>
          <w:bCs/>
        </w:rPr>
        <w:t>SQLite</w:t>
      </w:r>
      <w:proofErr w:type="spellEnd"/>
      <w:r w:rsidRPr="00AC5703">
        <w:rPr>
          <w:b/>
          <w:bCs/>
        </w:rPr>
        <w:t>):</w:t>
      </w:r>
    </w:p>
    <w:p w14:paraId="52D9E7F4" w14:textId="6380444F" w:rsidR="00DE77B5" w:rsidRDefault="00DE77B5" w:rsidP="00AC5703">
      <w:r>
        <w:t>A Lokális Adatforrás (</w:t>
      </w:r>
      <w:proofErr w:type="spellStart"/>
      <w:r>
        <w:t>SQLite</w:t>
      </w:r>
      <w:proofErr w:type="spellEnd"/>
      <w:r>
        <w:t xml:space="preserve">) a </w:t>
      </w:r>
      <w:proofErr w:type="spellStart"/>
      <w:r>
        <w:t>Repository</w:t>
      </w:r>
      <w:proofErr w:type="spellEnd"/>
      <w:r>
        <w:t xml:space="preserve"> réteggel kommunikál, felelős a lokális adatok tárolásáért és lekérdezéséért, például egy </w:t>
      </w:r>
      <w:proofErr w:type="spellStart"/>
      <w:r>
        <w:t>SQLite</w:t>
      </w:r>
      <w:proofErr w:type="spellEnd"/>
      <w:r>
        <w:t xml:space="preserve"> adatbázis használatával.</w:t>
      </w:r>
    </w:p>
    <w:p w14:paraId="0CA45136" w14:textId="77777777" w:rsidR="00DE77B5" w:rsidRPr="00AC5703" w:rsidRDefault="00DE77B5" w:rsidP="00AC5703">
      <w:pPr>
        <w:ind w:firstLine="0"/>
        <w:rPr>
          <w:b/>
          <w:bCs/>
        </w:rPr>
      </w:pPr>
      <w:proofErr w:type="spellStart"/>
      <w:r w:rsidRPr="00AC5703">
        <w:rPr>
          <w:b/>
          <w:bCs/>
        </w:rPr>
        <w:t>Remote</w:t>
      </w:r>
      <w:proofErr w:type="spellEnd"/>
      <w:r w:rsidRPr="00AC5703">
        <w:rPr>
          <w:b/>
          <w:bCs/>
        </w:rPr>
        <w:t xml:space="preserve"> Data </w:t>
      </w:r>
      <w:proofErr w:type="spellStart"/>
      <w:r w:rsidRPr="00AC5703">
        <w:rPr>
          <w:b/>
          <w:bCs/>
        </w:rPr>
        <w:t>Source</w:t>
      </w:r>
      <w:proofErr w:type="spellEnd"/>
      <w:r w:rsidRPr="00AC5703">
        <w:rPr>
          <w:b/>
          <w:bCs/>
        </w:rPr>
        <w:t xml:space="preserve"> (</w:t>
      </w:r>
      <w:proofErr w:type="spellStart"/>
      <w:r w:rsidRPr="00AC5703">
        <w:rPr>
          <w:b/>
          <w:bCs/>
        </w:rPr>
        <w:t>Firebase</w:t>
      </w:r>
      <w:proofErr w:type="spellEnd"/>
      <w:r w:rsidRPr="00AC5703">
        <w:rPr>
          <w:b/>
          <w:bCs/>
        </w:rPr>
        <w:t xml:space="preserve"> </w:t>
      </w:r>
      <w:proofErr w:type="spellStart"/>
      <w:r w:rsidRPr="00AC5703">
        <w:rPr>
          <w:b/>
          <w:bCs/>
        </w:rPr>
        <w:t>Database</w:t>
      </w:r>
      <w:proofErr w:type="spellEnd"/>
      <w:r w:rsidRPr="00AC5703">
        <w:rPr>
          <w:b/>
          <w:bCs/>
        </w:rPr>
        <w:t>):</w:t>
      </w:r>
    </w:p>
    <w:p w14:paraId="2FA264D4" w14:textId="357EA777" w:rsidR="00DB4F4B" w:rsidRDefault="00DE77B5" w:rsidP="00AC5703">
      <w:r>
        <w:t>A Távoli Adatforrás (</w:t>
      </w:r>
      <w:proofErr w:type="spellStart"/>
      <w:r>
        <w:t>Firebase</w:t>
      </w:r>
      <w:proofErr w:type="spellEnd"/>
      <w:r>
        <w:t xml:space="preserve"> </w:t>
      </w:r>
      <w:proofErr w:type="spellStart"/>
      <w:r>
        <w:t>Database</w:t>
      </w:r>
      <w:proofErr w:type="spellEnd"/>
      <w:r>
        <w:t xml:space="preserve">) a </w:t>
      </w:r>
      <w:proofErr w:type="spellStart"/>
      <w:r>
        <w:t>Repository</w:t>
      </w:r>
      <w:proofErr w:type="spellEnd"/>
      <w:r>
        <w:t xml:space="preserve"> réteggel kommunikál, és felelős a távoli adatok lekérdezéséért és frissítéséért, </w:t>
      </w:r>
      <w:r w:rsidR="00AC5703">
        <w:t>jelen esetben egy</w:t>
      </w:r>
      <w:r>
        <w:t xml:space="preserve"> </w:t>
      </w:r>
      <w:proofErr w:type="spellStart"/>
      <w:r>
        <w:t>Firebase</w:t>
      </w:r>
      <w:proofErr w:type="spellEnd"/>
      <w:r>
        <w:t xml:space="preserve"> adatbázis használatával.</w:t>
      </w:r>
    </w:p>
    <w:p w14:paraId="0C3E5541" w14:textId="77777777" w:rsidR="00A7083E" w:rsidRDefault="00A7083E" w:rsidP="00A7083E"/>
    <w:p w14:paraId="14C26C53" w14:textId="77777777" w:rsidR="00A7083E" w:rsidRPr="00595EC9" w:rsidRDefault="00A7083E" w:rsidP="00595EC9"/>
    <w:p w14:paraId="41226C49" w14:textId="167935FB" w:rsidR="00A8083C" w:rsidRDefault="000F3353" w:rsidP="008B2925">
      <w:pPr>
        <w:pStyle w:val="Cmsor1"/>
      </w:pPr>
      <w:bookmarkStart w:id="23" w:name="_Toc152851097"/>
      <w:bookmarkStart w:id="24" w:name="_Ref152852841"/>
      <w:r>
        <w:lastRenderedPageBreak/>
        <w:t>Implementáció</w:t>
      </w:r>
      <w:bookmarkEnd w:id="23"/>
      <w:bookmarkEnd w:id="24"/>
    </w:p>
    <w:p w14:paraId="2C7CEFAB" w14:textId="77777777" w:rsidR="00307B68" w:rsidRDefault="00307B68" w:rsidP="00307B68">
      <w:pPr>
        <w:pStyle w:val="Cmsor2"/>
      </w:pPr>
      <w:bookmarkStart w:id="25" w:name="_Toc152851098"/>
      <w:r>
        <w:t>A program logikai felépítése</w:t>
      </w:r>
      <w:bookmarkEnd w:id="25"/>
    </w:p>
    <w:p w14:paraId="1902953B" w14:textId="77777777" w:rsidR="00307B68" w:rsidRDefault="00307B68" w:rsidP="00307B68">
      <w:r w:rsidRPr="006C7B8C">
        <w:t>Ebben a szakaszban a tervezési döntéseket és az alkalmazás logikai felépítését fogom elemzeni. Részletesen kifejtem, hogy miért döntöttem az adott logikai struktúra, osztálystruktúra, objektumorientált megközelítés és szétválasztások mellett, és miként szolgálják ezek a döntések az alkalmazás hatékony működését.</w:t>
      </w:r>
    </w:p>
    <w:p w14:paraId="1323C4A4" w14:textId="77777777" w:rsidR="00307B68" w:rsidRDefault="00307B68" w:rsidP="002D5C6A">
      <w:pPr>
        <w:pStyle w:val="Cmsor3"/>
      </w:pPr>
      <w:bookmarkStart w:id="26" w:name="_Toc152851099"/>
      <w:r>
        <w:t>Mappa struktúra, logika</w:t>
      </w:r>
      <w:bookmarkEnd w:id="26"/>
    </w:p>
    <w:p w14:paraId="5962EFC2" w14:textId="56BBF008" w:rsidR="002D5C6A" w:rsidRDefault="00307B68" w:rsidP="003D4AF1">
      <w:r>
        <w:t>Az osztályaimat különböző könyvtárakban rendszereztem el</w:t>
      </w:r>
      <w:r w:rsidR="002D5C6A">
        <w:t xml:space="preserve"> (</w:t>
      </w:r>
      <w:r w:rsidR="00C56383">
        <w:t xml:space="preserve">4. </w:t>
      </w:r>
      <w:r w:rsidR="002D5C6A">
        <w:t>ábra)</w:t>
      </w:r>
      <w:r>
        <w:t>, melyek a "</w:t>
      </w:r>
      <w:proofErr w:type="spellStart"/>
      <w:r>
        <w:t>lib</w:t>
      </w:r>
      <w:proofErr w:type="spellEnd"/>
      <w:r>
        <w:t>" mappában találhatók.</w:t>
      </w:r>
    </w:p>
    <w:p w14:paraId="339FEBC1" w14:textId="77777777" w:rsidR="002D5C6A" w:rsidRDefault="002D5C6A" w:rsidP="002D5C6A">
      <w:pPr>
        <w:pStyle w:val="Kp"/>
      </w:pPr>
      <w:r w:rsidRPr="002D5C6A">
        <w:rPr>
          <w:noProof/>
        </w:rPr>
        <w:drawing>
          <wp:inline distT="0" distB="0" distL="0" distR="0" wp14:anchorId="594FB1E6" wp14:editId="44D891B0">
            <wp:extent cx="2584939" cy="3218981"/>
            <wp:effectExtent l="0" t="0" r="0" b="0"/>
            <wp:docPr id="83460395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03957" name="Kép 1" descr="A képen szöveg, képernyőkép, szoftver, Multimédiás szoftver látható&#10;&#10;Automatikusan generált leírás"/>
                    <pic:cNvPicPr/>
                  </pic:nvPicPr>
                  <pic:blipFill>
                    <a:blip r:embed="rId13"/>
                    <a:stretch>
                      <a:fillRect/>
                    </a:stretch>
                  </pic:blipFill>
                  <pic:spPr>
                    <a:xfrm>
                      <a:off x="0" y="0"/>
                      <a:ext cx="2593946" cy="3230197"/>
                    </a:xfrm>
                    <a:prstGeom prst="rect">
                      <a:avLst/>
                    </a:prstGeom>
                  </pic:spPr>
                </pic:pic>
              </a:graphicData>
            </a:graphic>
          </wp:inline>
        </w:drawing>
      </w:r>
    </w:p>
    <w:p w14:paraId="3DC6E93A" w14:textId="0E21509E" w:rsidR="002D5C6A" w:rsidRDefault="00000000" w:rsidP="002D5C6A">
      <w:pPr>
        <w:pStyle w:val="Kpalrs"/>
      </w:pPr>
      <w:fldSimple w:instr=" SEQ ábra \* ARABIC ">
        <w:r w:rsidR="00DE04DD">
          <w:rPr>
            <w:noProof/>
          </w:rPr>
          <w:t>4</w:t>
        </w:r>
      </w:fldSimple>
      <w:r w:rsidR="002D5C6A">
        <w:t>. ábra</w:t>
      </w:r>
      <w:r w:rsidR="00B15285">
        <w:t>: Mappa struktúra</w:t>
      </w:r>
      <w:r w:rsidR="003F64D3">
        <w:t>.</w:t>
      </w:r>
    </w:p>
    <w:p w14:paraId="4F0A18D4" w14:textId="36F2387D" w:rsidR="000B0CFA" w:rsidRDefault="00307B68" w:rsidP="003D4AF1">
      <w:r>
        <w:t>A "</w:t>
      </w:r>
      <w:proofErr w:type="spellStart"/>
      <w:r>
        <w:t>data_model</w:t>
      </w:r>
      <w:proofErr w:type="spellEnd"/>
      <w:r>
        <w:t>" mappában elhelyeztem az adatmodelljeimet, mint például a "</w:t>
      </w:r>
      <w:proofErr w:type="spellStart"/>
      <w:r>
        <w:t>pocket_data_model</w:t>
      </w:r>
      <w:proofErr w:type="spellEnd"/>
      <w:r>
        <w:t>", "</w:t>
      </w:r>
      <w:proofErr w:type="spellStart"/>
      <w:r>
        <w:t>person_data_model</w:t>
      </w:r>
      <w:proofErr w:type="spellEnd"/>
      <w:r>
        <w:t>", "</w:t>
      </w:r>
      <w:proofErr w:type="spellStart"/>
      <w:r>
        <w:t>payment_data_model</w:t>
      </w:r>
      <w:proofErr w:type="spellEnd"/>
      <w:r>
        <w:t>", "</w:t>
      </w:r>
      <w:proofErr w:type="spellStart"/>
      <w:r>
        <w:t>debt_data_model</w:t>
      </w:r>
      <w:proofErr w:type="spellEnd"/>
      <w:r>
        <w:t>" és a "</w:t>
      </w:r>
      <w:proofErr w:type="spellStart"/>
      <w:r>
        <w:t>custom_button_data_model</w:t>
      </w:r>
      <w:proofErr w:type="spellEnd"/>
      <w:r>
        <w:t>". Ebben az</w:t>
      </w:r>
      <w:r w:rsidR="000B0CFA">
        <w:t xml:space="preserve"> utóbbi</w:t>
      </w:r>
      <w:r>
        <w:t xml:space="preserve"> osztályban definiálom a gombok tulajdonságait, mint például a szín, ikon, cím és a paraméterként kapott funkció. Ennek segítségével minden olyan gomb, ami ebből az osztályból származik, rendkívül hasonló lesz, tiszteletben tartva az objektumorientált elveket, </w:t>
      </w:r>
      <w:r>
        <w:lastRenderedPageBreak/>
        <w:t>minimalizálva a kódismétlést és egyszerűsítve a fejlesztő munkáját. Ezek a gombok a "</w:t>
      </w:r>
      <w:proofErr w:type="spellStart"/>
      <w:r>
        <w:t>desk</w:t>
      </w:r>
      <w:proofErr w:type="spellEnd"/>
      <w:r>
        <w:t xml:space="preserve">" </w:t>
      </w:r>
      <w:proofErr w:type="spellStart"/>
      <w:r>
        <w:t>widgeteken</w:t>
      </w:r>
      <w:proofErr w:type="spellEnd"/>
      <w:r>
        <w:t xml:space="preserve"> helyezkednek el az alkalmazásban.</w:t>
      </w:r>
      <w:r w:rsidR="00516FB9">
        <w:t xml:space="preserve"> </w:t>
      </w:r>
      <w:r w:rsidR="009921CD">
        <w:t>(</w:t>
      </w:r>
      <w:r w:rsidR="00516FB9">
        <w:t xml:space="preserve">5. </w:t>
      </w:r>
      <w:r w:rsidR="009921CD">
        <w:t>ábra)</w:t>
      </w:r>
    </w:p>
    <w:p w14:paraId="30D49626" w14:textId="77777777" w:rsidR="009921CD" w:rsidRDefault="009921CD" w:rsidP="009921CD">
      <w:pPr>
        <w:pStyle w:val="Kp"/>
      </w:pPr>
      <w:r w:rsidRPr="009921CD">
        <w:rPr>
          <w:noProof/>
        </w:rPr>
        <w:drawing>
          <wp:inline distT="0" distB="0" distL="0" distR="0" wp14:anchorId="6DEF9445" wp14:editId="427F537A">
            <wp:extent cx="5400040" cy="1045845"/>
            <wp:effectExtent l="0" t="0" r="0" b="0"/>
            <wp:docPr id="131761270" name="Kép 1" descr="A képen szöveg, képernyőkép, Betűtípus,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270" name="Kép 1" descr="A képen szöveg, képernyőkép, Betűtípus, Téglalap látható&#10;&#10;Automatikusan generált leírás"/>
                    <pic:cNvPicPr/>
                  </pic:nvPicPr>
                  <pic:blipFill>
                    <a:blip r:embed="rId14"/>
                    <a:stretch>
                      <a:fillRect/>
                    </a:stretch>
                  </pic:blipFill>
                  <pic:spPr>
                    <a:xfrm>
                      <a:off x="0" y="0"/>
                      <a:ext cx="5400040" cy="1045845"/>
                    </a:xfrm>
                    <a:prstGeom prst="rect">
                      <a:avLst/>
                    </a:prstGeom>
                  </pic:spPr>
                </pic:pic>
              </a:graphicData>
            </a:graphic>
          </wp:inline>
        </w:drawing>
      </w:r>
    </w:p>
    <w:p w14:paraId="3E9D0A3B" w14:textId="6E4CFDBE" w:rsidR="009921CD" w:rsidRDefault="00000000" w:rsidP="009921CD">
      <w:pPr>
        <w:pStyle w:val="Kpalrs"/>
      </w:pPr>
      <w:fldSimple w:instr=" SEQ ábra \* ARABIC ">
        <w:r w:rsidR="00DE04DD">
          <w:rPr>
            <w:noProof/>
          </w:rPr>
          <w:t>5</w:t>
        </w:r>
      </w:fldSimple>
      <w:r w:rsidR="009921CD">
        <w:t>. ábra</w:t>
      </w:r>
      <w:r w:rsidR="003F64D3">
        <w:t xml:space="preserve">: </w:t>
      </w:r>
      <w:proofErr w:type="spellStart"/>
      <w:r w:rsidR="003F64D3">
        <w:t>Desk</w:t>
      </w:r>
      <w:proofErr w:type="spellEnd"/>
      <w:r w:rsidR="003F64D3">
        <w:t xml:space="preserve"> </w:t>
      </w:r>
      <w:proofErr w:type="spellStart"/>
      <w:r w:rsidR="003F64D3">
        <w:t>widget</w:t>
      </w:r>
      <w:proofErr w:type="spellEnd"/>
      <w:r w:rsidR="003F64D3">
        <w:t>.</w:t>
      </w:r>
    </w:p>
    <w:p w14:paraId="295D0BBC" w14:textId="30372819" w:rsidR="00307B68" w:rsidRDefault="00307B68" w:rsidP="003D4AF1">
      <w:r>
        <w:t>Az adott modellek (beleértve a többit is) az adattípusokat reprezentálják, melyeket később a kódban egyszerűen fel lehet használni.</w:t>
      </w:r>
    </w:p>
    <w:p w14:paraId="71980210" w14:textId="77777777" w:rsidR="00307B68" w:rsidRDefault="00307B68" w:rsidP="00307B68">
      <w:r>
        <w:t>A "</w:t>
      </w:r>
      <w:proofErr w:type="spellStart"/>
      <w:r>
        <w:t>database</w:t>
      </w:r>
      <w:proofErr w:type="spellEnd"/>
      <w:r>
        <w:t>" mappában találhatók a "</w:t>
      </w:r>
      <w:proofErr w:type="spellStart"/>
      <w:r>
        <w:t>repository</w:t>
      </w:r>
      <w:proofErr w:type="spellEnd"/>
      <w:r>
        <w:t>" osztályok, melyek felelősek a lokális adatbázisba történő írás és olvasás menedzseléséért. Négy táblát kezelnek: tartozások, [költségek és bevételek</w:t>
      </w:r>
      <w:r w:rsidRPr="00601028">
        <w:t>]</w:t>
      </w:r>
      <w:r>
        <w:t>, személyek és zsebek. Minden tartozáshoz két személy tartozik, és ezeket az adatmodelljeimben külső kulcsokkal reprezentálom, amelyek azoknak a személyeknek az azonosítójára mutatnak, akikhez az adott tartozás kapcsolódik. Hasonlóan, bevételek és kiadások esetén is van egy zsebazonosító, amely egy külső kulcs, és az adott tranzakcióhoz tartozó zseb kulcsára mutat.</w:t>
      </w:r>
    </w:p>
    <w:p w14:paraId="42E87F48" w14:textId="33CB859B" w:rsidR="002D5C6A" w:rsidRDefault="002D5C6A" w:rsidP="006C49C7">
      <w:r w:rsidRPr="002D5C6A">
        <w:t>A „</w:t>
      </w:r>
      <w:proofErr w:type="spellStart"/>
      <w:r w:rsidRPr="002D5C6A">
        <w:t>view</w:t>
      </w:r>
      <w:proofErr w:type="spellEnd"/>
      <w:r w:rsidRPr="002D5C6A">
        <w:t xml:space="preserve">” könyvtár a nézeteket tartalmazza, melyek a </w:t>
      </w:r>
      <w:proofErr w:type="spellStart"/>
      <w:r w:rsidRPr="002D5C6A">
        <w:t>Flutter</w:t>
      </w:r>
      <w:proofErr w:type="spellEnd"/>
      <w:r w:rsidRPr="002D5C6A">
        <w:t xml:space="preserve"> UI keretrendszer </w:t>
      </w:r>
      <w:proofErr w:type="spellStart"/>
      <w:r w:rsidRPr="002D5C6A">
        <w:t>widget-jeiből</w:t>
      </w:r>
      <w:proofErr w:type="spellEnd"/>
      <w:r w:rsidRPr="002D5C6A">
        <w:t xml:space="preserve"> vannak összeállítva. Az alkalmazás Menü képernyőjén egy kis különlegességet találunk: ha az alkalmazás webes felületen van megnyitva, két gomb </w:t>
      </w:r>
      <w:proofErr w:type="spellStart"/>
      <w:r w:rsidRPr="002D5C6A">
        <w:t>elrejtődik</w:t>
      </w:r>
      <w:proofErr w:type="spellEnd"/>
      <w:r w:rsidRPr="002D5C6A">
        <w:t xml:space="preserve"> a Menü képernyőről. Ezek a gombok a „feltöltés” és „letöltés”, és azért vannak elrejtve, mert webes felület esetén az alkalmazás automatikusan a </w:t>
      </w:r>
      <w:proofErr w:type="spellStart"/>
      <w:r w:rsidRPr="002D5C6A">
        <w:t>Firestore</w:t>
      </w:r>
      <w:proofErr w:type="spellEnd"/>
      <w:r w:rsidRPr="002D5C6A">
        <w:t xml:space="preserve"> szerverre tölti fel az adatokat, míg Android operációs rendszer esetén először lokálisan tárolja azokat. Ez a differenciálás biztosítja az alkalmazás optimális működését a különböző platformokon.</w:t>
      </w:r>
      <w:r w:rsidR="00C404D8">
        <w:t xml:space="preserve"> (kód)</w:t>
      </w:r>
    </w:p>
    <w:p w14:paraId="7770FC7B" w14:textId="77777777" w:rsidR="003744B3" w:rsidRPr="003744B3" w:rsidRDefault="003744B3" w:rsidP="003744B3">
      <w:pPr>
        <w:pStyle w:val="Kd"/>
      </w:pPr>
      <w:proofErr w:type="spellStart"/>
      <w:r w:rsidRPr="003744B3">
        <w:t>if</w:t>
      </w:r>
      <w:proofErr w:type="spellEnd"/>
      <w:r w:rsidRPr="003744B3">
        <w:t xml:space="preserve"> </w:t>
      </w:r>
      <w:proofErr w:type="gramStart"/>
      <w:r w:rsidRPr="003744B3">
        <w:t>(!isWeb</w:t>
      </w:r>
      <w:proofErr w:type="gramEnd"/>
      <w:r w:rsidRPr="003744B3">
        <w:t xml:space="preserve">) </w:t>
      </w:r>
    </w:p>
    <w:p w14:paraId="4492F3EC" w14:textId="77777777" w:rsidR="003744B3" w:rsidRPr="003744B3" w:rsidRDefault="003744B3" w:rsidP="003744B3">
      <w:pPr>
        <w:pStyle w:val="Kd"/>
      </w:pPr>
      <w:r w:rsidRPr="003744B3">
        <w:t xml:space="preserve">                </w:t>
      </w:r>
      <w:proofErr w:type="spellStart"/>
      <w:proofErr w:type="gramStart"/>
      <w:r w:rsidRPr="003744B3">
        <w:t>Container</w:t>
      </w:r>
      <w:proofErr w:type="spellEnd"/>
      <w:r w:rsidRPr="003744B3">
        <w:t>(</w:t>
      </w:r>
      <w:proofErr w:type="gramEnd"/>
    </w:p>
    <w:p w14:paraId="54A46B3E" w14:textId="77777777" w:rsidR="003744B3" w:rsidRPr="003744B3" w:rsidRDefault="003744B3" w:rsidP="003744B3">
      <w:pPr>
        <w:pStyle w:val="Kd"/>
      </w:pPr>
      <w:r w:rsidRPr="003744B3">
        <w:t xml:space="preserve">                  </w:t>
      </w:r>
      <w:proofErr w:type="spellStart"/>
      <w:r w:rsidRPr="003744B3">
        <w:t>color</w:t>
      </w:r>
      <w:proofErr w:type="spellEnd"/>
      <w:r w:rsidRPr="003744B3">
        <w:t xml:space="preserve">: </w:t>
      </w:r>
      <w:proofErr w:type="spellStart"/>
      <w:r w:rsidRPr="003744B3">
        <w:t>Color</w:t>
      </w:r>
      <w:proofErr w:type="spellEnd"/>
      <w:r w:rsidRPr="003744B3">
        <w:t>(0xFF232B59),</w:t>
      </w:r>
    </w:p>
    <w:p w14:paraId="42B30071" w14:textId="77777777" w:rsidR="003744B3" w:rsidRPr="003744B3" w:rsidRDefault="003744B3" w:rsidP="003744B3">
      <w:pPr>
        <w:pStyle w:val="Kd"/>
      </w:pPr>
      <w:r w:rsidRPr="003744B3">
        <w:t xml:space="preserve">                  </w:t>
      </w:r>
      <w:proofErr w:type="spellStart"/>
      <w:r w:rsidRPr="003744B3">
        <w:t>padding</w:t>
      </w:r>
      <w:proofErr w:type="spellEnd"/>
      <w:r w:rsidRPr="003744B3">
        <w:t xml:space="preserve">: </w:t>
      </w:r>
      <w:proofErr w:type="spellStart"/>
      <w:proofErr w:type="gramStart"/>
      <w:r w:rsidRPr="003744B3">
        <w:t>EdgeInsets.all</w:t>
      </w:r>
      <w:proofErr w:type="spellEnd"/>
      <w:r w:rsidRPr="003744B3">
        <w:t>(</w:t>
      </w:r>
      <w:proofErr w:type="gramEnd"/>
      <w:r w:rsidRPr="003744B3">
        <w:t>10),</w:t>
      </w:r>
    </w:p>
    <w:p w14:paraId="6824BD80" w14:textId="77777777" w:rsidR="003744B3" w:rsidRPr="003744B3" w:rsidRDefault="003744B3" w:rsidP="003744B3">
      <w:pPr>
        <w:pStyle w:val="Kd"/>
      </w:pPr>
      <w:r w:rsidRPr="003744B3">
        <w:t xml:space="preserve">                  </w:t>
      </w:r>
      <w:proofErr w:type="spellStart"/>
      <w:r w:rsidRPr="003744B3">
        <w:t>child</w:t>
      </w:r>
      <w:proofErr w:type="spellEnd"/>
      <w:r w:rsidRPr="003744B3">
        <w:t xml:space="preserve">: </w:t>
      </w:r>
      <w:proofErr w:type="gramStart"/>
      <w:r w:rsidRPr="003744B3">
        <w:t>Row(</w:t>
      </w:r>
      <w:proofErr w:type="gramEnd"/>
    </w:p>
    <w:p w14:paraId="6486B828" w14:textId="77777777" w:rsidR="003744B3" w:rsidRPr="003744B3" w:rsidRDefault="003744B3" w:rsidP="003744B3">
      <w:pPr>
        <w:pStyle w:val="Kd"/>
      </w:pPr>
      <w:r w:rsidRPr="003744B3">
        <w:t xml:space="preserve">                    </w:t>
      </w:r>
      <w:proofErr w:type="spellStart"/>
      <w:r w:rsidRPr="003744B3">
        <w:t>children</w:t>
      </w:r>
      <w:proofErr w:type="spellEnd"/>
      <w:r w:rsidRPr="003744B3">
        <w:t>: [</w:t>
      </w:r>
    </w:p>
    <w:p w14:paraId="1F53BC83" w14:textId="77777777" w:rsidR="003744B3" w:rsidRPr="003744B3" w:rsidRDefault="003744B3" w:rsidP="003744B3">
      <w:pPr>
        <w:pStyle w:val="Kd"/>
      </w:pPr>
      <w:r w:rsidRPr="003744B3">
        <w:t xml:space="preserve">                      </w:t>
      </w:r>
      <w:proofErr w:type="spellStart"/>
      <w:proofErr w:type="gramStart"/>
      <w:r w:rsidRPr="003744B3">
        <w:t>Expanded</w:t>
      </w:r>
      <w:proofErr w:type="spellEnd"/>
      <w:r w:rsidRPr="003744B3">
        <w:t>(</w:t>
      </w:r>
      <w:proofErr w:type="gramEnd"/>
    </w:p>
    <w:p w14:paraId="6A73A93B" w14:textId="77777777" w:rsidR="003744B3" w:rsidRPr="003744B3" w:rsidRDefault="003744B3" w:rsidP="003744B3">
      <w:pPr>
        <w:pStyle w:val="Kd"/>
      </w:pPr>
      <w:r w:rsidRPr="003744B3">
        <w:t xml:space="preserve">                        </w:t>
      </w:r>
      <w:proofErr w:type="spellStart"/>
      <w:r w:rsidRPr="003744B3">
        <w:t>child</w:t>
      </w:r>
      <w:proofErr w:type="spellEnd"/>
      <w:r w:rsidRPr="003744B3">
        <w:t xml:space="preserve">: </w:t>
      </w:r>
      <w:proofErr w:type="gramStart"/>
      <w:r w:rsidRPr="003744B3">
        <w:t>CardWidget(</w:t>
      </w:r>
      <w:proofErr w:type="gramEnd"/>
    </w:p>
    <w:p w14:paraId="72302CC0" w14:textId="77777777" w:rsidR="003744B3" w:rsidRPr="003744B3" w:rsidRDefault="003744B3" w:rsidP="003744B3">
      <w:pPr>
        <w:pStyle w:val="Kd"/>
      </w:pPr>
      <w:r w:rsidRPr="003744B3">
        <w:t xml:space="preserve">                          </w:t>
      </w:r>
      <w:proofErr w:type="spellStart"/>
      <w:r w:rsidRPr="003744B3">
        <w:t>icon</w:t>
      </w:r>
      <w:proofErr w:type="spellEnd"/>
      <w:r w:rsidRPr="003744B3">
        <w:t>: Icons.cloud_upload,</w:t>
      </w:r>
    </w:p>
    <w:p w14:paraId="3D31A64E" w14:textId="77777777" w:rsidR="003744B3" w:rsidRPr="003744B3" w:rsidRDefault="003744B3" w:rsidP="003744B3">
      <w:pPr>
        <w:pStyle w:val="Kd"/>
      </w:pPr>
      <w:r w:rsidRPr="003744B3">
        <w:t xml:space="preserve">                          </w:t>
      </w:r>
      <w:proofErr w:type="spellStart"/>
      <w:r w:rsidRPr="003744B3">
        <w:t>label</w:t>
      </w:r>
      <w:proofErr w:type="spellEnd"/>
      <w:r w:rsidRPr="003744B3">
        <w:t>: 'Feltöltés',</w:t>
      </w:r>
    </w:p>
    <w:p w14:paraId="34C5CF2F" w14:textId="77777777" w:rsidR="003744B3" w:rsidRPr="003744B3" w:rsidRDefault="003744B3" w:rsidP="003744B3">
      <w:pPr>
        <w:pStyle w:val="Kd"/>
      </w:pPr>
      <w:r w:rsidRPr="003744B3">
        <w:t xml:space="preserve">                          </w:t>
      </w:r>
      <w:proofErr w:type="spellStart"/>
      <w:r w:rsidRPr="003744B3">
        <w:t>onTap</w:t>
      </w:r>
      <w:proofErr w:type="spellEnd"/>
      <w:r w:rsidRPr="003744B3">
        <w:t>: () {</w:t>
      </w:r>
    </w:p>
    <w:p w14:paraId="23AA178A" w14:textId="77777777" w:rsidR="003744B3" w:rsidRPr="003744B3" w:rsidRDefault="003744B3" w:rsidP="003744B3">
      <w:pPr>
        <w:pStyle w:val="Kd"/>
      </w:pPr>
      <w:r w:rsidRPr="003744B3">
        <w:t xml:space="preserve">                            </w:t>
      </w:r>
      <w:proofErr w:type="spellStart"/>
      <w:proofErr w:type="gramStart"/>
      <w:r w:rsidRPr="003744B3">
        <w:t>viewModel</w:t>
      </w:r>
      <w:proofErr w:type="spellEnd"/>
      <w:r w:rsidRPr="003744B3">
        <w:t>?.</w:t>
      </w:r>
      <w:proofErr w:type="spellStart"/>
      <w:proofErr w:type="gramEnd"/>
      <w:r w:rsidRPr="003744B3">
        <w:t>upload</w:t>
      </w:r>
      <w:proofErr w:type="spellEnd"/>
      <w:r w:rsidRPr="003744B3">
        <w:t>(context);</w:t>
      </w:r>
    </w:p>
    <w:p w14:paraId="4F55DE53" w14:textId="77777777" w:rsidR="003744B3" w:rsidRPr="003744B3" w:rsidRDefault="003744B3" w:rsidP="003744B3">
      <w:pPr>
        <w:pStyle w:val="Kd"/>
      </w:pPr>
      <w:r w:rsidRPr="003744B3">
        <w:t xml:space="preserve">                          },</w:t>
      </w:r>
    </w:p>
    <w:p w14:paraId="2C3F0426" w14:textId="77777777" w:rsidR="003744B3" w:rsidRPr="003744B3" w:rsidRDefault="003744B3" w:rsidP="003744B3">
      <w:pPr>
        <w:pStyle w:val="Kd"/>
      </w:pPr>
      <w:r w:rsidRPr="003744B3">
        <w:lastRenderedPageBreak/>
        <w:t xml:space="preserve">                        ),</w:t>
      </w:r>
    </w:p>
    <w:p w14:paraId="30C28AA2" w14:textId="77777777" w:rsidR="003744B3" w:rsidRDefault="003744B3" w:rsidP="003744B3">
      <w:pPr>
        <w:pStyle w:val="Kd"/>
      </w:pPr>
      <w:r w:rsidRPr="003744B3">
        <w:t xml:space="preserve">                      ),</w:t>
      </w:r>
    </w:p>
    <w:p w14:paraId="5B8ECBD5" w14:textId="2AD312D1" w:rsidR="00C404D8" w:rsidRDefault="00C404D8" w:rsidP="003744B3">
      <w:r w:rsidRPr="00C404D8">
        <w:t>A „</w:t>
      </w:r>
      <w:proofErr w:type="spellStart"/>
      <w:r w:rsidRPr="00C404D8">
        <w:t>viewmodel</w:t>
      </w:r>
      <w:proofErr w:type="spellEnd"/>
      <w:r w:rsidRPr="00C404D8">
        <w:t xml:space="preserve">” könyvtárban található </w:t>
      </w:r>
      <w:proofErr w:type="spellStart"/>
      <w:r w:rsidRPr="00C404D8">
        <w:t>viewModel</w:t>
      </w:r>
      <w:proofErr w:type="spellEnd"/>
      <w:r w:rsidRPr="00C404D8">
        <w:t xml:space="preserve"> osztályok felelnek a </w:t>
      </w:r>
      <w:proofErr w:type="spellStart"/>
      <w:r w:rsidRPr="00C404D8">
        <w:t>view</w:t>
      </w:r>
      <w:proofErr w:type="spellEnd"/>
      <w:r w:rsidRPr="00C404D8">
        <w:t xml:space="preserve">-k és </w:t>
      </w:r>
      <w:proofErr w:type="spellStart"/>
      <w:r w:rsidRPr="00C404D8">
        <w:t>model</w:t>
      </w:r>
      <w:proofErr w:type="spellEnd"/>
      <w:r w:rsidRPr="00C404D8">
        <w:t xml:space="preserve"> osztályok közötti adatkommunikációért. Ezek az osztályok tartalmazzák a </w:t>
      </w:r>
      <w:proofErr w:type="spellStart"/>
      <w:r w:rsidRPr="00C404D8">
        <w:t>controllereket</w:t>
      </w:r>
      <w:proofErr w:type="spellEnd"/>
      <w:r w:rsidRPr="00C404D8">
        <w:t>,</w:t>
      </w:r>
      <w:r>
        <w:t xml:space="preserve"> (kód)</w:t>
      </w:r>
      <w:r w:rsidRPr="00C404D8">
        <w:t xml:space="preserve"> azokban az osztályokban, ahol adatokat kell beállítani a </w:t>
      </w:r>
      <w:proofErr w:type="spellStart"/>
      <w:r w:rsidRPr="00C404D8">
        <w:t>view</w:t>
      </w:r>
      <w:proofErr w:type="spellEnd"/>
      <w:r w:rsidRPr="00C404D8">
        <w:t xml:space="preserve">-k számára. A </w:t>
      </w:r>
      <w:proofErr w:type="spellStart"/>
      <w:r w:rsidRPr="00C404D8">
        <w:t>viewModelek</w:t>
      </w:r>
      <w:proofErr w:type="spellEnd"/>
      <w:r w:rsidRPr="00C404D8">
        <w:t xml:space="preserve"> segítik az adatok formázását és közvetítését, támogatva ezzel az alkalmazás modularitását és karbantarthatóságát.</w:t>
      </w:r>
    </w:p>
    <w:p w14:paraId="640C16C3" w14:textId="77777777" w:rsidR="00C404D8" w:rsidRDefault="00C404D8" w:rsidP="00C404D8">
      <w:pPr>
        <w:pStyle w:val="Kd"/>
      </w:pPr>
      <w:proofErr w:type="spellStart"/>
      <w:r>
        <w:t>class</w:t>
      </w:r>
      <w:proofErr w:type="spellEnd"/>
      <w:r>
        <w:t xml:space="preserve"> </w:t>
      </w:r>
      <w:proofErr w:type="spellStart"/>
      <w:r>
        <w:t>NewDebtViewModel</w:t>
      </w:r>
      <w:proofErr w:type="spellEnd"/>
      <w:r>
        <w:t xml:space="preserve"> {</w:t>
      </w:r>
    </w:p>
    <w:p w14:paraId="3ED21972" w14:textId="77777777" w:rsidR="00C404D8" w:rsidRDefault="00C404D8" w:rsidP="00C404D8">
      <w:pPr>
        <w:pStyle w:val="Kd"/>
      </w:pPr>
      <w:r>
        <w:t xml:space="preserve">  </w:t>
      </w:r>
      <w:proofErr w:type="spellStart"/>
      <w:r>
        <w:t>final</w:t>
      </w:r>
      <w:proofErr w:type="spellEnd"/>
      <w:r>
        <w:t xml:space="preserve"> </w:t>
      </w:r>
      <w:proofErr w:type="spellStart"/>
      <w:r>
        <w:t>NewDebtDialogModel</w:t>
      </w:r>
      <w:proofErr w:type="spellEnd"/>
      <w:r>
        <w:t xml:space="preserve"> </w:t>
      </w:r>
      <w:proofErr w:type="spellStart"/>
      <w:r>
        <w:t>model</w:t>
      </w:r>
      <w:proofErr w:type="spellEnd"/>
      <w:r>
        <w:t xml:space="preserve"> = </w:t>
      </w:r>
      <w:proofErr w:type="spellStart"/>
      <w:proofErr w:type="gramStart"/>
      <w:r>
        <w:t>NewDebtDialogModel</w:t>
      </w:r>
      <w:proofErr w:type="spellEnd"/>
      <w:r>
        <w:t>(</w:t>
      </w:r>
      <w:proofErr w:type="gramEnd"/>
      <w:r>
        <w:t>);</w:t>
      </w:r>
    </w:p>
    <w:p w14:paraId="1D2705C1" w14:textId="77777777" w:rsidR="00C404D8" w:rsidRDefault="00C404D8" w:rsidP="00C404D8">
      <w:pPr>
        <w:pStyle w:val="Kd"/>
      </w:pPr>
      <w:r>
        <w:t xml:space="preserve">  </w:t>
      </w:r>
      <w:proofErr w:type="spellStart"/>
      <w:r>
        <w:t>final</w:t>
      </w:r>
      <w:proofErr w:type="spellEnd"/>
      <w:r>
        <w:t xml:space="preserve"> </w:t>
      </w:r>
      <w:proofErr w:type="spellStart"/>
      <w:r>
        <w:t>TextEditingController</w:t>
      </w:r>
      <w:proofErr w:type="spellEnd"/>
      <w:r>
        <w:t xml:space="preserve"> </w:t>
      </w:r>
      <w:proofErr w:type="spellStart"/>
      <w:r>
        <w:t>amountController</w:t>
      </w:r>
      <w:proofErr w:type="spellEnd"/>
      <w:r>
        <w:t xml:space="preserve"> = </w:t>
      </w:r>
      <w:proofErr w:type="spellStart"/>
      <w:proofErr w:type="gramStart"/>
      <w:r>
        <w:t>TextEditingController</w:t>
      </w:r>
      <w:proofErr w:type="spellEnd"/>
      <w:r>
        <w:t>(</w:t>
      </w:r>
      <w:proofErr w:type="gramEnd"/>
      <w:r>
        <w:t>);</w:t>
      </w:r>
    </w:p>
    <w:p w14:paraId="7D1480B2" w14:textId="77777777" w:rsidR="00C404D8" w:rsidRDefault="00C404D8" w:rsidP="00C404D8">
      <w:pPr>
        <w:pStyle w:val="Kd"/>
      </w:pPr>
      <w:r>
        <w:t xml:space="preserve">  </w:t>
      </w:r>
      <w:proofErr w:type="spellStart"/>
      <w:r>
        <w:t>final</w:t>
      </w:r>
      <w:proofErr w:type="spellEnd"/>
      <w:r>
        <w:t xml:space="preserve"> </w:t>
      </w:r>
      <w:proofErr w:type="spellStart"/>
      <w:r>
        <w:t>TextEditingController</w:t>
      </w:r>
      <w:proofErr w:type="spellEnd"/>
      <w:r>
        <w:t xml:space="preserve"> </w:t>
      </w:r>
      <w:proofErr w:type="spellStart"/>
      <w:r>
        <w:t>nameController</w:t>
      </w:r>
      <w:proofErr w:type="spellEnd"/>
      <w:r>
        <w:t xml:space="preserve"> = </w:t>
      </w:r>
      <w:proofErr w:type="spellStart"/>
      <w:proofErr w:type="gramStart"/>
      <w:r>
        <w:t>TextEditingController</w:t>
      </w:r>
      <w:proofErr w:type="spellEnd"/>
      <w:r>
        <w:t>(</w:t>
      </w:r>
      <w:proofErr w:type="gramEnd"/>
      <w:r>
        <w:t>);</w:t>
      </w:r>
    </w:p>
    <w:p w14:paraId="169A26BA" w14:textId="77777777" w:rsidR="00C404D8" w:rsidRDefault="00C404D8" w:rsidP="00C404D8">
      <w:pPr>
        <w:pStyle w:val="Kd"/>
      </w:pPr>
      <w:r>
        <w:t xml:space="preserve">  </w:t>
      </w:r>
      <w:proofErr w:type="spellStart"/>
      <w:r>
        <w:t>final</w:t>
      </w:r>
      <w:proofErr w:type="spellEnd"/>
      <w:r>
        <w:t xml:space="preserve"> </w:t>
      </w:r>
      <w:proofErr w:type="spellStart"/>
      <w:r>
        <w:t>TextEditingController</w:t>
      </w:r>
      <w:proofErr w:type="spellEnd"/>
      <w:r>
        <w:t xml:space="preserve"> </w:t>
      </w:r>
      <w:proofErr w:type="spellStart"/>
      <w:r>
        <w:t>debtorNameController</w:t>
      </w:r>
      <w:proofErr w:type="spellEnd"/>
      <w:r>
        <w:t xml:space="preserve"> = </w:t>
      </w:r>
      <w:proofErr w:type="spellStart"/>
      <w:proofErr w:type="gramStart"/>
      <w:r>
        <w:t>TextEditingController</w:t>
      </w:r>
      <w:proofErr w:type="spellEnd"/>
      <w:r>
        <w:t>(</w:t>
      </w:r>
      <w:proofErr w:type="gramEnd"/>
      <w:r>
        <w:t>);</w:t>
      </w:r>
    </w:p>
    <w:p w14:paraId="1FB8842A" w14:textId="1017790F" w:rsidR="00C404D8" w:rsidRDefault="00C404D8" w:rsidP="00C404D8">
      <w:pPr>
        <w:pStyle w:val="Kd"/>
      </w:pPr>
      <w:r>
        <w:t xml:space="preserve">  </w:t>
      </w:r>
      <w:proofErr w:type="spellStart"/>
      <w:r>
        <w:t>bool</w:t>
      </w:r>
      <w:proofErr w:type="spellEnd"/>
      <w:r>
        <w:t xml:space="preserve"> </w:t>
      </w:r>
      <w:proofErr w:type="spellStart"/>
      <w:r>
        <w:t>hasRevolut</w:t>
      </w:r>
      <w:proofErr w:type="spellEnd"/>
      <w:r>
        <w:t xml:space="preserve"> = </w:t>
      </w:r>
      <w:proofErr w:type="spellStart"/>
      <w:r>
        <w:t>false</w:t>
      </w:r>
      <w:proofErr w:type="spellEnd"/>
      <w:r>
        <w:t>;</w:t>
      </w:r>
    </w:p>
    <w:p w14:paraId="665894BD" w14:textId="0E0AFCE0" w:rsidR="00C404D8" w:rsidRDefault="00C404D8" w:rsidP="003744B3">
      <w:proofErr w:type="gramStart"/>
      <w:r w:rsidRPr="00C404D8">
        <w:t xml:space="preserve">A </w:t>
      </w:r>
      <w:r>
        <w:t>”</w:t>
      </w:r>
      <w:proofErr w:type="spellStart"/>
      <w:r w:rsidRPr="00C404D8">
        <w:t>widgets</w:t>
      </w:r>
      <w:proofErr w:type="spellEnd"/>
      <w:proofErr w:type="gramEnd"/>
      <w:r>
        <w:t>”</w:t>
      </w:r>
      <w:r w:rsidRPr="00C404D8">
        <w:t xml:space="preserve"> </w:t>
      </w:r>
      <w:r>
        <w:t>mappában</w:t>
      </w:r>
      <w:r w:rsidRPr="00C404D8">
        <w:t xml:space="preserve"> találhatók a gyakran használt </w:t>
      </w:r>
      <w:proofErr w:type="spellStart"/>
      <w:r w:rsidRPr="00C404D8">
        <w:t>widgetek</w:t>
      </w:r>
      <w:proofErr w:type="spellEnd"/>
      <w:r w:rsidRPr="00C404D8">
        <w:t xml:space="preserve">, mint például az </w:t>
      </w:r>
      <w:proofErr w:type="spellStart"/>
      <w:r w:rsidRPr="00C404D8">
        <w:t>error_dialog</w:t>
      </w:r>
      <w:proofErr w:type="spellEnd"/>
      <w:r w:rsidRPr="00C404D8">
        <w:t xml:space="preserve">. </w:t>
      </w:r>
      <w:r>
        <w:t>(</w:t>
      </w:r>
      <w:r w:rsidR="00516FB9">
        <w:t xml:space="preserve">6. </w:t>
      </w:r>
      <w:r>
        <w:t xml:space="preserve">ábra) </w:t>
      </w:r>
      <w:r w:rsidRPr="00C404D8">
        <w:t xml:space="preserve">Ennek használatához csupán meg kell adni a paramétereket, mint az üzenet, és a </w:t>
      </w:r>
      <w:proofErr w:type="spellStart"/>
      <w:r w:rsidRPr="00C404D8">
        <w:t>widget</w:t>
      </w:r>
      <w:proofErr w:type="spellEnd"/>
      <w:r w:rsidRPr="00C404D8">
        <w:t xml:space="preserve"> maga felel a megjelenítésért. Ezeket a </w:t>
      </w:r>
      <w:proofErr w:type="spellStart"/>
      <w:r w:rsidRPr="00C404D8">
        <w:t>widgeteket</w:t>
      </w:r>
      <w:proofErr w:type="spellEnd"/>
      <w:r w:rsidRPr="00C404D8">
        <w:t xml:space="preserve"> a </w:t>
      </w:r>
      <w:proofErr w:type="spellStart"/>
      <w:r w:rsidRPr="00C404D8">
        <w:t>view</w:t>
      </w:r>
      <w:proofErr w:type="spellEnd"/>
      <w:r w:rsidRPr="00C404D8">
        <w:t xml:space="preserve">-k hívják elő, de előfordul, hogy a logikában, például a </w:t>
      </w:r>
      <w:proofErr w:type="spellStart"/>
      <w:r w:rsidRPr="00C404D8">
        <w:t>model</w:t>
      </w:r>
      <w:proofErr w:type="spellEnd"/>
      <w:r w:rsidRPr="00C404D8">
        <w:t xml:space="preserve"> osztályokban is szükség lehet az </w:t>
      </w:r>
      <w:proofErr w:type="spellStart"/>
      <w:r w:rsidRPr="00C404D8">
        <w:t>error_widget</w:t>
      </w:r>
      <w:proofErr w:type="spellEnd"/>
      <w:r w:rsidRPr="00C404D8">
        <w:t>-re, mivel ott is szükség lehet a hibaüzenetekre. Ilyenkor a kontextust is meg kell adni a helyes működéshez.</w:t>
      </w:r>
    </w:p>
    <w:p w14:paraId="24AD168B" w14:textId="77777777" w:rsidR="00C404D8" w:rsidRDefault="00C404D8" w:rsidP="00C404D8">
      <w:pPr>
        <w:pStyle w:val="Kp"/>
      </w:pPr>
      <w:r w:rsidRPr="00C404D8">
        <w:rPr>
          <w:noProof/>
        </w:rPr>
        <w:drawing>
          <wp:inline distT="0" distB="0" distL="0" distR="0" wp14:anchorId="2E55EE73" wp14:editId="1C2A532F">
            <wp:extent cx="3055885" cy="1562235"/>
            <wp:effectExtent l="0" t="0" r="0" b="0"/>
            <wp:docPr id="66980515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05155" name="Kép 1" descr="A képen szöveg, képernyőkép, Betűtípus látható&#10;&#10;Automatikusan generált leírás"/>
                    <pic:cNvPicPr/>
                  </pic:nvPicPr>
                  <pic:blipFill>
                    <a:blip r:embed="rId15"/>
                    <a:stretch>
                      <a:fillRect/>
                    </a:stretch>
                  </pic:blipFill>
                  <pic:spPr>
                    <a:xfrm>
                      <a:off x="0" y="0"/>
                      <a:ext cx="3055885" cy="1562235"/>
                    </a:xfrm>
                    <a:prstGeom prst="rect">
                      <a:avLst/>
                    </a:prstGeom>
                  </pic:spPr>
                </pic:pic>
              </a:graphicData>
            </a:graphic>
          </wp:inline>
        </w:drawing>
      </w:r>
    </w:p>
    <w:p w14:paraId="57BCF7FE" w14:textId="329821A1" w:rsidR="00C404D8" w:rsidRDefault="00000000" w:rsidP="00C404D8">
      <w:pPr>
        <w:pStyle w:val="Kpalrs"/>
      </w:pPr>
      <w:fldSimple w:instr=" SEQ ábra \* ARABIC ">
        <w:r w:rsidR="00DE04DD">
          <w:rPr>
            <w:noProof/>
          </w:rPr>
          <w:t>6</w:t>
        </w:r>
      </w:fldSimple>
      <w:r w:rsidR="00C404D8">
        <w:t>. ábra</w:t>
      </w:r>
      <w:r w:rsidR="003F64D3">
        <w:t xml:space="preserve">: </w:t>
      </w:r>
      <w:proofErr w:type="spellStart"/>
      <w:r w:rsidR="003F64D3">
        <w:t>Error</w:t>
      </w:r>
      <w:proofErr w:type="spellEnd"/>
      <w:r w:rsidR="003F64D3">
        <w:t xml:space="preserve"> dialog hibaüzenettel.</w:t>
      </w:r>
    </w:p>
    <w:p w14:paraId="1CD176EA" w14:textId="6F8BEEE4" w:rsidR="00307B68" w:rsidRDefault="00307B68" w:rsidP="003744B3">
      <w:r>
        <w:t>A "</w:t>
      </w:r>
      <w:proofErr w:type="spellStart"/>
      <w:r>
        <w:t>model</w:t>
      </w:r>
      <w:proofErr w:type="spellEnd"/>
      <w:r>
        <w:t>" könyvtárban a különböző nézetekhez tartozó modellosztályok találhatók, melyek az MVVM (</w:t>
      </w:r>
      <w:proofErr w:type="spellStart"/>
      <w:r>
        <w:t>Model-View-ViewModel</w:t>
      </w:r>
      <w:proofErr w:type="spellEnd"/>
      <w:r>
        <w:t>)</w:t>
      </w:r>
      <w:r w:rsidR="003D4AF1">
        <w:t xml:space="preserve"> [12]</w:t>
      </w:r>
      <w:r>
        <w:t xml:space="preserve"> architektúrával összhangban vannak kialakítva. Ezekben az osztályokban találhatók a logikák, egy példa erre a "</w:t>
      </w:r>
      <w:proofErr w:type="spellStart"/>
      <w:r>
        <w:t>debt_details_model</w:t>
      </w:r>
      <w:proofErr w:type="spellEnd"/>
      <w:r>
        <w:t>" osztályban található "</w:t>
      </w:r>
      <w:proofErr w:type="spellStart"/>
      <w:r>
        <w:t>calculateDebts</w:t>
      </w:r>
      <w:proofErr w:type="spellEnd"/>
      <w:r>
        <w:t>" függvény.</w:t>
      </w:r>
    </w:p>
    <w:p w14:paraId="2ACBB4EB" w14:textId="77777777" w:rsidR="00307B68" w:rsidRDefault="00307B68" w:rsidP="00307B68">
      <w:r>
        <w:t>Ez a függvény optimalizált tartozásokat számol ki, azaz arra törekszik, hogy a lehető legkevesebb tartozásadás mellett minden érintett személy nullára jöjjön ki. A folyamat a következő lépésekből áll: először a "</w:t>
      </w:r>
      <w:proofErr w:type="spellStart"/>
      <w:r>
        <w:t>loadFromDatabase</w:t>
      </w:r>
      <w:proofErr w:type="spellEnd"/>
      <w:r>
        <w:t xml:space="preserve">" függvény összegyűjti az összes tartozást egy listába. Ezt követően egy ciklus kiveszi az összes </w:t>
      </w:r>
      <w:r>
        <w:lastRenderedPageBreak/>
        <w:t xml:space="preserve">nevet a tartozásokból, majd egy külön listába rendeli ezeket a neveket. Ez a lista egy map, tehát kulcs-érték párokat tartalmaz, ahol a kulcs a név (egy </w:t>
      </w:r>
      <w:proofErr w:type="spellStart"/>
      <w:r>
        <w:t>String</w:t>
      </w:r>
      <w:proofErr w:type="spellEnd"/>
      <w:r>
        <w:t>), az érték pedig egy int típusú szám, ami azt mutatja, hogy az adott személy mennyivel tartozik vagy mennyivel tartoznak neki. A szám pozitív vagy negatív attól függően, hogy az adott személy tartozik vagy neki tartoznak.</w:t>
      </w:r>
    </w:p>
    <w:p w14:paraId="63E860E7" w14:textId="721E56A3" w:rsidR="00307B68" w:rsidRDefault="00307B68" w:rsidP="00307B68">
      <w:r>
        <w:t>Amint az algoritmus kigyűjti az összes nevet</w:t>
      </w:r>
      <w:r w:rsidR="00A8681D">
        <w:t xml:space="preserve"> (kulcsoknak),</w:t>
      </w:r>
      <w:r>
        <w:t xml:space="preserve"> hozzárendel egy számot, amelyet a tartozásokból szed ki, ahol szerepel az adott név. Ezután hozzáadja vagy kivonja az adott személy számából. (attól függően, hogy melyik szám </w:t>
      </w:r>
      <w:proofErr w:type="spellStart"/>
      <w:r>
        <w:t>abszl</w:t>
      </w:r>
      <w:r w:rsidR="00A8681D">
        <w:t>u</w:t>
      </w:r>
      <w:r>
        <w:t>tértéke</w:t>
      </w:r>
      <w:proofErr w:type="spellEnd"/>
      <w:r>
        <w:t xml:space="preserve"> a nagyobb) A folyamat során a legnagyobb és a legkisebb számot kiválasztja, majd ezeket összegzi vagy kivonja egymásból </w:t>
      </w:r>
      <w:r w:rsidR="00F07FAD">
        <w:t>(</w:t>
      </w:r>
      <w:r>
        <w:t xml:space="preserve">attól függően, hogy melyik </w:t>
      </w:r>
      <w:proofErr w:type="spellStart"/>
      <w:r>
        <w:t>abszlutértéke</w:t>
      </w:r>
      <w:proofErr w:type="spellEnd"/>
      <w:r>
        <w:t xml:space="preserve"> a nagyobb</w:t>
      </w:r>
      <w:r w:rsidR="00F07FAD">
        <w:t>)</w:t>
      </w:r>
      <w:r>
        <w:t xml:space="preserve">. Ezzel az egyik személy száma nullává válik, és a kivonás egy tartozásadást reprezentál. Ezzel párhuzamosan létrejön egy új tartozás, ami már az optimalizált tartozások egyike. Ezt a műveletet véges sokszor megismételve (egy </w:t>
      </w:r>
      <w:proofErr w:type="spellStart"/>
      <w:r>
        <w:t>while</w:t>
      </w:r>
      <w:proofErr w:type="spellEnd"/>
      <w:r>
        <w:t xml:space="preserve"> ciklussal) létrejön az optimalizált tartozások listája.</w:t>
      </w:r>
    </w:p>
    <w:p w14:paraId="7BB9D01D" w14:textId="77777777" w:rsidR="00F07FAD" w:rsidRPr="00646B18" w:rsidRDefault="00F07FAD" w:rsidP="00F07FAD">
      <w:pPr>
        <w:pStyle w:val="Kd"/>
        <w:rPr>
          <w:color w:val="CCCCCC"/>
          <w:lang w:eastAsia="hu-HU"/>
        </w:rPr>
      </w:pPr>
      <w:r w:rsidRPr="00646B18">
        <w:rPr>
          <w:lang w:eastAsia="hu-HU"/>
        </w:rPr>
        <w:t xml:space="preserve">//kiveszem az összes nevet a </w:t>
      </w:r>
      <w:proofErr w:type="spellStart"/>
      <w:r w:rsidRPr="00646B18">
        <w:rPr>
          <w:lang w:eastAsia="hu-HU"/>
        </w:rPr>
        <w:t>debtListItem-ekből</w:t>
      </w:r>
      <w:proofErr w:type="spellEnd"/>
    </w:p>
    <w:p w14:paraId="2271D7F5" w14:textId="77777777" w:rsidR="00F07FAD" w:rsidRPr="00646B18" w:rsidRDefault="00F07FAD" w:rsidP="00F07FAD">
      <w:pPr>
        <w:pStyle w:val="Kd"/>
        <w:rPr>
          <w:color w:val="CCCCCC"/>
          <w:lang w:eastAsia="hu-HU"/>
        </w:rPr>
      </w:pPr>
      <w:r w:rsidRPr="00646B18">
        <w:rPr>
          <w:color w:val="CCCCCC"/>
          <w:lang w:eastAsia="hu-HU"/>
        </w:rPr>
        <w:t xml:space="preserve">    </w:t>
      </w:r>
      <w:proofErr w:type="spellStart"/>
      <w:r w:rsidRPr="00646B18">
        <w:rPr>
          <w:color w:val="C586C0"/>
          <w:lang w:eastAsia="hu-HU"/>
        </w:rPr>
        <w:t>for</w:t>
      </w:r>
      <w:proofErr w:type="spellEnd"/>
      <w:r w:rsidRPr="00646B18">
        <w:rPr>
          <w:color w:val="CCCCCC"/>
          <w:lang w:eastAsia="hu-HU"/>
        </w:rPr>
        <w:t xml:space="preserve"> (</w:t>
      </w:r>
      <w:proofErr w:type="spellStart"/>
      <w:r w:rsidRPr="00646B18">
        <w:rPr>
          <w:color w:val="4EC9B0"/>
          <w:lang w:eastAsia="hu-HU"/>
        </w:rPr>
        <w:t>DebtDataModel</w:t>
      </w:r>
      <w:proofErr w:type="spellEnd"/>
      <w:r w:rsidRPr="00646B18">
        <w:rPr>
          <w:color w:val="CCCCCC"/>
          <w:lang w:eastAsia="hu-HU"/>
        </w:rPr>
        <w:t xml:space="preserve"> </w:t>
      </w:r>
      <w:proofErr w:type="spellStart"/>
      <w:r w:rsidRPr="00646B18">
        <w:rPr>
          <w:color w:val="9CDCFE"/>
          <w:lang w:eastAsia="hu-HU"/>
        </w:rPr>
        <w:t>debt</w:t>
      </w:r>
      <w:proofErr w:type="spellEnd"/>
      <w:r w:rsidRPr="00646B18">
        <w:rPr>
          <w:color w:val="CCCCCC"/>
          <w:lang w:eastAsia="hu-HU"/>
        </w:rPr>
        <w:t xml:space="preserve"> </w:t>
      </w:r>
      <w:r w:rsidRPr="00646B18">
        <w:rPr>
          <w:color w:val="C586C0"/>
          <w:lang w:eastAsia="hu-HU"/>
        </w:rPr>
        <w:t>in</w:t>
      </w:r>
      <w:r w:rsidRPr="00646B18">
        <w:rPr>
          <w:color w:val="CCCCCC"/>
          <w:lang w:eastAsia="hu-HU"/>
        </w:rPr>
        <w:t xml:space="preserve"> </w:t>
      </w:r>
      <w:proofErr w:type="spellStart"/>
      <w:r w:rsidRPr="00646B18">
        <w:rPr>
          <w:color w:val="9CDCFE"/>
          <w:lang w:eastAsia="hu-HU"/>
        </w:rPr>
        <w:t>allDebts</w:t>
      </w:r>
      <w:proofErr w:type="spellEnd"/>
      <w:r w:rsidRPr="00646B18">
        <w:rPr>
          <w:color w:val="CCCCCC"/>
          <w:lang w:eastAsia="hu-HU"/>
        </w:rPr>
        <w:t>) {</w:t>
      </w:r>
    </w:p>
    <w:p w14:paraId="04768961" w14:textId="77777777" w:rsidR="00F07FAD" w:rsidRPr="00646B18" w:rsidRDefault="00F07FAD" w:rsidP="00F07FAD">
      <w:pPr>
        <w:pStyle w:val="Kd"/>
        <w:rPr>
          <w:color w:val="CCCCCC"/>
          <w:lang w:eastAsia="hu-HU"/>
        </w:rPr>
      </w:pPr>
      <w:r w:rsidRPr="00646B18">
        <w:rPr>
          <w:color w:val="CCCCCC"/>
          <w:lang w:eastAsia="hu-HU"/>
        </w:rPr>
        <w:t xml:space="preserve">      </w:t>
      </w:r>
      <w:proofErr w:type="spellStart"/>
      <w:r w:rsidRPr="00646B18">
        <w:rPr>
          <w:color w:val="569CD6"/>
          <w:lang w:eastAsia="hu-HU"/>
        </w:rPr>
        <w:t>final</w:t>
      </w:r>
      <w:proofErr w:type="spellEnd"/>
      <w:r w:rsidRPr="00646B18">
        <w:rPr>
          <w:color w:val="CCCCCC"/>
          <w:lang w:eastAsia="hu-HU"/>
        </w:rPr>
        <w:t xml:space="preserve"> </w:t>
      </w:r>
      <w:proofErr w:type="spellStart"/>
      <w:r w:rsidRPr="00646B18">
        <w:rPr>
          <w:color w:val="9CDCFE"/>
          <w:lang w:eastAsia="hu-HU"/>
        </w:rPr>
        <w:t>debtorPerson</w:t>
      </w:r>
      <w:proofErr w:type="spellEnd"/>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9CDCFE"/>
          <w:lang w:eastAsia="hu-HU"/>
        </w:rPr>
        <w:t>kIsWeb</w:t>
      </w:r>
      <w:proofErr w:type="spellEnd"/>
    </w:p>
    <w:p w14:paraId="52810AA1"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C586C0"/>
          <w:lang w:eastAsia="hu-HU"/>
        </w:rPr>
        <w:t>await</w:t>
      </w:r>
      <w:proofErr w:type="spellEnd"/>
      <w:r w:rsidRPr="00646B18">
        <w:rPr>
          <w:color w:val="CCCCCC"/>
          <w:lang w:eastAsia="hu-HU"/>
        </w:rPr>
        <w:t xml:space="preserve"> </w:t>
      </w:r>
      <w:proofErr w:type="spellStart"/>
      <w:r w:rsidRPr="00646B18">
        <w:rPr>
          <w:color w:val="DCDCAA"/>
          <w:lang w:eastAsia="hu-HU"/>
        </w:rPr>
        <w:t>getPersonByIdWeb</w:t>
      </w:r>
      <w:proofErr w:type="spellEnd"/>
      <w:r w:rsidRPr="00646B18">
        <w:rPr>
          <w:color w:val="CCCCCC"/>
          <w:lang w:eastAsia="hu-HU"/>
        </w:rPr>
        <w:t>(</w:t>
      </w:r>
      <w:proofErr w:type="spellStart"/>
      <w:proofErr w:type="gramStart"/>
      <w:r w:rsidRPr="00646B18">
        <w:rPr>
          <w:color w:val="9CDCFE"/>
          <w:lang w:eastAsia="hu-HU"/>
        </w:rPr>
        <w:t>debt</w:t>
      </w:r>
      <w:r w:rsidRPr="00646B18">
        <w:rPr>
          <w:color w:val="CCCCCC"/>
          <w:lang w:eastAsia="hu-HU"/>
        </w:rPr>
        <w:t>.</w:t>
      </w:r>
      <w:r w:rsidRPr="00646B18">
        <w:rPr>
          <w:color w:val="9CDCFE"/>
          <w:lang w:eastAsia="hu-HU"/>
        </w:rPr>
        <w:t>debtorPersonId</w:t>
      </w:r>
      <w:proofErr w:type="spellEnd"/>
      <w:proofErr w:type="gramEnd"/>
      <w:r w:rsidRPr="00646B18">
        <w:rPr>
          <w:color w:val="D4D4D4"/>
          <w:lang w:eastAsia="hu-HU"/>
        </w:rPr>
        <w:t>!</w:t>
      </w:r>
      <w:r w:rsidRPr="00646B18">
        <w:rPr>
          <w:color w:val="CCCCCC"/>
          <w:lang w:eastAsia="hu-HU"/>
        </w:rPr>
        <w:t>)</w:t>
      </w:r>
    </w:p>
    <w:p w14:paraId="3B81ABC3"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C586C0"/>
          <w:lang w:eastAsia="hu-HU"/>
        </w:rPr>
        <w:t>await</w:t>
      </w:r>
      <w:proofErr w:type="spellEnd"/>
      <w:r w:rsidRPr="00646B18">
        <w:rPr>
          <w:color w:val="CCCCCC"/>
          <w:lang w:eastAsia="hu-HU"/>
        </w:rPr>
        <w:t xml:space="preserve"> </w:t>
      </w:r>
      <w:proofErr w:type="spellStart"/>
      <w:proofErr w:type="gramStart"/>
      <w:r w:rsidRPr="00646B18">
        <w:rPr>
          <w:color w:val="9CDCFE"/>
          <w:lang w:eastAsia="hu-HU"/>
        </w:rPr>
        <w:t>personDbHelper</w:t>
      </w:r>
      <w:proofErr w:type="spellEnd"/>
      <w:r w:rsidRPr="00646B18">
        <w:rPr>
          <w:color w:val="D4D4D4"/>
          <w:lang w:eastAsia="hu-HU"/>
        </w:rPr>
        <w:t>!</w:t>
      </w:r>
      <w:r w:rsidRPr="00646B18">
        <w:rPr>
          <w:color w:val="CCCCCC"/>
          <w:lang w:eastAsia="hu-HU"/>
        </w:rPr>
        <w:t>.</w:t>
      </w:r>
      <w:proofErr w:type="spellStart"/>
      <w:proofErr w:type="gramEnd"/>
      <w:r w:rsidRPr="00646B18">
        <w:rPr>
          <w:color w:val="DCDCAA"/>
          <w:lang w:eastAsia="hu-HU"/>
        </w:rPr>
        <w:t>getPersonById</w:t>
      </w:r>
      <w:proofErr w:type="spellEnd"/>
      <w:r w:rsidRPr="00646B18">
        <w:rPr>
          <w:color w:val="CCCCCC"/>
          <w:lang w:eastAsia="hu-HU"/>
        </w:rPr>
        <w:t>(</w:t>
      </w:r>
      <w:proofErr w:type="spellStart"/>
      <w:r w:rsidRPr="00646B18">
        <w:rPr>
          <w:color w:val="9CDCFE"/>
          <w:lang w:eastAsia="hu-HU"/>
        </w:rPr>
        <w:t>debt</w:t>
      </w:r>
      <w:r w:rsidRPr="00646B18">
        <w:rPr>
          <w:color w:val="CCCCCC"/>
          <w:lang w:eastAsia="hu-HU"/>
        </w:rPr>
        <w:t>.</w:t>
      </w:r>
      <w:r w:rsidRPr="00646B18">
        <w:rPr>
          <w:color w:val="9CDCFE"/>
          <w:lang w:eastAsia="hu-HU"/>
        </w:rPr>
        <w:t>debtorPersonId</w:t>
      </w:r>
      <w:proofErr w:type="spellEnd"/>
      <w:r w:rsidRPr="00646B18">
        <w:rPr>
          <w:color w:val="D4D4D4"/>
          <w:lang w:eastAsia="hu-HU"/>
        </w:rPr>
        <w:t>!</w:t>
      </w:r>
      <w:r w:rsidRPr="00646B18">
        <w:rPr>
          <w:color w:val="CCCCCC"/>
          <w:lang w:eastAsia="hu-HU"/>
        </w:rPr>
        <w:t>);</w:t>
      </w:r>
    </w:p>
    <w:p w14:paraId="78A7398B" w14:textId="77777777" w:rsidR="00F07FAD" w:rsidRPr="00646B18" w:rsidRDefault="00F07FAD" w:rsidP="00F07FAD">
      <w:pPr>
        <w:pStyle w:val="Kd"/>
        <w:rPr>
          <w:color w:val="CCCCCC"/>
          <w:lang w:eastAsia="hu-HU"/>
        </w:rPr>
      </w:pPr>
    </w:p>
    <w:p w14:paraId="4257844E" w14:textId="77777777" w:rsidR="00F07FAD" w:rsidRPr="00646B18" w:rsidRDefault="00F07FAD" w:rsidP="00F07FAD">
      <w:pPr>
        <w:pStyle w:val="Kd"/>
        <w:rPr>
          <w:color w:val="CCCCCC"/>
          <w:lang w:eastAsia="hu-HU"/>
        </w:rPr>
      </w:pPr>
      <w:r w:rsidRPr="00646B18">
        <w:rPr>
          <w:color w:val="CCCCCC"/>
          <w:lang w:eastAsia="hu-HU"/>
        </w:rPr>
        <w:t xml:space="preserve">      </w:t>
      </w:r>
      <w:proofErr w:type="spellStart"/>
      <w:r w:rsidRPr="00646B18">
        <w:rPr>
          <w:color w:val="569CD6"/>
          <w:lang w:eastAsia="hu-HU"/>
        </w:rPr>
        <w:t>final</w:t>
      </w:r>
      <w:proofErr w:type="spellEnd"/>
      <w:r w:rsidRPr="00646B18">
        <w:rPr>
          <w:color w:val="CCCCCC"/>
          <w:lang w:eastAsia="hu-HU"/>
        </w:rPr>
        <w:t xml:space="preserve"> </w:t>
      </w:r>
      <w:proofErr w:type="spellStart"/>
      <w:r w:rsidRPr="00646B18">
        <w:rPr>
          <w:color w:val="9CDCFE"/>
          <w:lang w:eastAsia="hu-HU"/>
        </w:rPr>
        <w:t>personTo</w:t>
      </w:r>
      <w:proofErr w:type="spellEnd"/>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9CDCFE"/>
          <w:lang w:eastAsia="hu-HU"/>
        </w:rPr>
        <w:t>kIsWeb</w:t>
      </w:r>
      <w:proofErr w:type="spellEnd"/>
    </w:p>
    <w:p w14:paraId="327B7316"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C586C0"/>
          <w:lang w:eastAsia="hu-HU"/>
        </w:rPr>
        <w:t>await</w:t>
      </w:r>
      <w:proofErr w:type="spellEnd"/>
      <w:r w:rsidRPr="00646B18">
        <w:rPr>
          <w:color w:val="CCCCCC"/>
          <w:lang w:eastAsia="hu-HU"/>
        </w:rPr>
        <w:t xml:space="preserve"> </w:t>
      </w:r>
      <w:proofErr w:type="spellStart"/>
      <w:r w:rsidRPr="00646B18">
        <w:rPr>
          <w:color w:val="DCDCAA"/>
          <w:lang w:eastAsia="hu-HU"/>
        </w:rPr>
        <w:t>getPersonByIdWeb</w:t>
      </w:r>
      <w:proofErr w:type="spellEnd"/>
      <w:r w:rsidRPr="00646B18">
        <w:rPr>
          <w:color w:val="CCCCCC"/>
          <w:lang w:eastAsia="hu-HU"/>
        </w:rPr>
        <w:t>(</w:t>
      </w:r>
      <w:proofErr w:type="spellStart"/>
      <w:proofErr w:type="gramStart"/>
      <w:r w:rsidRPr="00646B18">
        <w:rPr>
          <w:color w:val="9CDCFE"/>
          <w:lang w:eastAsia="hu-HU"/>
        </w:rPr>
        <w:t>debt</w:t>
      </w:r>
      <w:r w:rsidRPr="00646B18">
        <w:rPr>
          <w:color w:val="CCCCCC"/>
          <w:lang w:eastAsia="hu-HU"/>
        </w:rPr>
        <w:t>.</w:t>
      </w:r>
      <w:r w:rsidRPr="00646B18">
        <w:rPr>
          <w:color w:val="9CDCFE"/>
          <w:lang w:eastAsia="hu-HU"/>
        </w:rPr>
        <w:t>personToId</w:t>
      </w:r>
      <w:proofErr w:type="spellEnd"/>
      <w:proofErr w:type="gramEnd"/>
      <w:r w:rsidRPr="00646B18">
        <w:rPr>
          <w:color w:val="D4D4D4"/>
          <w:lang w:eastAsia="hu-HU"/>
        </w:rPr>
        <w:t>!</w:t>
      </w:r>
      <w:r w:rsidRPr="00646B18">
        <w:rPr>
          <w:color w:val="CCCCCC"/>
          <w:lang w:eastAsia="hu-HU"/>
        </w:rPr>
        <w:t>)</w:t>
      </w:r>
    </w:p>
    <w:p w14:paraId="44FAE929"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C586C0"/>
          <w:lang w:eastAsia="hu-HU"/>
        </w:rPr>
        <w:t>await</w:t>
      </w:r>
      <w:proofErr w:type="spellEnd"/>
      <w:r w:rsidRPr="00646B18">
        <w:rPr>
          <w:color w:val="CCCCCC"/>
          <w:lang w:eastAsia="hu-HU"/>
        </w:rPr>
        <w:t xml:space="preserve"> </w:t>
      </w:r>
      <w:proofErr w:type="spellStart"/>
      <w:proofErr w:type="gramStart"/>
      <w:r w:rsidRPr="00646B18">
        <w:rPr>
          <w:color w:val="9CDCFE"/>
          <w:lang w:eastAsia="hu-HU"/>
        </w:rPr>
        <w:t>personDbHelper</w:t>
      </w:r>
      <w:proofErr w:type="spellEnd"/>
      <w:r w:rsidRPr="00646B18">
        <w:rPr>
          <w:color w:val="D4D4D4"/>
          <w:lang w:eastAsia="hu-HU"/>
        </w:rPr>
        <w:t>!</w:t>
      </w:r>
      <w:r w:rsidRPr="00646B18">
        <w:rPr>
          <w:color w:val="CCCCCC"/>
          <w:lang w:eastAsia="hu-HU"/>
        </w:rPr>
        <w:t>.</w:t>
      </w:r>
      <w:proofErr w:type="spellStart"/>
      <w:proofErr w:type="gramEnd"/>
      <w:r w:rsidRPr="00646B18">
        <w:rPr>
          <w:color w:val="DCDCAA"/>
          <w:lang w:eastAsia="hu-HU"/>
        </w:rPr>
        <w:t>getPersonById</w:t>
      </w:r>
      <w:proofErr w:type="spellEnd"/>
      <w:r w:rsidRPr="00646B18">
        <w:rPr>
          <w:color w:val="CCCCCC"/>
          <w:lang w:eastAsia="hu-HU"/>
        </w:rPr>
        <w:t>(</w:t>
      </w:r>
      <w:proofErr w:type="spellStart"/>
      <w:r w:rsidRPr="00646B18">
        <w:rPr>
          <w:color w:val="9CDCFE"/>
          <w:lang w:eastAsia="hu-HU"/>
        </w:rPr>
        <w:t>debt</w:t>
      </w:r>
      <w:r w:rsidRPr="00646B18">
        <w:rPr>
          <w:color w:val="CCCCCC"/>
          <w:lang w:eastAsia="hu-HU"/>
        </w:rPr>
        <w:t>.</w:t>
      </w:r>
      <w:r w:rsidRPr="00646B18">
        <w:rPr>
          <w:color w:val="9CDCFE"/>
          <w:lang w:eastAsia="hu-HU"/>
        </w:rPr>
        <w:t>personToId</w:t>
      </w:r>
      <w:proofErr w:type="spellEnd"/>
      <w:r w:rsidRPr="00646B18">
        <w:rPr>
          <w:color w:val="D4D4D4"/>
          <w:lang w:eastAsia="hu-HU"/>
        </w:rPr>
        <w:t>!</w:t>
      </w:r>
      <w:r w:rsidRPr="00646B18">
        <w:rPr>
          <w:color w:val="CCCCCC"/>
          <w:lang w:eastAsia="hu-HU"/>
        </w:rPr>
        <w:t>);</w:t>
      </w:r>
    </w:p>
    <w:p w14:paraId="68CF9F63" w14:textId="77777777" w:rsidR="00F07FAD" w:rsidRPr="00646B18" w:rsidRDefault="00F07FAD" w:rsidP="00F07FAD">
      <w:pPr>
        <w:pStyle w:val="Kd"/>
        <w:rPr>
          <w:color w:val="CCCCCC"/>
          <w:lang w:eastAsia="hu-HU"/>
        </w:rPr>
      </w:pPr>
    </w:p>
    <w:p w14:paraId="00227C79" w14:textId="77777777" w:rsidR="00F07FAD" w:rsidRPr="00646B18" w:rsidRDefault="00F07FAD" w:rsidP="00F07FAD">
      <w:pPr>
        <w:pStyle w:val="Kd"/>
        <w:rPr>
          <w:color w:val="CCCCCC"/>
          <w:lang w:eastAsia="hu-HU"/>
        </w:rPr>
      </w:pPr>
      <w:r w:rsidRPr="00646B18">
        <w:rPr>
          <w:color w:val="CCCCCC"/>
          <w:lang w:eastAsia="hu-HU"/>
        </w:rPr>
        <w:t xml:space="preserve">      </w:t>
      </w:r>
      <w:proofErr w:type="spellStart"/>
      <w:r w:rsidRPr="00646B18">
        <w:rPr>
          <w:color w:val="C586C0"/>
          <w:lang w:eastAsia="hu-HU"/>
        </w:rPr>
        <w:t>if</w:t>
      </w:r>
      <w:proofErr w:type="spellEnd"/>
      <w:r w:rsidRPr="00646B18">
        <w:rPr>
          <w:color w:val="CCCCCC"/>
          <w:lang w:eastAsia="hu-HU"/>
        </w:rPr>
        <w:t xml:space="preserve"> (</w:t>
      </w:r>
      <w:proofErr w:type="spellStart"/>
      <w:proofErr w:type="gramStart"/>
      <w:r w:rsidRPr="00646B18">
        <w:rPr>
          <w:color w:val="9CDCFE"/>
          <w:lang w:eastAsia="hu-HU"/>
        </w:rPr>
        <w:t>debtorPerson</w:t>
      </w:r>
      <w:proofErr w:type="spellEnd"/>
      <w:r w:rsidRPr="00646B18">
        <w:rPr>
          <w:color w:val="CCCCCC"/>
          <w:lang w:eastAsia="hu-HU"/>
        </w:rPr>
        <w:t xml:space="preserve"> </w:t>
      </w:r>
      <w:r w:rsidRPr="00646B18">
        <w:rPr>
          <w:color w:val="D4D4D4"/>
          <w:lang w:eastAsia="hu-HU"/>
        </w:rPr>
        <w:t>!</w:t>
      </w:r>
      <w:proofErr w:type="gramEnd"/>
      <w:r w:rsidRPr="00646B18">
        <w:rPr>
          <w:color w:val="D4D4D4"/>
          <w:lang w:eastAsia="hu-HU"/>
        </w:rPr>
        <w:t>=</w:t>
      </w:r>
      <w:r w:rsidRPr="00646B18">
        <w:rPr>
          <w:color w:val="CCCCCC"/>
          <w:lang w:eastAsia="hu-HU"/>
        </w:rPr>
        <w:t xml:space="preserve"> </w:t>
      </w:r>
      <w:r w:rsidRPr="00646B18">
        <w:rPr>
          <w:color w:val="569CD6"/>
          <w:lang w:eastAsia="hu-HU"/>
        </w:rPr>
        <w:t>null</w:t>
      </w:r>
      <w:r w:rsidRPr="00646B18">
        <w:rPr>
          <w:color w:val="CCCCCC"/>
          <w:lang w:eastAsia="hu-HU"/>
        </w:rPr>
        <w:t>) {</w:t>
      </w:r>
    </w:p>
    <w:p w14:paraId="460DE9D3" w14:textId="77777777" w:rsidR="00F07FAD" w:rsidRPr="00646B18" w:rsidRDefault="00F07FAD" w:rsidP="00F07FAD">
      <w:pPr>
        <w:pStyle w:val="Kd"/>
        <w:rPr>
          <w:color w:val="CCCCCC"/>
          <w:lang w:eastAsia="hu-HU"/>
        </w:rPr>
      </w:pPr>
      <w:r w:rsidRPr="00646B18">
        <w:rPr>
          <w:color w:val="CCCCCC"/>
          <w:lang w:eastAsia="hu-HU"/>
        </w:rPr>
        <w:t xml:space="preserve">        </w:t>
      </w:r>
      <w:proofErr w:type="spellStart"/>
      <w:r w:rsidRPr="00646B18">
        <w:rPr>
          <w:color w:val="9CDCFE"/>
          <w:lang w:eastAsia="hu-HU"/>
        </w:rPr>
        <w:t>debtsMap</w:t>
      </w:r>
      <w:proofErr w:type="spellEnd"/>
      <w:r w:rsidRPr="00646B18">
        <w:rPr>
          <w:color w:val="CCCCCC"/>
          <w:lang w:eastAsia="hu-HU"/>
        </w:rPr>
        <w:t>[</w:t>
      </w:r>
      <w:r w:rsidRPr="00646B18">
        <w:rPr>
          <w:color w:val="9CDCFE"/>
          <w:lang w:eastAsia="hu-HU"/>
        </w:rPr>
        <w:t>debtorPerson</w:t>
      </w:r>
      <w:r w:rsidRPr="00646B18">
        <w:rPr>
          <w:color w:val="CCCCCC"/>
          <w:lang w:eastAsia="hu-HU"/>
        </w:rPr>
        <w:t>.</w:t>
      </w:r>
      <w:r w:rsidRPr="00646B18">
        <w:rPr>
          <w:color w:val="9CDCFE"/>
          <w:lang w:eastAsia="hu-HU"/>
        </w:rPr>
        <w:t>name</w:t>
      </w: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9CDCFE"/>
          <w:lang w:eastAsia="hu-HU"/>
        </w:rPr>
        <w:t>debtsMap</w:t>
      </w:r>
      <w:r w:rsidRPr="00646B18">
        <w:rPr>
          <w:color w:val="CCCCCC"/>
          <w:lang w:eastAsia="hu-HU"/>
        </w:rPr>
        <w:t>.</w:t>
      </w:r>
      <w:r w:rsidRPr="00646B18">
        <w:rPr>
          <w:color w:val="DCDCAA"/>
          <w:lang w:eastAsia="hu-HU"/>
        </w:rPr>
        <w:t>containsKey</w:t>
      </w:r>
      <w:proofErr w:type="spellEnd"/>
      <w:r w:rsidRPr="00646B18">
        <w:rPr>
          <w:color w:val="CCCCCC"/>
          <w:lang w:eastAsia="hu-HU"/>
        </w:rPr>
        <w:t>(</w:t>
      </w:r>
      <w:r w:rsidRPr="00646B18">
        <w:rPr>
          <w:color w:val="9CDCFE"/>
          <w:lang w:eastAsia="hu-HU"/>
        </w:rPr>
        <w:t>debtorPerson</w:t>
      </w:r>
      <w:r w:rsidRPr="00646B18">
        <w:rPr>
          <w:color w:val="CCCCCC"/>
          <w:lang w:eastAsia="hu-HU"/>
        </w:rPr>
        <w:t>.</w:t>
      </w:r>
      <w:r w:rsidRPr="00646B18">
        <w:rPr>
          <w:color w:val="9CDCFE"/>
          <w:lang w:eastAsia="hu-HU"/>
        </w:rPr>
        <w:t>name</w:t>
      </w:r>
      <w:r w:rsidRPr="00646B18">
        <w:rPr>
          <w:color w:val="CCCCCC"/>
          <w:lang w:eastAsia="hu-HU"/>
        </w:rPr>
        <w:t>)</w:t>
      </w:r>
    </w:p>
    <w:p w14:paraId="1ED02284"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9CDCFE"/>
          <w:lang w:eastAsia="hu-HU"/>
        </w:rPr>
        <w:t>debtsMap</w:t>
      </w:r>
      <w:proofErr w:type="spellEnd"/>
      <w:r w:rsidRPr="00646B18">
        <w:rPr>
          <w:color w:val="CCCCCC"/>
          <w:lang w:eastAsia="hu-HU"/>
        </w:rPr>
        <w:t>[</w:t>
      </w:r>
      <w:r w:rsidRPr="00646B18">
        <w:rPr>
          <w:color w:val="9CDCFE"/>
          <w:lang w:eastAsia="hu-HU"/>
        </w:rPr>
        <w:t>debtorPerson</w:t>
      </w:r>
      <w:r w:rsidRPr="00646B18">
        <w:rPr>
          <w:color w:val="CCCCCC"/>
          <w:lang w:eastAsia="hu-HU"/>
        </w:rPr>
        <w:t>.</w:t>
      </w:r>
      <w:r w:rsidRPr="00646B18">
        <w:rPr>
          <w:color w:val="9CDCFE"/>
          <w:lang w:eastAsia="hu-HU"/>
        </w:rPr>
        <w:t>name</w:t>
      </w:r>
      <w:r w:rsidRPr="00646B18">
        <w:rPr>
          <w:color w:val="CCCCCC"/>
          <w:lang w:eastAsia="hu-HU"/>
        </w:rPr>
        <w:t>]</w:t>
      </w:r>
      <w:r w:rsidRPr="00646B18">
        <w:rPr>
          <w:color w:val="D4D4D4"/>
          <w:lang w:eastAsia="hu-HU"/>
        </w:rPr>
        <w:t>!</w:t>
      </w: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proofErr w:type="gramStart"/>
      <w:r w:rsidRPr="00646B18">
        <w:rPr>
          <w:color w:val="9CDCFE"/>
          <w:lang w:eastAsia="hu-HU"/>
        </w:rPr>
        <w:t>debt</w:t>
      </w:r>
      <w:r w:rsidRPr="00646B18">
        <w:rPr>
          <w:color w:val="CCCCCC"/>
          <w:lang w:eastAsia="hu-HU"/>
        </w:rPr>
        <w:t>.</w:t>
      </w:r>
      <w:r w:rsidRPr="00646B18">
        <w:rPr>
          <w:color w:val="9CDCFE"/>
          <w:lang w:eastAsia="hu-HU"/>
        </w:rPr>
        <w:t>amount</w:t>
      </w:r>
      <w:proofErr w:type="spellEnd"/>
      <w:proofErr w:type="gramEnd"/>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B5CEA8"/>
          <w:lang w:eastAsia="hu-HU"/>
        </w:rPr>
        <w:t>0</w:t>
      </w:r>
      <w:r w:rsidRPr="00646B18">
        <w:rPr>
          <w:color w:val="CCCCCC"/>
          <w:lang w:eastAsia="hu-HU"/>
        </w:rPr>
        <w:t>)</w:t>
      </w:r>
    </w:p>
    <w:p w14:paraId="358BFFD1" w14:textId="02C1D10C" w:rsidR="00F07FAD" w:rsidRPr="00F07FAD"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proofErr w:type="gramStart"/>
      <w:r w:rsidRPr="00646B18">
        <w:rPr>
          <w:color w:val="9CDCFE"/>
          <w:lang w:eastAsia="hu-HU"/>
        </w:rPr>
        <w:t>debt</w:t>
      </w:r>
      <w:r w:rsidRPr="00646B18">
        <w:rPr>
          <w:color w:val="CCCCCC"/>
          <w:lang w:eastAsia="hu-HU"/>
        </w:rPr>
        <w:t>.</w:t>
      </w:r>
      <w:r w:rsidRPr="00646B18">
        <w:rPr>
          <w:color w:val="9CDCFE"/>
          <w:lang w:eastAsia="hu-HU"/>
        </w:rPr>
        <w:t>amount</w:t>
      </w:r>
      <w:proofErr w:type="spellEnd"/>
      <w:proofErr w:type="gramEnd"/>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B5CEA8"/>
          <w:lang w:eastAsia="hu-HU"/>
        </w:rPr>
        <w:t>0</w:t>
      </w:r>
      <w:r w:rsidRPr="00646B18">
        <w:rPr>
          <w:color w:val="CCCCCC"/>
          <w:lang w:eastAsia="hu-HU"/>
        </w:rPr>
        <w:t>;</w:t>
      </w:r>
    </w:p>
    <w:p w14:paraId="7584431F" w14:textId="040CFE1F" w:rsidR="00A8681D" w:rsidRDefault="000B59F4" w:rsidP="00307B68">
      <w:r>
        <w:t>A</w:t>
      </w:r>
      <w:r w:rsidR="00F07FAD">
        <w:t>z itt</w:t>
      </w:r>
      <w:r>
        <w:t xml:space="preserve"> </w:t>
      </w:r>
      <w:r w:rsidR="00F07FAD">
        <w:t xml:space="preserve">fent látható </w:t>
      </w:r>
      <w:r w:rsidR="00A8681D">
        <w:t xml:space="preserve">kódrészlet a </w:t>
      </w:r>
      <w:proofErr w:type="spellStart"/>
      <w:r w:rsidR="00A8681D">
        <w:t>debt_details_</w:t>
      </w:r>
      <w:proofErr w:type="gramStart"/>
      <w:r w:rsidR="00A8681D">
        <w:t>model.dart</w:t>
      </w:r>
      <w:proofErr w:type="spellEnd"/>
      <w:proofErr w:type="gramEnd"/>
      <w:r w:rsidR="00A8681D">
        <w:t xml:space="preserve"> fájlban található, a </w:t>
      </w:r>
      <w:proofErr w:type="spellStart"/>
      <w:r w:rsidR="00A8681D">
        <w:t>calculateDebts</w:t>
      </w:r>
      <w:proofErr w:type="spellEnd"/>
      <w:r w:rsidR="00A8681D">
        <w:t xml:space="preserve"> függvényben</w:t>
      </w:r>
      <w:r>
        <w:t xml:space="preserve"> és annak az elejét mutatja be</w:t>
      </w:r>
      <w:r w:rsidR="00A8681D">
        <w:t xml:space="preserve">. A kód kigyűjti az összes nevet a tartozások listaelemekből és beleteszi a </w:t>
      </w:r>
      <w:proofErr w:type="spellStart"/>
      <w:r w:rsidR="00A8681D">
        <w:t>debtsMap-ba</w:t>
      </w:r>
      <w:proofErr w:type="spellEnd"/>
      <w:r w:rsidR="00A8681D">
        <w:t xml:space="preserve"> ügyelve arra, hogy minden név, ami legalább egyszer szerepelt a tartozások között, az pontosan egyszer szerepeljen a </w:t>
      </w:r>
      <w:proofErr w:type="spellStart"/>
      <w:r w:rsidR="00A8681D">
        <w:t>debtsMap</w:t>
      </w:r>
      <w:proofErr w:type="spellEnd"/>
      <w:r w:rsidR="00A8681D">
        <w:t>-ban.</w:t>
      </w:r>
    </w:p>
    <w:p w14:paraId="78E5540B" w14:textId="7EC6FECE" w:rsidR="002E2E58" w:rsidRDefault="002E2E58" w:rsidP="003D4AF1">
      <w:r>
        <w:t xml:space="preserve">A kód második része arra szolgál, hogy frissítse a </w:t>
      </w:r>
      <w:proofErr w:type="spellStart"/>
      <w:r>
        <w:t>deptsMap</w:t>
      </w:r>
      <w:proofErr w:type="spellEnd"/>
      <w:r>
        <w:t xml:space="preserve">-ben a személyekhez tartozó számokat. Amennyiben az adott név mellett már szerepel egy összeg a map-ban, a kód hozzáadja ehhez az összeghez a tartozás listában lévő összeget, (amennyiben még nem szerepel, akkor ezt az összeget egyenlővé teszi a személyhez tartozó számmal) </w:t>
      </w:r>
      <w:r>
        <w:lastRenderedPageBreak/>
        <w:t>feltéve, hogy a személy az, aki tartozik. Ha a személy az, akinek tartoznak, akkor kivonja a név melletti számból a tartozás listában található összeget.</w:t>
      </w:r>
    </w:p>
    <w:p w14:paraId="0A12C870" w14:textId="2472EE0B" w:rsidR="007D57FE" w:rsidRDefault="002E2E58" w:rsidP="00AC6D8C">
      <w:r>
        <w:t>Ez a megközelítés biztosítja, hogy minden név mellett egy szám lesz, amely az adott személy aktuális pénzügyi helyzetét mutatja. Ha a szám negatív, az azt jelenti, hogy a személynek még tartozik valaki pénzzel (az ő zsebéből hiányzik pénz), míg a pozitív érték azt mutatja, hogy több pénz van a zsebében, mint amennyinek kéne lennie, tehát ő tartozik másnak vagy másoknak pénzzel és nála most több van, méghozzá annyival, amennyi a map-ban a neve mellett álló szám.</w:t>
      </w:r>
    </w:p>
    <w:p w14:paraId="7339C85A" w14:textId="77777777" w:rsidR="00C506A9" w:rsidRPr="00F07FAD" w:rsidRDefault="00C506A9" w:rsidP="00C506A9">
      <w:pPr>
        <w:pStyle w:val="Kd"/>
        <w:rPr>
          <w:color w:val="CCCCCC"/>
          <w:lang w:eastAsia="hu-HU"/>
        </w:rPr>
      </w:pPr>
      <w:r w:rsidRPr="00F07FAD">
        <w:rPr>
          <w:lang w:eastAsia="hu-HU"/>
        </w:rPr>
        <w:t>//inicializálom a változókat</w:t>
      </w:r>
    </w:p>
    <w:p w14:paraId="0AC81385"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4EC9B0"/>
          <w:lang w:eastAsia="hu-HU"/>
        </w:rPr>
        <w:t>String</w:t>
      </w:r>
      <w:proofErr w:type="spellEnd"/>
      <w:r w:rsidRPr="00F07FAD">
        <w:rPr>
          <w:color w:val="CCCCCC"/>
          <w:lang w:eastAsia="hu-HU"/>
        </w:rPr>
        <w:t xml:space="preserve"> </w:t>
      </w:r>
      <w:proofErr w:type="spellStart"/>
      <w:r w:rsidRPr="00F07FAD">
        <w:rPr>
          <w:color w:val="9CDCFE"/>
          <w:lang w:eastAsia="hu-HU"/>
        </w:rPr>
        <w:t>debtorWithSmallestDebt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CE9178"/>
          <w:lang w:eastAsia="hu-HU"/>
        </w:rPr>
        <w:t>''</w:t>
      </w:r>
      <w:r w:rsidRPr="00F07FAD">
        <w:rPr>
          <w:color w:val="CCCCCC"/>
          <w:lang w:eastAsia="hu-HU"/>
        </w:rPr>
        <w:t>;</w:t>
      </w:r>
    </w:p>
    <w:p w14:paraId="38A17B4E"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4EC9B0"/>
          <w:lang w:eastAsia="hu-HU"/>
        </w:rPr>
        <w:t>String</w:t>
      </w:r>
      <w:proofErr w:type="spellEnd"/>
      <w:r w:rsidRPr="00F07FAD">
        <w:rPr>
          <w:color w:val="CCCCCC"/>
          <w:lang w:eastAsia="hu-HU"/>
        </w:rPr>
        <w:t xml:space="preserve"> </w:t>
      </w:r>
      <w:proofErr w:type="spellStart"/>
      <w:r w:rsidRPr="00F07FAD">
        <w:rPr>
          <w:color w:val="9CDCFE"/>
          <w:lang w:eastAsia="hu-HU"/>
        </w:rPr>
        <w:t>debtorWithLargestDebt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CE9178"/>
          <w:lang w:eastAsia="hu-HU"/>
        </w:rPr>
        <w:t>''</w:t>
      </w:r>
      <w:r w:rsidRPr="00F07FAD">
        <w:rPr>
          <w:color w:val="CCCCCC"/>
          <w:lang w:eastAsia="hu-HU"/>
        </w:rPr>
        <w:t>;</w:t>
      </w:r>
    </w:p>
    <w:p w14:paraId="26043CB3"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int</w:t>
      </w:r>
      <w:r w:rsidRPr="00F07FAD">
        <w:rPr>
          <w:color w:val="CCCCCC"/>
          <w:lang w:eastAsia="hu-HU"/>
        </w:rPr>
        <w:t xml:space="preserve"> </w:t>
      </w:r>
      <w:proofErr w:type="spellStart"/>
      <w:r w:rsidRPr="00F07FAD">
        <w:rPr>
          <w:color w:val="9CDCFE"/>
          <w:lang w:eastAsia="hu-HU"/>
        </w:rPr>
        <w:t>smallestDebt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B5CEA8"/>
          <w:lang w:eastAsia="hu-HU"/>
        </w:rPr>
        <w:t>0</w:t>
      </w:r>
      <w:r w:rsidRPr="00F07FAD">
        <w:rPr>
          <w:color w:val="CCCCCC"/>
          <w:lang w:eastAsia="hu-HU"/>
        </w:rPr>
        <w:t>;</w:t>
      </w:r>
    </w:p>
    <w:p w14:paraId="0B995EF2"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int</w:t>
      </w:r>
      <w:r w:rsidRPr="00F07FAD">
        <w:rPr>
          <w:color w:val="CCCCCC"/>
          <w:lang w:eastAsia="hu-HU"/>
        </w:rPr>
        <w:t xml:space="preserve"> </w:t>
      </w:r>
      <w:proofErr w:type="spellStart"/>
      <w:r w:rsidRPr="00F07FAD">
        <w:rPr>
          <w:color w:val="9CDCFE"/>
          <w:lang w:eastAsia="hu-HU"/>
        </w:rPr>
        <w:t>largestDebt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B5CEA8"/>
          <w:lang w:eastAsia="hu-HU"/>
        </w:rPr>
        <w:t>0</w:t>
      </w:r>
      <w:r w:rsidRPr="00F07FAD">
        <w:rPr>
          <w:color w:val="CCCCCC"/>
          <w:lang w:eastAsia="hu-HU"/>
        </w:rPr>
        <w:t>;</w:t>
      </w:r>
    </w:p>
    <w:p w14:paraId="15DC1B12"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List</w:t>
      </w:r>
      <w:r w:rsidRPr="00F07FAD">
        <w:rPr>
          <w:color w:val="CCCCCC"/>
          <w:lang w:eastAsia="hu-HU"/>
        </w:rPr>
        <w:t>&lt;</w:t>
      </w:r>
      <w:proofErr w:type="spellStart"/>
      <w:r w:rsidRPr="00F07FAD">
        <w:rPr>
          <w:color w:val="4EC9B0"/>
          <w:lang w:eastAsia="hu-HU"/>
        </w:rPr>
        <w:t>DebtDataModel</w:t>
      </w:r>
      <w:proofErr w:type="spellEnd"/>
      <w:r w:rsidRPr="00F07FAD">
        <w:rPr>
          <w:color w:val="CCCCCC"/>
          <w:lang w:eastAsia="hu-HU"/>
        </w:rPr>
        <w:t xml:space="preserve">&gt; </w:t>
      </w:r>
      <w:proofErr w:type="spellStart"/>
      <w:r w:rsidRPr="00F07FAD">
        <w:rPr>
          <w:color w:val="9CDCFE"/>
          <w:lang w:eastAsia="hu-HU"/>
        </w:rPr>
        <w:t>resultDebts</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p>
    <w:p w14:paraId="38073B03" w14:textId="77777777" w:rsidR="00C506A9" w:rsidRPr="00F07FAD" w:rsidRDefault="00C506A9" w:rsidP="00C506A9">
      <w:pPr>
        <w:pStyle w:val="Kd"/>
        <w:rPr>
          <w:color w:val="CCCCCC"/>
          <w:lang w:eastAsia="hu-HU"/>
        </w:rPr>
      </w:pPr>
    </w:p>
    <w:p w14:paraId="086FA1C8"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9CDCFE"/>
          <w:lang w:eastAsia="hu-HU"/>
        </w:rPr>
        <w:t>debtsMap</w:t>
      </w:r>
      <w:r w:rsidRPr="00F07FAD">
        <w:rPr>
          <w:color w:val="CCCCCC"/>
          <w:lang w:eastAsia="hu-HU"/>
        </w:rPr>
        <w:t>.</w:t>
      </w:r>
      <w:r w:rsidRPr="00F07FAD">
        <w:rPr>
          <w:color w:val="DCDCAA"/>
          <w:lang w:eastAsia="hu-HU"/>
        </w:rPr>
        <w:t>forEach</w:t>
      </w:r>
      <w:proofErr w:type="spellEnd"/>
      <w:r w:rsidRPr="00F07FAD">
        <w:rPr>
          <w:color w:val="CCCCCC"/>
          <w:lang w:eastAsia="hu-HU"/>
        </w:rPr>
        <w:t>((</w:t>
      </w:r>
      <w:proofErr w:type="spellStart"/>
      <w:r w:rsidRPr="00F07FAD">
        <w:rPr>
          <w:color w:val="9CDCFE"/>
          <w:lang w:eastAsia="hu-HU"/>
        </w:rPr>
        <w:t>debtor</w:t>
      </w:r>
      <w:proofErr w:type="spellEnd"/>
      <w:r w:rsidRPr="00F07FAD">
        <w:rPr>
          <w:color w:val="CCCCCC"/>
          <w:lang w:eastAsia="hu-HU"/>
        </w:rPr>
        <w:t xml:space="preserve">, </w:t>
      </w:r>
      <w:proofErr w:type="spellStart"/>
      <w:r w:rsidRPr="00F07FAD">
        <w:rPr>
          <w:color w:val="9CDCFE"/>
          <w:lang w:eastAsia="hu-HU"/>
        </w:rPr>
        <w:t>amount</w:t>
      </w:r>
      <w:proofErr w:type="spellEnd"/>
      <w:r w:rsidRPr="00F07FAD">
        <w:rPr>
          <w:color w:val="CCCCCC"/>
          <w:lang w:eastAsia="hu-HU"/>
        </w:rPr>
        <w:t>) {</w:t>
      </w:r>
    </w:p>
    <w:p w14:paraId="3D9E3845"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C586C0"/>
          <w:lang w:eastAsia="hu-HU"/>
        </w:rPr>
        <w:t>if</w:t>
      </w:r>
      <w:proofErr w:type="spellEnd"/>
      <w:r w:rsidRPr="00F07FAD">
        <w:rPr>
          <w:color w:val="CCCCCC"/>
          <w:lang w:eastAsia="hu-HU"/>
        </w:rPr>
        <w:t xml:space="preserve"> (</w:t>
      </w:r>
      <w:proofErr w:type="spellStart"/>
      <w:r w:rsidRPr="00F07FAD">
        <w:rPr>
          <w:color w:val="9CDCFE"/>
          <w:lang w:eastAsia="hu-HU"/>
        </w:rPr>
        <w:t>amount</w:t>
      </w:r>
      <w:proofErr w:type="spellEnd"/>
      <w:r w:rsidRPr="00F07FAD">
        <w:rPr>
          <w:color w:val="CCCCCC"/>
          <w:lang w:eastAsia="hu-HU"/>
        </w:rPr>
        <w:t xml:space="preserve"> </w:t>
      </w:r>
      <w:r w:rsidRPr="00F07FAD">
        <w:rPr>
          <w:color w:val="D4D4D4"/>
          <w:lang w:eastAsia="hu-HU"/>
        </w:rPr>
        <w:t>&gt;</w:t>
      </w:r>
      <w:r w:rsidRPr="00F07FAD">
        <w:rPr>
          <w:color w:val="CCCCCC"/>
          <w:lang w:eastAsia="hu-HU"/>
        </w:rPr>
        <w:t xml:space="preserve"> </w:t>
      </w:r>
      <w:proofErr w:type="spellStart"/>
      <w:r w:rsidRPr="00F07FAD">
        <w:rPr>
          <w:color w:val="9CDCFE"/>
          <w:lang w:eastAsia="hu-HU"/>
        </w:rPr>
        <w:t>largestDebt</w:t>
      </w:r>
      <w:proofErr w:type="spellEnd"/>
      <w:r w:rsidRPr="00F07FAD">
        <w:rPr>
          <w:color w:val="CCCCCC"/>
          <w:lang w:eastAsia="hu-HU"/>
        </w:rPr>
        <w:t>) {</w:t>
      </w:r>
    </w:p>
    <w:p w14:paraId="79E174E5"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9CDCFE"/>
          <w:lang w:eastAsia="hu-HU"/>
        </w:rPr>
        <w:t>largestDebt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proofErr w:type="spellStart"/>
      <w:r w:rsidRPr="00F07FAD">
        <w:rPr>
          <w:color w:val="9CDCFE"/>
          <w:lang w:eastAsia="hu-HU"/>
        </w:rPr>
        <w:t>amount</w:t>
      </w:r>
      <w:proofErr w:type="spellEnd"/>
      <w:r w:rsidRPr="00F07FAD">
        <w:rPr>
          <w:color w:val="CCCCCC"/>
          <w:lang w:eastAsia="hu-HU"/>
        </w:rPr>
        <w:t>;</w:t>
      </w:r>
    </w:p>
    <w:p w14:paraId="594E807B"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9CDCFE"/>
          <w:lang w:eastAsia="hu-HU"/>
        </w:rPr>
        <w:t>debtorWithLargestDebt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proofErr w:type="spellStart"/>
      <w:r w:rsidRPr="00F07FAD">
        <w:rPr>
          <w:color w:val="9CDCFE"/>
          <w:lang w:eastAsia="hu-HU"/>
        </w:rPr>
        <w:t>debtor</w:t>
      </w:r>
      <w:proofErr w:type="spellEnd"/>
      <w:r w:rsidRPr="00F07FAD">
        <w:rPr>
          <w:color w:val="CCCCCC"/>
          <w:lang w:eastAsia="hu-HU"/>
        </w:rPr>
        <w:t>;</w:t>
      </w:r>
    </w:p>
    <w:p w14:paraId="33A3E24D" w14:textId="77777777" w:rsidR="00C506A9" w:rsidRPr="00F07FAD" w:rsidRDefault="00C506A9" w:rsidP="00C506A9">
      <w:pPr>
        <w:pStyle w:val="Kd"/>
        <w:rPr>
          <w:color w:val="CCCCCC"/>
          <w:lang w:eastAsia="hu-HU"/>
        </w:rPr>
      </w:pPr>
      <w:r w:rsidRPr="00F07FAD">
        <w:rPr>
          <w:color w:val="CCCCCC"/>
          <w:lang w:eastAsia="hu-HU"/>
        </w:rPr>
        <w:t>      }</w:t>
      </w:r>
    </w:p>
    <w:p w14:paraId="312D61DD"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C586C0"/>
          <w:lang w:eastAsia="hu-HU"/>
        </w:rPr>
        <w:t>if</w:t>
      </w:r>
      <w:proofErr w:type="spellEnd"/>
      <w:r w:rsidRPr="00F07FAD">
        <w:rPr>
          <w:color w:val="CCCCCC"/>
          <w:lang w:eastAsia="hu-HU"/>
        </w:rPr>
        <w:t xml:space="preserve"> (</w:t>
      </w:r>
      <w:proofErr w:type="spellStart"/>
      <w:r w:rsidRPr="00F07FAD">
        <w:rPr>
          <w:color w:val="9CDCFE"/>
          <w:lang w:eastAsia="hu-HU"/>
        </w:rPr>
        <w:t>amount</w:t>
      </w:r>
      <w:proofErr w:type="spellEnd"/>
      <w:r w:rsidRPr="00F07FAD">
        <w:rPr>
          <w:color w:val="CCCCCC"/>
          <w:lang w:eastAsia="hu-HU"/>
        </w:rPr>
        <w:t xml:space="preserve"> </w:t>
      </w:r>
      <w:proofErr w:type="gramStart"/>
      <w:r w:rsidRPr="00F07FAD">
        <w:rPr>
          <w:color w:val="D4D4D4"/>
          <w:lang w:eastAsia="hu-HU"/>
        </w:rPr>
        <w:t>&lt;</w:t>
      </w:r>
      <w:r w:rsidRPr="00F07FAD">
        <w:rPr>
          <w:color w:val="CCCCCC"/>
          <w:lang w:eastAsia="hu-HU"/>
        </w:rPr>
        <w:t xml:space="preserve"> </w:t>
      </w:r>
      <w:proofErr w:type="spellStart"/>
      <w:r w:rsidRPr="00F07FAD">
        <w:rPr>
          <w:color w:val="9CDCFE"/>
          <w:lang w:eastAsia="hu-HU"/>
        </w:rPr>
        <w:t>smallestDebt</w:t>
      </w:r>
      <w:proofErr w:type="spellEnd"/>
      <w:proofErr w:type="gramEnd"/>
      <w:r w:rsidRPr="00F07FAD">
        <w:rPr>
          <w:color w:val="CCCCCC"/>
          <w:lang w:eastAsia="hu-HU"/>
        </w:rPr>
        <w:t>) {</w:t>
      </w:r>
    </w:p>
    <w:p w14:paraId="35103679"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9CDCFE"/>
          <w:lang w:eastAsia="hu-HU"/>
        </w:rPr>
        <w:t>smallestDebt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proofErr w:type="spellStart"/>
      <w:r w:rsidRPr="00F07FAD">
        <w:rPr>
          <w:color w:val="9CDCFE"/>
          <w:lang w:eastAsia="hu-HU"/>
        </w:rPr>
        <w:t>amount</w:t>
      </w:r>
      <w:proofErr w:type="spellEnd"/>
      <w:r w:rsidRPr="00F07FAD">
        <w:rPr>
          <w:color w:val="CCCCCC"/>
          <w:lang w:eastAsia="hu-HU"/>
        </w:rPr>
        <w:t>;</w:t>
      </w:r>
    </w:p>
    <w:p w14:paraId="4A069BF8"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9CDCFE"/>
          <w:lang w:eastAsia="hu-HU"/>
        </w:rPr>
        <w:t>debtorWithSmallestDebt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proofErr w:type="spellStart"/>
      <w:r w:rsidRPr="00F07FAD">
        <w:rPr>
          <w:color w:val="9CDCFE"/>
          <w:lang w:eastAsia="hu-HU"/>
        </w:rPr>
        <w:t>debtor</w:t>
      </w:r>
      <w:proofErr w:type="spellEnd"/>
      <w:r w:rsidRPr="00F07FAD">
        <w:rPr>
          <w:color w:val="CCCCCC"/>
          <w:lang w:eastAsia="hu-HU"/>
        </w:rPr>
        <w:t>;</w:t>
      </w:r>
    </w:p>
    <w:p w14:paraId="7A9A5507" w14:textId="77777777" w:rsidR="00C506A9" w:rsidRPr="00F07FAD" w:rsidRDefault="00C506A9" w:rsidP="00C506A9">
      <w:pPr>
        <w:pStyle w:val="Kd"/>
        <w:rPr>
          <w:color w:val="CCCCCC"/>
          <w:lang w:eastAsia="hu-HU"/>
        </w:rPr>
      </w:pPr>
      <w:r w:rsidRPr="00F07FAD">
        <w:rPr>
          <w:color w:val="CCCCCC"/>
          <w:lang w:eastAsia="hu-HU"/>
        </w:rPr>
        <w:t>      }</w:t>
      </w:r>
    </w:p>
    <w:p w14:paraId="6C956E30" w14:textId="1BFACA25" w:rsidR="00646B18" w:rsidRPr="00C506A9" w:rsidRDefault="00C506A9" w:rsidP="00C506A9">
      <w:pPr>
        <w:pStyle w:val="Kd"/>
        <w:rPr>
          <w:color w:val="CCCCCC"/>
          <w:lang w:eastAsia="hu-HU"/>
        </w:rPr>
      </w:pPr>
      <w:r w:rsidRPr="00F07FAD">
        <w:rPr>
          <w:color w:val="CCCCCC"/>
          <w:lang w:eastAsia="hu-HU"/>
        </w:rPr>
        <w:t>    });</w:t>
      </w:r>
    </w:p>
    <w:p w14:paraId="72F82A25" w14:textId="0C8A60A0" w:rsidR="0081576B" w:rsidRDefault="000B59F4" w:rsidP="0081576B">
      <w:r>
        <w:t>A</w:t>
      </w:r>
      <w:r w:rsidR="00C506A9">
        <w:t xml:space="preserve">z itt fent </w:t>
      </w:r>
      <w:r>
        <w:t>látható</w:t>
      </w:r>
      <w:r w:rsidR="0081576B">
        <w:t xml:space="preserve"> kódrészlet először inicializál két nevet: az egyik a személyé, akinek a legnagyobb a tartozása, a másik pedig azé, akihez a legtöbb pénzzel tartoznak. Emellett három további változó </w:t>
      </w:r>
      <w:proofErr w:type="spellStart"/>
      <w:r w:rsidR="0081576B">
        <w:t>inicializálódik</w:t>
      </w:r>
      <w:proofErr w:type="spellEnd"/>
      <w:r w:rsidR="0081576B">
        <w:t>: az egyik az összeg, ami a legnagyobb tartozáshoz kapcsolódik, a másik pedig az, akihez a legtöbb pénzzel tartoznak, annak a személynek a hitel összege.</w:t>
      </w:r>
    </w:p>
    <w:p w14:paraId="3384ADA7" w14:textId="2C49C0B7" w:rsidR="000B59F4" w:rsidRDefault="0081576B" w:rsidP="00AC6D8C">
      <w:r>
        <w:t xml:space="preserve">Ezután egy lista </w:t>
      </w:r>
      <w:proofErr w:type="spellStart"/>
      <w:r>
        <w:t>inicializálódik</w:t>
      </w:r>
      <w:proofErr w:type="spellEnd"/>
      <w:r>
        <w:t>, amely az eredményeket, azaz az optimalizált tartozásokat fogja tartalmazni. A következő lépés egy kereső algoritmus,</w:t>
      </w:r>
      <w:r w:rsidR="00C506A9">
        <w:t xml:space="preserve"> </w:t>
      </w:r>
      <w:r>
        <w:t>amely megtalálja a legnagyobb és legkisebb tartozást, valamint ezekhez tartozó neveket, vagyis az inicializált változókat feltölti.</w:t>
      </w:r>
    </w:p>
    <w:p w14:paraId="3F485BB6" w14:textId="0C5D8D2E" w:rsidR="00493185" w:rsidRDefault="00493185" w:rsidP="00493185">
      <w:pPr>
        <w:ind w:firstLine="0"/>
      </w:pPr>
      <w:r>
        <w:t>A következő kódrészlet</w:t>
      </w:r>
      <w:r w:rsidR="000B59F4">
        <w:t xml:space="preserve"> </w:t>
      </w:r>
      <w:r>
        <w:t xml:space="preserve">bemutatja az algoritmus esszenciáját egy </w:t>
      </w:r>
      <w:proofErr w:type="spellStart"/>
      <w:r>
        <w:t>while</w:t>
      </w:r>
      <w:proofErr w:type="spellEnd"/>
      <w:r>
        <w:t xml:space="preserve"> ciklusban. Ez a ciklus addig fut, amíg a </w:t>
      </w:r>
      <w:proofErr w:type="spellStart"/>
      <w:r>
        <w:t>debtsMap</w:t>
      </w:r>
      <w:proofErr w:type="spellEnd"/>
      <w:r>
        <w:t xml:space="preserve"> nevekhez tartozó szám értékek mindegyike nem lesz nulla. Ennek eléréséhez a fentebb említett kódrészletet végrehajtja, inicializálja és feltölti a változókat a megfelelő értékekkel. Majd a legnagyobb tartozáshoz rendeli a személyt, akinek a legnagyobb összeggel tartoznak, (Tehát a legnagyobb számhoz, ami </w:t>
      </w:r>
      <w:r>
        <w:lastRenderedPageBreak/>
        <w:t>pozitív, rendeli a legkisebb számot, ami nyilván negatív) és ezeket a párokat összerendeli.</w:t>
      </w:r>
      <w:r w:rsidR="00C506A9">
        <w:t xml:space="preserve"> Ez látható itt:</w:t>
      </w:r>
    </w:p>
    <w:p w14:paraId="5E2DD0B2" w14:textId="77777777" w:rsidR="00C506A9" w:rsidRPr="00F07FAD" w:rsidRDefault="00C506A9" w:rsidP="00C506A9">
      <w:pPr>
        <w:pStyle w:val="Kd"/>
        <w:rPr>
          <w:color w:val="CCCCCC"/>
          <w:lang w:eastAsia="hu-HU"/>
        </w:rPr>
      </w:pPr>
      <w:proofErr w:type="spellStart"/>
      <w:r w:rsidRPr="00F07FAD">
        <w:rPr>
          <w:color w:val="C586C0"/>
          <w:lang w:eastAsia="hu-HU"/>
        </w:rPr>
        <w:t>while</w:t>
      </w:r>
      <w:proofErr w:type="spellEnd"/>
      <w:r w:rsidRPr="00F07FAD">
        <w:rPr>
          <w:color w:val="CCCCCC"/>
          <w:lang w:eastAsia="hu-HU"/>
        </w:rPr>
        <w:t xml:space="preserve"> (</w:t>
      </w:r>
      <w:proofErr w:type="spellStart"/>
      <w:r w:rsidRPr="00F07FAD">
        <w:rPr>
          <w:lang w:eastAsia="hu-HU"/>
        </w:rPr>
        <w:t>debtsMap</w:t>
      </w:r>
      <w:r w:rsidRPr="00F07FAD">
        <w:rPr>
          <w:color w:val="CCCCCC"/>
          <w:lang w:eastAsia="hu-HU"/>
        </w:rPr>
        <w:t>.</w:t>
      </w:r>
      <w:r w:rsidRPr="00F07FAD">
        <w:rPr>
          <w:lang w:eastAsia="hu-HU"/>
        </w:rPr>
        <w:t>values</w:t>
      </w:r>
      <w:r w:rsidRPr="00F07FAD">
        <w:rPr>
          <w:color w:val="CCCCCC"/>
          <w:lang w:eastAsia="hu-HU"/>
        </w:rPr>
        <w:t>.</w:t>
      </w:r>
      <w:r w:rsidRPr="00F07FAD">
        <w:rPr>
          <w:color w:val="DCDCAA"/>
          <w:lang w:eastAsia="hu-HU"/>
        </w:rPr>
        <w:t>any</w:t>
      </w:r>
      <w:proofErr w:type="spellEnd"/>
      <w:r w:rsidRPr="00F07FAD">
        <w:rPr>
          <w:color w:val="CCCCCC"/>
          <w:lang w:eastAsia="hu-HU"/>
        </w:rPr>
        <w:t>((</w:t>
      </w:r>
      <w:proofErr w:type="spellStart"/>
      <w:r w:rsidRPr="00F07FAD">
        <w:rPr>
          <w:lang w:eastAsia="hu-HU"/>
        </w:rPr>
        <w:t>value</w:t>
      </w:r>
      <w:proofErr w:type="spellEnd"/>
      <w:r w:rsidRPr="00F07FAD">
        <w:rPr>
          <w:color w:val="CCCCCC"/>
          <w:lang w:eastAsia="hu-HU"/>
        </w:rPr>
        <w:t xml:space="preserve">) </w:t>
      </w:r>
      <w:r w:rsidRPr="00F07FAD">
        <w:rPr>
          <w:color w:val="D4D4D4"/>
          <w:lang w:eastAsia="hu-HU"/>
        </w:rPr>
        <w:t>=&gt;</w:t>
      </w:r>
      <w:r w:rsidRPr="00F07FAD">
        <w:rPr>
          <w:color w:val="CCCCCC"/>
          <w:lang w:eastAsia="hu-HU"/>
        </w:rPr>
        <w:t xml:space="preserve"> </w:t>
      </w:r>
      <w:proofErr w:type="spellStart"/>
      <w:proofErr w:type="gramStart"/>
      <w:r w:rsidRPr="00F07FAD">
        <w:rPr>
          <w:lang w:eastAsia="hu-HU"/>
        </w:rPr>
        <w:t>value</w:t>
      </w:r>
      <w:proofErr w:type="spellEnd"/>
      <w:r w:rsidRPr="00F07FAD">
        <w:rPr>
          <w:color w:val="CCCCCC"/>
          <w:lang w:eastAsia="hu-HU"/>
        </w:rPr>
        <w:t xml:space="preserve"> </w:t>
      </w:r>
      <w:r w:rsidRPr="00F07FAD">
        <w:rPr>
          <w:color w:val="D4D4D4"/>
          <w:lang w:eastAsia="hu-HU"/>
        </w:rPr>
        <w:t>!</w:t>
      </w:r>
      <w:proofErr w:type="gramEnd"/>
      <w:r w:rsidRPr="00F07FAD">
        <w:rPr>
          <w:color w:val="D4D4D4"/>
          <w:lang w:eastAsia="hu-HU"/>
        </w:rPr>
        <w:t>=</w:t>
      </w:r>
      <w:r w:rsidRPr="00F07FAD">
        <w:rPr>
          <w:color w:val="CCCCCC"/>
          <w:lang w:eastAsia="hu-HU"/>
        </w:rPr>
        <w:t xml:space="preserve"> </w:t>
      </w:r>
      <w:r w:rsidRPr="00F07FAD">
        <w:rPr>
          <w:color w:val="B5CEA8"/>
          <w:lang w:eastAsia="hu-HU"/>
        </w:rPr>
        <w:t>0</w:t>
      </w:r>
      <w:r w:rsidRPr="00F07FAD">
        <w:rPr>
          <w:color w:val="CCCCCC"/>
          <w:lang w:eastAsia="hu-HU"/>
        </w:rPr>
        <w:t>)) {</w:t>
      </w:r>
    </w:p>
    <w:p w14:paraId="0D35C85D" w14:textId="35A44E71" w:rsidR="00C506A9" w:rsidRDefault="00C506A9" w:rsidP="00C506A9">
      <w:pPr>
        <w:pStyle w:val="Kd"/>
        <w:rPr>
          <w:lang w:eastAsia="hu-HU"/>
        </w:rPr>
      </w:pPr>
      <w:r w:rsidRPr="00F07FAD">
        <w:rPr>
          <w:color w:val="CCCCCC"/>
          <w:lang w:eastAsia="hu-HU"/>
        </w:rPr>
        <w:t xml:space="preserve">      </w:t>
      </w:r>
      <w:r>
        <w:rPr>
          <w:lang w:eastAsia="hu-HU"/>
        </w:rPr>
        <w:t>…</w:t>
      </w:r>
    </w:p>
    <w:p w14:paraId="3A309832" w14:textId="77777777" w:rsidR="00C506A9" w:rsidRPr="00C506A9" w:rsidRDefault="00C506A9" w:rsidP="00C506A9">
      <w:pPr>
        <w:pStyle w:val="Kd"/>
        <w:rPr>
          <w:color w:val="CCCCCC"/>
          <w:lang w:eastAsia="hu-HU"/>
        </w:rPr>
      </w:pPr>
      <w:proofErr w:type="spellStart"/>
      <w:r w:rsidRPr="00C506A9">
        <w:rPr>
          <w:color w:val="C586C0"/>
          <w:lang w:eastAsia="hu-HU"/>
        </w:rPr>
        <w:t>if</w:t>
      </w:r>
      <w:proofErr w:type="spellEnd"/>
      <w:r w:rsidRPr="00C506A9">
        <w:rPr>
          <w:color w:val="CCCCCC"/>
          <w:lang w:eastAsia="hu-HU"/>
        </w:rPr>
        <w:t xml:space="preserve"> (</w:t>
      </w:r>
      <w:proofErr w:type="spellStart"/>
      <w:proofErr w:type="gramStart"/>
      <w:r w:rsidRPr="00C506A9">
        <w:rPr>
          <w:lang w:eastAsia="hu-HU"/>
        </w:rPr>
        <w:t>smallestDebt</w:t>
      </w:r>
      <w:r w:rsidRPr="00C506A9">
        <w:rPr>
          <w:color w:val="CCCCCC"/>
          <w:lang w:eastAsia="hu-HU"/>
        </w:rPr>
        <w:t>.</w:t>
      </w:r>
      <w:r w:rsidRPr="00C506A9">
        <w:rPr>
          <w:color w:val="DCDCAA"/>
          <w:lang w:eastAsia="hu-HU"/>
        </w:rPr>
        <w:t>abs</w:t>
      </w:r>
      <w:proofErr w:type="spellEnd"/>
      <w:r w:rsidRPr="00C506A9">
        <w:rPr>
          <w:color w:val="CCCCCC"/>
          <w:lang w:eastAsia="hu-HU"/>
        </w:rPr>
        <w:t>(</w:t>
      </w:r>
      <w:proofErr w:type="gramEnd"/>
      <w:r w:rsidRPr="00C506A9">
        <w:rPr>
          <w:color w:val="CCCCCC"/>
          <w:lang w:eastAsia="hu-HU"/>
        </w:rPr>
        <w:t xml:space="preserve">) </w:t>
      </w:r>
      <w:r w:rsidRPr="00C506A9">
        <w:rPr>
          <w:color w:val="D4D4D4"/>
          <w:lang w:eastAsia="hu-HU"/>
        </w:rPr>
        <w:t>&gt;</w:t>
      </w:r>
      <w:r w:rsidRPr="00C506A9">
        <w:rPr>
          <w:color w:val="CCCCCC"/>
          <w:lang w:eastAsia="hu-HU"/>
        </w:rPr>
        <w:t xml:space="preserve"> </w:t>
      </w:r>
      <w:proofErr w:type="spellStart"/>
      <w:r w:rsidRPr="00C506A9">
        <w:rPr>
          <w:lang w:eastAsia="hu-HU"/>
        </w:rPr>
        <w:t>largestDebt</w:t>
      </w:r>
      <w:r w:rsidRPr="00C506A9">
        <w:rPr>
          <w:color w:val="CCCCCC"/>
          <w:lang w:eastAsia="hu-HU"/>
        </w:rPr>
        <w:t>.</w:t>
      </w:r>
      <w:r w:rsidRPr="00C506A9">
        <w:rPr>
          <w:color w:val="DCDCAA"/>
          <w:lang w:eastAsia="hu-HU"/>
        </w:rPr>
        <w:t>abs</w:t>
      </w:r>
      <w:proofErr w:type="spellEnd"/>
      <w:r w:rsidRPr="00C506A9">
        <w:rPr>
          <w:color w:val="CCCCCC"/>
          <w:lang w:eastAsia="hu-HU"/>
        </w:rPr>
        <w:t>()) {</w:t>
      </w:r>
    </w:p>
    <w:p w14:paraId="754B9B17"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lang w:eastAsia="hu-HU"/>
        </w:rPr>
        <w:t>debtsMap</w:t>
      </w:r>
      <w:proofErr w:type="spellEnd"/>
      <w:r w:rsidRPr="00C506A9">
        <w:rPr>
          <w:color w:val="CCCCCC"/>
          <w:lang w:eastAsia="hu-HU"/>
        </w:rPr>
        <w:t>[</w:t>
      </w:r>
      <w:proofErr w:type="spellStart"/>
      <w:r w:rsidRPr="00C506A9">
        <w:rPr>
          <w:lang w:eastAsia="hu-HU"/>
        </w:rPr>
        <w:t>debtorWithSmallestDebt</w:t>
      </w:r>
      <w:proofErr w:type="spellEnd"/>
      <w:r w:rsidRPr="00C506A9">
        <w:rPr>
          <w:color w:val="CCCCCC"/>
          <w:lang w:eastAsia="hu-HU"/>
        </w:rPr>
        <w:t xml:space="preserve">] </w:t>
      </w:r>
      <w:r w:rsidRPr="00C506A9">
        <w:rPr>
          <w:color w:val="D4D4D4"/>
          <w:lang w:eastAsia="hu-HU"/>
        </w:rPr>
        <w:t>=</w:t>
      </w:r>
    </w:p>
    <w:p w14:paraId="7089B4E4" w14:textId="77777777" w:rsidR="00C506A9" w:rsidRPr="00C506A9" w:rsidRDefault="00C506A9" w:rsidP="00C506A9">
      <w:pPr>
        <w:pStyle w:val="Kd"/>
        <w:rPr>
          <w:color w:val="CCCCCC"/>
          <w:lang w:eastAsia="hu-HU"/>
        </w:rPr>
      </w:pPr>
      <w:r w:rsidRPr="00C506A9">
        <w:rPr>
          <w:color w:val="CCCCCC"/>
          <w:lang w:eastAsia="hu-HU"/>
        </w:rPr>
        <w:t>            (</w:t>
      </w:r>
      <w:proofErr w:type="spellStart"/>
      <w:r w:rsidRPr="00C506A9">
        <w:rPr>
          <w:lang w:eastAsia="hu-HU"/>
        </w:rPr>
        <w:t>debtsMap</w:t>
      </w:r>
      <w:proofErr w:type="spellEnd"/>
      <w:r w:rsidRPr="00C506A9">
        <w:rPr>
          <w:color w:val="CCCCCC"/>
          <w:lang w:eastAsia="hu-HU"/>
        </w:rPr>
        <w:t>[</w:t>
      </w:r>
      <w:proofErr w:type="spellStart"/>
      <w:r w:rsidRPr="00C506A9">
        <w:rPr>
          <w:lang w:eastAsia="hu-HU"/>
        </w:rPr>
        <w:t>debtorWithSmallestDebt</w:t>
      </w:r>
      <w:proofErr w:type="spellEnd"/>
      <w:proofErr w:type="gramStart"/>
      <w:r w:rsidRPr="00C506A9">
        <w:rPr>
          <w:color w:val="CCCCCC"/>
          <w:lang w:eastAsia="hu-HU"/>
        </w:rPr>
        <w:t xml:space="preserve">] </w:t>
      </w:r>
      <w:r w:rsidRPr="00C506A9">
        <w:rPr>
          <w:color w:val="D4D4D4"/>
          <w:lang w:eastAsia="hu-HU"/>
        </w:rPr>
        <w:t>??</w:t>
      </w:r>
      <w:proofErr w:type="gramEnd"/>
      <w:r w:rsidRPr="00C506A9">
        <w:rPr>
          <w:color w:val="CCCCCC"/>
          <w:lang w:eastAsia="hu-HU"/>
        </w:rPr>
        <w:t xml:space="preserve"> </w:t>
      </w:r>
      <w:r w:rsidRPr="00C506A9">
        <w:rPr>
          <w:color w:val="B5CEA8"/>
          <w:lang w:eastAsia="hu-HU"/>
        </w:rPr>
        <w:t>0</w:t>
      </w: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lang w:eastAsia="hu-HU"/>
        </w:rPr>
        <w:t>largestDebt</w:t>
      </w:r>
      <w:proofErr w:type="spellEnd"/>
      <w:r w:rsidRPr="00C506A9">
        <w:rPr>
          <w:color w:val="CCCCCC"/>
          <w:lang w:eastAsia="hu-HU"/>
        </w:rPr>
        <w:t>;</w:t>
      </w:r>
    </w:p>
    <w:p w14:paraId="6DED92A0" w14:textId="77777777" w:rsidR="00C506A9" w:rsidRPr="00C506A9" w:rsidRDefault="00C506A9" w:rsidP="00C506A9">
      <w:pPr>
        <w:pStyle w:val="Kd"/>
        <w:rPr>
          <w:color w:val="CCCCCC"/>
          <w:lang w:eastAsia="hu-HU"/>
        </w:rPr>
      </w:pPr>
    </w:p>
    <w:p w14:paraId="4E1EF172"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lang w:eastAsia="hu-HU"/>
        </w:rPr>
        <w:t>debtsMap</w:t>
      </w:r>
      <w:proofErr w:type="spellEnd"/>
      <w:r w:rsidRPr="00C506A9">
        <w:rPr>
          <w:color w:val="CCCCCC"/>
          <w:lang w:eastAsia="hu-HU"/>
        </w:rPr>
        <w:t>[</w:t>
      </w:r>
      <w:proofErr w:type="spellStart"/>
      <w:r w:rsidRPr="00C506A9">
        <w:rPr>
          <w:lang w:eastAsia="hu-HU"/>
        </w:rPr>
        <w:t>debtorWithLargestDebt</w:t>
      </w:r>
      <w:proofErr w:type="spellEnd"/>
      <w:r w:rsidRPr="00C506A9">
        <w:rPr>
          <w:color w:val="CCCCCC"/>
          <w:lang w:eastAsia="hu-HU"/>
        </w:rPr>
        <w:t xml:space="preserve">] </w:t>
      </w:r>
      <w:r w:rsidRPr="00C506A9">
        <w:rPr>
          <w:color w:val="D4D4D4"/>
          <w:lang w:eastAsia="hu-HU"/>
        </w:rPr>
        <w:t>=</w:t>
      </w:r>
    </w:p>
    <w:p w14:paraId="14217CDB" w14:textId="77777777" w:rsidR="00C506A9" w:rsidRPr="00C506A9" w:rsidRDefault="00C506A9" w:rsidP="00C506A9">
      <w:pPr>
        <w:pStyle w:val="Kd"/>
        <w:rPr>
          <w:color w:val="CCCCCC"/>
          <w:lang w:eastAsia="hu-HU"/>
        </w:rPr>
      </w:pPr>
      <w:r w:rsidRPr="00C506A9">
        <w:rPr>
          <w:color w:val="CCCCCC"/>
          <w:lang w:eastAsia="hu-HU"/>
        </w:rPr>
        <w:t>            (</w:t>
      </w:r>
      <w:proofErr w:type="spellStart"/>
      <w:r w:rsidRPr="00C506A9">
        <w:rPr>
          <w:lang w:eastAsia="hu-HU"/>
        </w:rPr>
        <w:t>debtsMap</w:t>
      </w:r>
      <w:proofErr w:type="spellEnd"/>
      <w:r w:rsidRPr="00C506A9">
        <w:rPr>
          <w:color w:val="CCCCCC"/>
          <w:lang w:eastAsia="hu-HU"/>
        </w:rPr>
        <w:t>[</w:t>
      </w:r>
      <w:proofErr w:type="spellStart"/>
      <w:r w:rsidRPr="00C506A9">
        <w:rPr>
          <w:lang w:eastAsia="hu-HU"/>
        </w:rPr>
        <w:t>debtorWithLargestDebt</w:t>
      </w:r>
      <w:proofErr w:type="spellEnd"/>
      <w:proofErr w:type="gramStart"/>
      <w:r w:rsidRPr="00C506A9">
        <w:rPr>
          <w:color w:val="CCCCCC"/>
          <w:lang w:eastAsia="hu-HU"/>
        </w:rPr>
        <w:t xml:space="preserve">] </w:t>
      </w:r>
      <w:r w:rsidRPr="00C506A9">
        <w:rPr>
          <w:color w:val="D4D4D4"/>
          <w:lang w:eastAsia="hu-HU"/>
        </w:rPr>
        <w:t>??</w:t>
      </w:r>
      <w:proofErr w:type="gramEnd"/>
      <w:r w:rsidRPr="00C506A9">
        <w:rPr>
          <w:color w:val="CCCCCC"/>
          <w:lang w:eastAsia="hu-HU"/>
        </w:rPr>
        <w:t xml:space="preserve"> </w:t>
      </w:r>
      <w:r w:rsidRPr="00C506A9">
        <w:rPr>
          <w:color w:val="B5CEA8"/>
          <w:lang w:eastAsia="hu-HU"/>
        </w:rPr>
        <w:t>0</w:t>
      </w: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lang w:eastAsia="hu-HU"/>
        </w:rPr>
        <w:t>largestDebt</w:t>
      </w:r>
      <w:proofErr w:type="spellEnd"/>
      <w:r w:rsidRPr="00C506A9">
        <w:rPr>
          <w:color w:val="CCCCCC"/>
          <w:lang w:eastAsia="hu-HU"/>
        </w:rPr>
        <w:t>;</w:t>
      </w:r>
    </w:p>
    <w:p w14:paraId="63BF9A40" w14:textId="77777777" w:rsidR="00C506A9" w:rsidRPr="00C506A9" w:rsidRDefault="00C506A9" w:rsidP="00C506A9">
      <w:pPr>
        <w:pStyle w:val="Kd"/>
        <w:rPr>
          <w:color w:val="CCCCCC"/>
          <w:lang w:eastAsia="hu-HU"/>
        </w:rPr>
      </w:pPr>
    </w:p>
    <w:p w14:paraId="488D6809"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color w:val="569CD6"/>
          <w:lang w:eastAsia="hu-HU"/>
        </w:rPr>
        <w:t>final</w:t>
      </w:r>
      <w:proofErr w:type="spellEnd"/>
      <w:r w:rsidRPr="00C506A9">
        <w:rPr>
          <w:color w:val="CCCCCC"/>
          <w:lang w:eastAsia="hu-HU"/>
        </w:rPr>
        <w:t xml:space="preserve"> </w:t>
      </w:r>
      <w:proofErr w:type="spellStart"/>
      <w:r w:rsidRPr="00C506A9">
        <w:rPr>
          <w:lang w:eastAsia="hu-HU"/>
        </w:rPr>
        <w:t>debtorPerson</w:t>
      </w:r>
      <w:proofErr w:type="spellEnd"/>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lang w:eastAsia="hu-HU"/>
        </w:rPr>
        <w:t>kIsWeb</w:t>
      </w:r>
      <w:proofErr w:type="spellEnd"/>
    </w:p>
    <w:p w14:paraId="73DCF27D"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color w:val="C586C0"/>
          <w:lang w:eastAsia="hu-HU"/>
        </w:rPr>
        <w:t>await</w:t>
      </w:r>
      <w:proofErr w:type="spellEnd"/>
      <w:r w:rsidRPr="00C506A9">
        <w:rPr>
          <w:color w:val="CCCCCC"/>
          <w:lang w:eastAsia="hu-HU"/>
        </w:rPr>
        <w:t xml:space="preserve"> </w:t>
      </w:r>
      <w:proofErr w:type="spellStart"/>
      <w:r w:rsidRPr="00C506A9">
        <w:rPr>
          <w:color w:val="DCDCAA"/>
          <w:lang w:eastAsia="hu-HU"/>
        </w:rPr>
        <w:t>getPersonByNameWeb</w:t>
      </w:r>
      <w:proofErr w:type="spellEnd"/>
      <w:r w:rsidRPr="00C506A9">
        <w:rPr>
          <w:color w:val="CCCCCC"/>
          <w:lang w:eastAsia="hu-HU"/>
        </w:rPr>
        <w:t>(</w:t>
      </w:r>
      <w:proofErr w:type="spellStart"/>
      <w:r w:rsidRPr="00C506A9">
        <w:rPr>
          <w:lang w:eastAsia="hu-HU"/>
        </w:rPr>
        <w:t>debtorWithLargestDebt</w:t>
      </w:r>
      <w:proofErr w:type="spellEnd"/>
      <w:r w:rsidRPr="00C506A9">
        <w:rPr>
          <w:color w:val="CCCCCC"/>
          <w:lang w:eastAsia="hu-HU"/>
        </w:rPr>
        <w:t>)</w:t>
      </w:r>
    </w:p>
    <w:p w14:paraId="7E4FA1B6"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color w:val="C586C0"/>
          <w:lang w:eastAsia="hu-HU"/>
        </w:rPr>
        <w:t>await</w:t>
      </w:r>
      <w:proofErr w:type="spellEnd"/>
      <w:r w:rsidRPr="00C506A9">
        <w:rPr>
          <w:color w:val="CCCCCC"/>
          <w:lang w:eastAsia="hu-HU"/>
        </w:rPr>
        <w:t xml:space="preserve"> </w:t>
      </w:r>
      <w:proofErr w:type="spellStart"/>
      <w:proofErr w:type="gramStart"/>
      <w:r w:rsidRPr="00C506A9">
        <w:rPr>
          <w:lang w:eastAsia="hu-HU"/>
        </w:rPr>
        <w:t>personDbHelper</w:t>
      </w:r>
      <w:proofErr w:type="spellEnd"/>
      <w:r w:rsidRPr="00C506A9">
        <w:rPr>
          <w:color w:val="D4D4D4"/>
          <w:lang w:eastAsia="hu-HU"/>
        </w:rPr>
        <w:t>!</w:t>
      </w:r>
      <w:r w:rsidRPr="00C506A9">
        <w:rPr>
          <w:color w:val="CCCCCC"/>
          <w:lang w:eastAsia="hu-HU"/>
        </w:rPr>
        <w:t>.</w:t>
      </w:r>
      <w:proofErr w:type="spellStart"/>
      <w:proofErr w:type="gramEnd"/>
      <w:r w:rsidRPr="00C506A9">
        <w:rPr>
          <w:color w:val="DCDCAA"/>
          <w:lang w:eastAsia="hu-HU"/>
        </w:rPr>
        <w:t>getPersonByName</w:t>
      </w:r>
      <w:proofErr w:type="spellEnd"/>
      <w:r w:rsidRPr="00C506A9">
        <w:rPr>
          <w:color w:val="CCCCCC"/>
          <w:lang w:eastAsia="hu-HU"/>
        </w:rPr>
        <w:t>(</w:t>
      </w:r>
      <w:proofErr w:type="spellStart"/>
      <w:r w:rsidRPr="00C506A9">
        <w:rPr>
          <w:lang w:eastAsia="hu-HU"/>
        </w:rPr>
        <w:t>debtorWithLargestDebt</w:t>
      </w:r>
      <w:proofErr w:type="spellEnd"/>
      <w:r w:rsidRPr="00C506A9">
        <w:rPr>
          <w:color w:val="CCCCCC"/>
          <w:lang w:eastAsia="hu-HU"/>
        </w:rPr>
        <w:t>);</w:t>
      </w:r>
    </w:p>
    <w:p w14:paraId="4FFBD082"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color w:val="569CD6"/>
          <w:lang w:eastAsia="hu-HU"/>
        </w:rPr>
        <w:t>final</w:t>
      </w:r>
      <w:proofErr w:type="spellEnd"/>
      <w:r w:rsidRPr="00C506A9">
        <w:rPr>
          <w:color w:val="CCCCCC"/>
          <w:lang w:eastAsia="hu-HU"/>
        </w:rPr>
        <w:t xml:space="preserve"> </w:t>
      </w:r>
      <w:proofErr w:type="spellStart"/>
      <w:r w:rsidRPr="00C506A9">
        <w:rPr>
          <w:lang w:eastAsia="hu-HU"/>
        </w:rPr>
        <w:t>personTo</w:t>
      </w:r>
      <w:proofErr w:type="spellEnd"/>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lang w:eastAsia="hu-HU"/>
        </w:rPr>
        <w:t>kIsWeb</w:t>
      </w:r>
      <w:proofErr w:type="spellEnd"/>
    </w:p>
    <w:p w14:paraId="0A7ADBC7"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color w:val="C586C0"/>
          <w:lang w:eastAsia="hu-HU"/>
        </w:rPr>
        <w:t>await</w:t>
      </w:r>
      <w:proofErr w:type="spellEnd"/>
      <w:r w:rsidRPr="00C506A9">
        <w:rPr>
          <w:color w:val="CCCCCC"/>
          <w:lang w:eastAsia="hu-HU"/>
        </w:rPr>
        <w:t xml:space="preserve"> </w:t>
      </w:r>
      <w:proofErr w:type="spellStart"/>
      <w:r w:rsidRPr="00C506A9">
        <w:rPr>
          <w:color w:val="DCDCAA"/>
          <w:lang w:eastAsia="hu-HU"/>
        </w:rPr>
        <w:t>getPersonByNameWeb</w:t>
      </w:r>
      <w:proofErr w:type="spellEnd"/>
      <w:r w:rsidRPr="00C506A9">
        <w:rPr>
          <w:color w:val="CCCCCC"/>
          <w:lang w:eastAsia="hu-HU"/>
        </w:rPr>
        <w:t>(</w:t>
      </w:r>
      <w:proofErr w:type="spellStart"/>
      <w:r w:rsidRPr="00C506A9">
        <w:rPr>
          <w:lang w:eastAsia="hu-HU"/>
        </w:rPr>
        <w:t>debtorWithSmallestDebt</w:t>
      </w:r>
      <w:proofErr w:type="spellEnd"/>
      <w:r w:rsidRPr="00C506A9">
        <w:rPr>
          <w:color w:val="CCCCCC"/>
          <w:lang w:eastAsia="hu-HU"/>
        </w:rPr>
        <w:t>)</w:t>
      </w:r>
    </w:p>
    <w:p w14:paraId="264E1EE3"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color w:val="C586C0"/>
          <w:lang w:eastAsia="hu-HU"/>
        </w:rPr>
        <w:t>await</w:t>
      </w:r>
      <w:proofErr w:type="spellEnd"/>
      <w:r w:rsidRPr="00C506A9">
        <w:rPr>
          <w:color w:val="CCCCCC"/>
          <w:lang w:eastAsia="hu-HU"/>
        </w:rPr>
        <w:t xml:space="preserve"> </w:t>
      </w:r>
      <w:proofErr w:type="spellStart"/>
      <w:proofErr w:type="gramStart"/>
      <w:r w:rsidRPr="00C506A9">
        <w:rPr>
          <w:lang w:eastAsia="hu-HU"/>
        </w:rPr>
        <w:t>personDbHelper</w:t>
      </w:r>
      <w:proofErr w:type="spellEnd"/>
      <w:r w:rsidRPr="00C506A9">
        <w:rPr>
          <w:color w:val="D4D4D4"/>
          <w:lang w:eastAsia="hu-HU"/>
        </w:rPr>
        <w:t>!</w:t>
      </w:r>
      <w:r w:rsidRPr="00C506A9">
        <w:rPr>
          <w:color w:val="CCCCCC"/>
          <w:lang w:eastAsia="hu-HU"/>
        </w:rPr>
        <w:t>.</w:t>
      </w:r>
      <w:proofErr w:type="spellStart"/>
      <w:proofErr w:type="gramEnd"/>
      <w:r w:rsidRPr="00C506A9">
        <w:rPr>
          <w:color w:val="DCDCAA"/>
          <w:lang w:eastAsia="hu-HU"/>
        </w:rPr>
        <w:t>getPersonByName</w:t>
      </w:r>
      <w:proofErr w:type="spellEnd"/>
      <w:r w:rsidRPr="00C506A9">
        <w:rPr>
          <w:color w:val="CCCCCC"/>
          <w:lang w:eastAsia="hu-HU"/>
        </w:rPr>
        <w:t>(</w:t>
      </w:r>
      <w:proofErr w:type="spellStart"/>
      <w:r w:rsidRPr="00C506A9">
        <w:rPr>
          <w:lang w:eastAsia="hu-HU"/>
        </w:rPr>
        <w:t>debtorWithSmallestDebt</w:t>
      </w:r>
      <w:proofErr w:type="spellEnd"/>
      <w:r w:rsidRPr="00C506A9">
        <w:rPr>
          <w:color w:val="CCCCCC"/>
          <w:lang w:eastAsia="hu-HU"/>
        </w:rPr>
        <w:t>);</w:t>
      </w:r>
    </w:p>
    <w:p w14:paraId="1E03A9C8" w14:textId="77777777" w:rsidR="00C506A9" w:rsidRPr="00C506A9" w:rsidRDefault="00C506A9" w:rsidP="00C506A9">
      <w:pPr>
        <w:pStyle w:val="Kd"/>
        <w:rPr>
          <w:color w:val="CCCCCC"/>
          <w:lang w:eastAsia="hu-HU"/>
        </w:rPr>
      </w:pPr>
    </w:p>
    <w:p w14:paraId="0D9523CB"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color w:val="C586C0"/>
          <w:lang w:eastAsia="hu-HU"/>
        </w:rPr>
        <w:t>if</w:t>
      </w:r>
      <w:proofErr w:type="spellEnd"/>
      <w:r w:rsidRPr="00C506A9">
        <w:rPr>
          <w:color w:val="CCCCCC"/>
          <w:lang w:eastAsia="hu-HU"/>
        </w:rPr>
        <w:t xml:space="preserve"> (</w:t>
      </w:r>
      <w:proofErr w:type="spellStart"/>
      <w:proofErr w:type="gramStart"/>
      <w:r w:rsidRPr="00C506A9">
        <w:rPr>
          <w:lang w:eastAsia="hu-HU"/>
        </w:rPr>
        <w:t>debtorPerson</w:t>
      </w:r>
      <w:proofErr w:type="spellEnd"/>
      <w:r w:rsidRPr="00C506A9">
        <w:rPr>
          <w:color w:val="CCCCCC"/>
          <w:lang w:eastAsia="hu-HU"/>
        </w:rPr>
        <w:t xml:space="preserve"> </w:t>
      </w:r>
      <w:r w:rsidRPr="00C506A9">
        <w:rPr>
          <w:color w:val="D4D4D4"/>
          <w:lang w:eastAsia="hu-HU"/>
        </w:rPr>
        <w:t>!</w:t>
      </w:r>
      <w:proofErr w:type="gramEnd"/>
      <w:r w:rsidRPr="00C506A9">
        <w:rPr>
          <w:color w:val="D4D4D4"/>
          <w:lang w:eastAsia="hu-HU"/>
        </w:rPr>
        <w:t>=</w:t>
      </w:r>
      <w:r w:rsidRPr="00C506A9">
        <w:rPr>
          <w:color w:val="CCCCCC"/>
          <w:lang w:eastAsia="hu-HU"/>
        </w:rPr>
        <w:t xml:space="preserve"> </w:t>
      </w:r>
      <w:r w:rsidRPr="00C506A9">
        <w:rPr>
          <w:color w:val="569CD6"/>
          <w:lang w:eastAsia="hu-HU"/>
        </w:rPr>
        <w:t>null</w:t>
      </w:r>
      <w:r w:rsidRPr="00C506A9">
        <w:rPr>
          <w:color w:val="CCCCCC"/>
          <w:lang w:eastAsia="hu-HU"/>
        </w:rPr>
        <w:t xml:space="preserve"> </w:t>
      </w:r>
      <w:r w:rsidRPr="00C506A9">
        <w:rPr>
          <w:color w:val="D4D4D4"/>
          <w:lang w:eastAsia="hu-HU"/>
        </w:rPr>
        <w:t>&amp;&amp;</w:t>
      </w:r>
      <w:r w:rsidRPr="00C506A9">
        <w:rPr>
          <w:color w:val="CCCCCC"/>
          <w:lang w:eastAsia="hu-HU"/>
        </w:rPr>
        <w:t xml:space="preserve"> </w:t>
      </w:r>
      <w:proofErr w:type="spellStart"/>
      <w:r w:rsidRPr="00C506A9">
        <w:rPr>
          <w:lang w:eastAsia="hu-HU"/>
        </w:rPr>
        <w:t>personTo</w:t>
      </w:r>
      <w:proofErr w:type="spellEnd"/>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569CD6"/>
          <w:lang w:eastAsia="hu-HU"/>
        </w:rPr>
        <w:t>null</w:t>
      </w:r>
      <w:r w:rsidRPr="00C506A9">
        <w:rPr>
          <w:color w:val="CCCCCC"/>
          <w:lang w:eastAsia="hu-HU"/>
        </w:rPr>
        <w:t>) {</w:t>
      </w:r>
    </w:p>
    <w:p w14:paraId="2D8AD6D3"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proofErr w:type="gramStart"/>
      <w:r w:rsidRPr="00C506A9">
        <w:rPr>
          <w:lang w:eastAsia="hu-HU"/>
        </w:rPr>
        <w:t>resultDebts</w:t>
      </w:r>
      <w:r w:rsidRPr="00C506A9">
        <w:rPr>
          <w:color w:val="CCCCCC"/>
          <w:lang w:eastAsia="hu-HU"/>
        </w:rPr>
        <w:t>.</w:t>
      </w:r>
      <w:r w:rsidRPr="00C506A9">
        <w:rPr>
          <w:color w:val="DCDCAA"/>
          <w:lang w:eastAsia="hu-HU"/>
        </w:rPr>
        <w:t>add</w:t>
      </w:r>
      <w:proofErr w:type="spellEnd"/>
      <w:r w:rsidRPr="00C506A9">
        <w:rPr>
          <w:color w:val="CCCCCC"/>
          <w:lang w:eastAsia="hu-HU"/>
        </w:rPr>
        <w:t>(</w:t>
      </w:r>
      <w:proofErr w:type="spellStart"/>
      <w:proofErr w:type="gramEnd"/>
      <w:r w:rsidRPr="00C506A9">
        <w:rPr>
          <w:color w:val="4EC9B0"/>
          <w:lang w:eastAsia="hu-HU"/>
        </w:rPr>
        <w:t>DebtDataModel</w:t>
      </w:r>
      <w:proofErr w:type="spellEnd"/>
      <w:r w:rsidRPr="00C506A9">
        <w:rPr>
          <w:color w:val="CCCCCC"/>
          <w:lang w:eastAsia="hu-HU"/>
        </w:rPr>
        <w:t>(</w:t>
      </w:r>
    </w:p>
    <w:p w14:paraId="42601958"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lang w:eastAsia="hu-HU"/>
        </w:rPr>
        <w:t>debtorPersonId</w:t>
      </w:r>
      <w:proofErr w:type="spellEnd"/>
      <w:r w:rsidRPr="00C506A9">
        <w:rPr>
          <w:color w:val="D4D4D4"/>
          <w:lang w:eastAsia="hu-HU"/>
        </w:rPr>
        <w:t>:</w:t>
      </w:r>
      <w:r w:rsidRPr="00C506A9">
        <w:rPr>
          <w:color w:val="CCCCCC"/>
          <w:lang w:eastAsia="hu-HU"/>
        </w:rPr>
        <w:t xml:space="preserve"> </w:t>
      </w:r>
      <w:r w:rsidRPr="00C506A9">
        <w:rPr>
          <w:lang w:eastAsia="hu-HU"/>
        </w:rPr>
        <w:t>debtorPerson</w:t>
      </w:r>
      <w:r w:rsidRPr="00C506A9">
        <w:rPr>
          <w:color w:val="CCCCCC"/>
          <w:lang w:eastAsia="hu-HU"/>
        </w:rPr>
        <w:t>.</w:t>
      </w:r>
      <w:r w:rsidRPr="00C506A9">
        <w:rPr>
          <w:lang w:eastAsia="hu-HU"/>
        </w:rPr>
        <w:t>id</w:t>
      </w:r>
      <w:r w:rsidRPr="00C506A9">
        <w:rPr>
          <w:color w:val="CCCCCC"/>
          <w:lang w:eastAsia="hu-HU"/>
        </w:rPr>
        <w:t>,</w:t>
      </w:r>
    </w:p>
    <w:p w14:paraId="7BB923C0"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lang w:eastAsia="hu-HU"/>
        </w:rPr>
        <w:t>personToId</w:t>
      </w:r>
      <w:proofErr w:type="spellEnd"/>
      <w:r w:rsidRPr="00C506A9">
        <w:rPr>
          <w:color w:val="D4D4D4"/>
          <w:lang w:eastAsia="hu-HU"/>
        </w:rPr>
        <w:t>:</w:t>
      </w:r>
      <w:r w:rsidRPr="00C506A9">
        <w:rPr>
          <w:color w:val="CCCCCC"/>
          <w:lang w:eastAsia="hu-HU"/>
        </w:rPr>
        <w:t xml:space="preserve"> </w:t>
      </w:r>
      <w:r w:rsidRPr="00C506A9">
        <w:rPr>
          <w:lang w:eastAsia="hu-HU"/>
        </w:rPr>
        <w:t>personTo</w:t>
      </w:r>
      <w:r w:rsidRPr="00C506A9">
        <w:rPr>
          <w:color w:val="CCCCCC"/>
          <w:lang w:eastAsia="hu-HU"/>
        </w:rPr>
        <w:t>.</w:t>
      </w:r>
      <w:r w:rsidRPr="00C506A9">
        <w:rPr>
          <w:lang w:eastAsia="hu-HU"/>
        </w:rPr>
        <w:t>id</w:t>
      </w:r>
      <w:r w:rsidRPr="00C506A9">
        <w:rPr>
          <w:color w:val="CCCCCC"/>
          <w:lang w:eastAsia="hu-HU"/>
        </w:rPr>
        <w:t>,</w:t>
      </w:r>
    </w:p>
    <w:p w14:paraId="089D7457"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lang w:eastAsia="hu-HU"/>
        </w:rPr>
        <w:t>amount</w:t>
      </w:r>
      <w:proofErr w:type="spellEnd"/>
      <w:r w:rsidRPr="00C506A9">
        <w:rPr>
          <w:color w:val="D4D4D4"/>
          <w:lang w:eastAsia="hu-HU"/>
        </w:rPr>
        <w:t>:</w:t>
      </w:r>
      <w:r w:rsidRPr="00C506A9">
        <w:rPr>
          <w:color w:val="CCCCCC"/>
          <w:lang w:eastAsia="hu-HU"/>
        </w:rPr>
        <w:t xml:space="preserve"> </w:t>
      </w:r>
      <w:proofErr w:type="spellStart"/>
      <w:proofErr w:type="gramStart"/>
      <w:r w:rsidRPr="00C506A9">
        <w:rPr>
          <w:lang w:eastAsia="hu-HU"/>
        </w:rPr>
        <w:t>largestDebt</w:t>
      </w:r>
      <w:r w:rsidRPr="00C506A9">
        <w:rPr>
          <w:color w:val="CCCCCC"/>
          <w:lang w:eastAsia="hu-HU"/>
        </w:rPr>
        <w:t>.</w:t>
      </w:r>
      <w:r w:rsidRPr="00C506A9">
        <w:rPr>
          <w:color w:val="DCDCAA"/>
          <w:lang w:eastAsia="hu-HU"/>
        </w:rPr>
        <w:t>abs</w:t>
      </w:r>
      <w:proofErr w:type="spellEnd"/>
      <w:r w:rsidRPr="00C506A9">
        <w:rPr>
          <w:color w:val="CCCCCC"/>
          <w:lang w:eastAsia="hu-HU"/>
        </w:rPr>
        <w:t>(</w:t>
      </w:r>
      <w:proofErr w:type="gramEnd"/>
      <w:r w:rsidRPr="00C506A9">
        <w:rPr>
          <w:color w:val="CCCCCC"/>
          <w:lang w:eastAsia="hu-HU"/>
        </w:rPr>
        <w:t>),</w:t>
      </w:r>
    </w:p>
    <w:p w14:paraId="1B84DD30" w14:textId="77777777" w:rsidR="00C506A9" w:rsidRPr="00C506A9" w:rsidRDefault="00C506A9" w:rsidP="00C506A9">
      <w:pPr>
        <w:pStyle w:val="Kd"/>
        <w:rPr>
          <w:color w:val="CCCCCC"/>
          <w:lang w:eastAsia="hu-HU"/>
        </w:rPr>
      </w:pPr>
      <w:r w:rsidRPr="00C506A9">
        <w:rPr>
          <w:color w:val="CCCCCC"/>
          <w:lang w:eastAsia="hu-HU"/>
        </w:rPr>
        <w:t>          ));</w:t>
      </w:r>
    </w:p>
    <w:p w14:paraId="53263B06" w14:textId="77777777" w:rsidR="00C506A9" w:rsidRPr="00C506A9" w:rsidRDefault="00C506A9" w:rsidP="00C506A9">
      <w:pPr>
        <w:pStyle w:val="Kd"/>
        <w:rPr>
          <w:color w:val="CCCCCC"/>
          <w:lang w:eastAsia="hu-HU"/>
        </w:rPr>
      </w:pPr>
      <w:r w:rsidRPr="00C506A9">
        <w:rPr>
          <w:color w:val="CCCCCC"/>
          <w:lang w:eastAsia="hu-HU"/>
        </w:rPr>
        <w:t>        }</w:t>
      </w:r>
    </w:p>
    <w:p w14:paraId="7D6D6C53" w14:textId="263AE975" w:rsidR="00C506A9" w:rsidRPr="00A87F07" w:rsidRDefault="00C506A9" w:rsidP="00A87F07">
      <w:pPr>
        <w:pStyle w:val="Kd"/>
        <w:rPr>
          <w:color w:val="CCCCCC"/>
          <w:lang w:eastAsia="hu-HU"/>
        </w:rPr>
      </w:pPr>
      <w:r w:rsidRPr="00C506A9">
        <w:rPr>
          <w:color w:val="CCCCCC"/>
          <w:lang w:eastAsia="hu-HU"/>
        </w:rPr>
        <w:t xml:space="preserve">      } </w:t>
      </w:r>
      <w:proofErr w:type="spellStart"/>
      <w:r w:rsidRPr="00C506A9">
        <w:rPr>
          <w:color w:val="C586C0"/>
          <w:lang w:eastAsia="hu-HU"/>
        </w:rPr>
        <w:t>else</w:t>
      </w:r>
      <w:proofErr w:type="spellEnd"/>
      <w:r w:rsidRPr="00C506A9">
        <w:rPr>
          <w:color w:val="CCCCCC"/>
          <w:lang w:eastAsia="hu-HU"/>
        </w:rPr>
        <w:t xml:space="preserve"> {</w:t>
      </w:r>
      <w:r>
        <w:rPr>
          <w:color w:val="CCCCCC"/>
          <w:lang w:eastAsia="hu-HU"/>
        </w:rPr>
        <w:t>…</w:t>
      </w:r>
    </w:p>
    <w:p w14:paraId="6B383760" w14:textId="2D97861D" w:rsidR="00493185" w:rsidRDefault="00493185" w:rsidP="00493185">
      <w:pPr>
        <w:ind w:firstLine="0"/>
      </w:pPr>
      <w:r>
        <w:t xml:space="preserve">Ebben a ciklusban, ha a legnagyobb tartozó személy száma nagyobb, mint annak a személynek a számának az abszolútértéke, akihez a legtöbb pénzzel tartoznak, akkor a legnagyobb tartozásból kivonják ezt az abszolút értéket (vagy más szóval a nagyobb számhoz hozzáadjuk magát a negatív értéket). Ezt követően a személy, aki a legtöbb pénzzel tartozik, visszafizetett egy tartozást egy másik személynek. Ez a folyamat egy új tartozással kerül reprezentálásra, amit a </w:t>
      </w:r>
      <w:proofErr w:type="spellStart"/>
      <w:r>
        <w:t>resultDebts</w:t>
      </w:r>
      <w:proofErr w:type="spellEnd"/>
      <w:r>
        <w:t xml:space="preserve"> listába helyezünk el. Ilyenkor még a kódban annak a személynek számát nullára állítjuk, akinek tartoznak, mert neki már megadták a tartozást.</w:t>
      </w:r>
    </w:p>
    <w:p w14:paraId="3A9BB7CF" w14:textId="584D15D9" w:rsidR="00493185" w:rsidRDefault="00493185" w:rsidP="00493185">
      <w:pPr>
        <w:ind w:firstLine="0"/>
      </w:pPr>
      <w:r>
        <w:t xml:space="preserve">Amennyiben a negatív szám abszolút értéke nagyobb, akkor ehhez a negatív számhoz adjuk hozzá a legnagyobb pozitív számot, amely szintén egy tartozást reprezentál. Ebben az esetben is létrejön egy új </w:t>
      </w:r>
      <w:proofErr w:type="spellStart"/>
      <w:r>
        <w:t>debtDataModel</w:t>
      </w:r>
      <w:proofErr w:type="spellEnd"/>
      <w:r>
        <w:t xml:space="preserve">, amit a </w:t>
      </w:r>
      <w:proofErr w:type="spellStart"/>
      <w:r>
        <w:t>resultDebts</w:t>
      </w:r>
      <w:proofErr w:type="spellEnd"/>
      <w:r>
        <w:t xml:space="preserve"> listába helyezünk.</w:t>
      </w:r>
    </w:p>
    <w:p w14:paraId="2671C009" w14:textId="3421E64D" w:rsidR="00E16484" w:rsidRDefault="00493185" w:rsidP="00920EB7">
      <w:pPr>
        <w:ind w:firstLine="0"/>
      </w:pPr>
      <w:r>
        <w:t>Minden ilyen ciklus végén legalább egy személy száma a map-ban nullára lesz</w:t>
      </w:r>
      <w:r w:rsidR="0041240C">
        <w:t xml:space="preserve"> </w:t>
      </w:r>
      <w:r>
        <w:t>állítva. Ezt véges sokszor elvégezve minden személy esetén</w:t>
      </w:r>
      <w:r w:rsidR="0041240C">
        <w:t xml:space="preserve"> megtörténik</w:t>
      </w:r>
      <w:r>
        <w:t>,</w:t>
      </w:r>
      <w:r w:rsidR="0041240C">
        <w:t xml:space="preserve"> tehát</w:t>
      </w:r>
      <w:r>
        <w:t xml:space="preserve"> a ciklus blokkból kilépünk, az eredménylista feltöltődik a megfelelő tartozásokkal, és a függvény ezt adja vissza, amit lehet kiírni a képernyőre.</w:t>
      </w:r>
    </w:p>
    <w:p w14:paraId="669C067D" w14:textId="4B823387" w:rsidR="00C32E0E" w:rsidRDefault="00C32E0E" w:rsidP="00C32E0E">
      <w:pPr>
        <w:pStyle w:val="Cmsor3"/>
      </w:pPr>
      <w:bookmarkStart w:id="27" w:name="_Toc152851100"/>
      <w:r>
        <w:lastRenderedPageBreak/>
        <w:t>Adatbáziskezelés</w:t>
      </w:r>
      <w:bookmarkEnd w:id="27"/>
    </w:p>
    <w:p w14:paraId="4ABAE0D3" w14:textId="77777777" w:rsidR="00E47550" w:rsidRDefault="00C32E0E" w:rsidP="00E42E83">
      <w:pPr>
        <w:pStyle w:val="Kp"/>
      </w:pPr>
      <w:r>
        <w:rPr>
          <w:noProof/>
        </w:rPr>
        <w:drawing>
          <wp:inline distT="0" distB="0" distL="0" distR="0" wp14:anchorId="6635D02C" wp14:editId="6EA13D8B">
            <wp:extent cx="5400040" cy="2706370"/>
            <wp:effectExtent l="0" t="0" r="0" b="0"/>
            <wp:docPr id="451670243" name="Kép 2" descr="A képen szöveg, szám,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0243" name="Kép 2" descr="A képen szöveg, szám, képernyőkép, tervezés látható&#10;&#10;Automatikusan generált leírá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706370"/>
                    </a:xfrm>
                    <a:prstGeom prst="rect">
                      <a:avLst/>
                    </a:prstGeom>
                    <a:noFill/>
                    <a:ln>
                      <a:noFill/>
                    </a:ln>
                  </pic:spPr>
                </pic:pic>
              </a:graphicData>
            </a:graphic>
          </wp:inline>
        </w:drawing>
      </w:r>
    </w:p>
    <w:p w14:paraId="62FDA481" w14:textId="686E853C" w:rsidR="00C32E0E" w:rsidRDefault="00000000" w:rsidP="008A12B5">
      <w:pPr>
        <w:pStyle w:val="Kpalrs"/>
      </w:pPr>
      <w:fldSimple w:instr=" SEQ ábra \* ARABIC ">
        <w:r w:rsidR="00DE04DD">
          <w:rPr>
            <w:noProof/>
          </w:rPr>
          <w:t>7</w:t>
        </w:r>
      </w:fldSimple>
      <w:r w:rsidR="00E47550">
        <w:t>. ábra relációs adatbázis diagram</w:t>
      </w:r>
    </w:p>
    <w:p w14:paraId="21EBC8CA" w14:textId="59738E27" w:rsidR="00A32E16" w:rsidRDefault="00A32E16" w:rsidP="00A32E16">
      <w:r>
        <w:t xml:space="preserve">A fenti diagramon </w:t>
      </w:r>
      <w:r w:rsidR="00AF55BD">
        <w:t xml:space="preserve">(7. ábrán) </w:t>
      </w:r>
      <w:r>
        <w:t xml:space="preserve">szemléltetem az alkalmazásom adatbázis tábláit, melyeket a következőképpen fogok elemezni. Elsőként megfigyelhető a "személyek" tábla, amely tartalmaz egy ID-t, ami az elsődleges kulcs, továbbá a személy nevét, e-mail címét, jelszavát, profilképét, valamint egy változót, amely jelzi, hogy a személynek van-e </w:t>
      </w:r>
      <w:proofErr w:type="spellStart"/>
      <w:r>
        <w:t>Revolut</w:t>
      </w:r>
      <w:proofErr w:type="spellEnd"/>
      <w:r>
        <w:t xml:space="preserve"> fiókja. Fontos megjegyezni, hogy az alkalmazásban csak a név kötelező megadása, míg a többi mező teljesen tetszőlegesen kitölthető.</w:t>
      </w:r>
    </w:p>
    <w:p w14:paraId="7AEB35D4" w14:textId="71F9FD56" w:rsidR="00307B68" w:rsidRDefault="00A32E16" w:rsidP="00A32E16">
      <w:r>
        <w:t>Emellett, a "tartozások" táblában szintén található egy ID, ami az elsődleges kulcs, egy tartozó ID (</w:t>
      </w:r>
      <w:proofErr w:type="spellStart"/>
      <w:r>
        <w:t>deptorPersonId</w:t>
      </w:r>
      <w:proofErr w:type="spellEnd"/>
      <w:r>
        <w:t>), amely azonosítja azt a személyt, akinek már létező és akire a tartozás vonatkozik. Ez egy idegen kulcs, kapcsolódva a "személyek" tábla ID-</w:t>
      </w:r>
      <w:proofErr w:type="spellStart"/>
      <w:r>
        <w:t>jéhez</w:t>
      </w:r>
      <w:proofErr w:type="spellEnd"/>
      <w:r>
        <w:t>. Ezenkívül van egy másik ID (</w:t>
      </w:r>
      <w:proofErr w:type="spellStart"/>
      <w:r>
        <w:t>personToId</w:t>
      </w:r>
      <w:proofErr w:type="spellEnd"/>
      <w:r>
        <w:t>), ami szintén egy külső kulcs, és ez az a személy, akinek tartoznak. Ez is egy olyan mező, amely egy már létező személy ID-jét tartalmazza. A táblában található egy összeg mező</w:t>
      </w:r>
      <w:r w:rsidR="003C03D0">
        <w:t>, ami a tartozás összegéről ad információt</w:t>
      </w:r>
      <w:r>
        <w:t>, egy "kifizetve" mező, ami azt jelzi, hogy a tartozás kifizetésre került-e, és egy leírás mező, ahol rövid leírást lehet adni a tartozásról.</w:t>
      </w:r>
    </w:p>
    <w:p w14:paraId="01B3D595" w14:textId="6335D843" w:rsidR="00172B80" w:rsidRDefault="00172B80" w:rsidP="00172B80">
      <w:r>
        <w:t xml:space="preserve">A diagramon még további két fontos tábla látható, nevezetesen a "zsebek" és "fizetések" táblák. A "zsebek" táblában található egy egyedi azonosító és egy kötelezően kitöltendő név mező, ami a zseb nevét jelöli. Ezenkívül található egy speciális változó, </w:t>
      </w:r>
      <w:r w:rsidR="00EB5B8A">
        <w:t>amely,</w:t>
      </w:r>
      <w:r>
        <w:t xml:space="preserve"> ha igaz, akkor az összes tranzakciót (bevételt vagy kiadást) </w:t>
      </w:r>
      <w:r>
        <w:lastRenderedPageBreak/>
        <w:t>tartalmazza és mutatja majd, ellenkező esetben csak az adott zsebhez tartozó tranzakciók kerülnek bele.</w:t>
      </w:r>
    </w:p>
    <w:p w14:paraId="48C78A88" w14:textId="7ABC4A85" w:rsidR="00172B80" w:rsidRDefault="00172B80" w:rsidP="00EB5B8A">
      <w:r>
        <w:t xml:space="preserve">A "fizetések" táblában </w:t>
      </w:r>
      <w:r w:rsidR="00EB5B8A">
        <w:t>a mezők</w:t>
      </w:r>
      <w:r>
        <w:t xml:space="preserve"> az ID, dátum, cím, megjegyzés, típus (bevétel vagy kiadás), tartozás állapot, zsebhez tartozó ID, összeg és valuta.</w:t>
      </w:r>
    </w:p>
    <w:p w14:paraId="1BF47B67" w14:textId="7119C218" w:rsidR="00172B80" w:rsidRDefault="00172B80" w:rsidP="00172B80">
      <w:r>
        <w:t>A "zsebek" és "fizetések" táblák közötti kapcsolatot a "zseb ID" kulcs teremti meg, mely a "fizetések" táblában egy külső kulcsként szerepel. Ez a kulcs segít az azonos zsebbe tartozó tranzakciók azonosításában</w:t>
      </w:r>
      <w:r w:rsidR="00EB5B8A">
        <w:t>.</w:t>
      </w:r>
    </w:p>
    <w:p w14:paraId="3E1F1A7B" w14:textId="470B8A5A" w:rsidR="00A11B9B" w:rsidRDefault="00A11B9B" w:rsidP="00A11B9B">
      <w:r>
        <w:t xml:space="preserve">A </w:t>
      </w:r>
      <w:proofErr w:type="spellStart"/>
      <w:r>
        <w:t>Firebase</w:t>
      </w:r>
      <w:proofErr w:type="spellEnd"/>
      <w:r>
        <w:t xml:space="preserve"> </w:t>
      </w:r>
      <w:proofErr w:type="spellStart"/>
      <w:r>
        <w:t>Cloud</w:t>
      </w:r>
      <w:proofErr w:type="spellEnd"/>
      <w:r>
        <w:t xml:space="preserve"> </w:t>
      </w:r>
      <w:proofErr w:type="spellStart"/>
      <w:r>
        <w:t>Firestore</w:t>
      </w:r>
      <w:proofErr w:type="spellEnd"/>
      <w:r w:rsidR="003F0EBD">
        <w:t xml:space="preserve"> </w:t>
      </w:r>
      <w:proofErr w:type="spellStart"/>
      <w:r w:rsidR="002F392A">
        <w:t>Database</w:t>
      </w:r>
      <w:proofErr w:type="spellEnd"/>
      <w:r w:rsidR="002F392A">
        <w:t xml:space="preserve"> </w:t>
      </w:r>
      <w:r w:rsidR="003F0EBD">
        <w:t>[2]</w:t>
      </w:r>
      <w:r>
        <w:t xml:space="preserve"> és a hagyományos relációs adatbázisok közötti kulcskülönbségek kiemelkedő fontosságúak és ezekre nekem is figyelnem kellett, amikor a </w:t>
      </w:r>
      <w:proofErr w:type="spellStart"/>
      <w:r>
        <w:t>Firebase</w:t>
      </w:r>
      <w:proofErr w:type="spellEnd"/>
      <w:r>
        <w:t xml:space="preserve"> szerver </w:t>
      </w:r>
      <w:proofErr w:type="spellStart"/>
      <w:r>
        <w:t>database</w:t>
      </w:r>
      <w:proofErr w:type="spellEnd"/>
      <w:r>
        <w:t xml:space="preserve"> szolgáltatásait használtam.</w:t>
      </w:r>
    </w:p>
    <w:p w14:paraId="0C1A9CE2" w14:textId="3D9FB02C" w:rsidR="00A11B9B" w:rsidRDefault="00A11B9B" w:rsidP="00A11B9B">
      <w:pPr>
        <w:pStyle w:val="Kd"/>
      </w:pPr>
      <w:r w:rsidRPr="00A11B9B">
        <w:t>List&lt;</w:t>
      </w:r>
      <w:proofErr w:type="spellStart"/>
      <w:r w:rsidRPr="00A11B9B">
        <w:t>PersonDataModel</w:t>
      </w:r>
      <w:proofErr w:type="spellEnd"/>
      <w:r w:rsidRPr="00A11B9B">
        <w:t xml:space="preserve">&gt; </w:t>
      </w:r>
      <w:proofErr w:type="spellStart"/>
      <w:r w:rsidRPr="00A11B9B">
        <w:t>peopleList</w:t>
      </w:r>
      <w:proofErr w:type="spellEnd"/>
      <w:r w:rsidRPr="00A11B9B">
        <w:t xml:space="preserve"> = [];</w:t>
      </w:r>
    </w:p>
    <w:p w14:paraId="241588AA" w14:textId="77777777" w:rsidR="00A11B9B" w:rsidRDefault="00A11B9B" w:rsidP="00A11B9B">
      <w:pPr>
        <w:pStyle w:val="Kd"/>
      </w:pPr>
      <w:proofErr w:type="spellStart"/>
      <w:r>
        <w:t>final</w:t>
      </w:r>
      <w:proofErr w:type="spellEnd"/>
      <w:r>
        <w:t xml:space="preserve"> </w:t>
      </w:r>
      <w:proofErr w:type="spellStart"/>
      <w:r>
        <w:t>peopleQuerySnapshot</w:t>
      </w:r>
      <w:proofErr w:type="spellEnd"/>
      <w:r>
        <w:t xml:space="preserve"> = </w:t>
      </w:r>
      <w:proofErr w:type="spellStart"/>
      <w:r>
        <w:t>await</w:t>
      </w:r>
      <w:proofErr w:type="spellEnd"/>
      <w:r>
        <w:t xml:space="preserve"> </w:t>
      </w:r>
      <w:proofErr w:type="spellStart"/>
      <w:proofErr w:type="gramStart"/>
      <w:r>
        <w:t>peopleCollectionRef.get</w:t>
      </w:r>
      <w:proofErr w:type="spellEnd"/>
      <w:r>
        <w:t>(</w:t>
      </w:r>
      <w:proofErr w:type="gramEnd"/>
      <w:r>
        <w:t>);</w:t>
      </w:r>
    </w:p>
    <w:p w14:paraId="6928960E" w14:textId="77777777" w:rsidR="00A11B9B" w:rsidRDefault="00A11B9B" w:rsidP="00A11B9B">
      <w:pPr>
        <w:pStyle w:val="Kd"/>
      </w:pPr>
      <w:r>
        <w:t xml:space="preserve">          </w:t>
      </w:r>
      <w:proofErr w:type="spellStart"/>
      <w:r>
        <w:t>if</w:t>
      </w:r>
      <w:proofErr w:type="spellEnd"/>
      <w:r>
        <w:t xml:space="preserve"> (</w:t>
      </w:r>
      <w:proofErr w:type="spellStart"/>
      <w:proofErr w:type="gramStart"/>
      <w:r>
        <w:t>peopleQuerySnapshot.docs.isNotEmpty</w:t>
      </w:r>
      <w:proofErr w:type="spellEnd"/>
      <w:proofErr w:type="gramEnd"/>
      <w:r>
        <w:t>) {</w:t>
      </w:r>
    </w:p>
    <w:p w14:paraId="55118F0C" w14:textId="77777777" w:rsidR="00A11B9B" w:rsidRDefault="00A11B9B" w:rsidP="00A11B9B">
      <w:pPr>
        <w:pStyle w:val="Kd"/>
      </w:pPr>
      <w:r>
        <w:t xml:space="preserve">            </w:t>
      </w:r>
      <w:proofErr w:type="spellStart"/>
      <w:r>
        <w:t>peopleList</w:t>
      </w:r>
      <w:proofErr w:type="spellEnd"/>
      <w:r>
        <w:t xml:space="preserve"> = </w:t>
      </w:r>
      <w:proofErr w:type="spellStart"/>
      <w:r>
        <w:t>await</w:t>
      </w:r>
      <w:proofErr w:type="spellEnd"/>
      <w:r>
        <w:t xml:space="preserve"> </w:t>
      </w:r>
      <w:proofErr w:type="spellStart"/>
      <w:r>
        <w:t>Future.wait</w:t>
      </w:r>
      <w:proofErr w:type="spellEnd"/>
      <w:r>
        <w:t>(</w:t>
      </w:r>
      <w:proofErr w:type="spellStart"/>
      <w:proofErr w:type="gramStart"/>
      <w:r>
        <w:t>peopleQuerySnapshot.docs.map</w:t>
      </w:r>
      <w:proofErr w:type="spellEnd"/>
      <w:r>
        <w:t>(</w:t>
      </w:r>
      <w:proofErr w:type="gramEnd"/>
    </w:p>
    <w:p w14:paraId="1DA991C8" w14:textId="77777777" w:rsidR="00A11B9B" w:rsidRDefault="00A11B9B" w:rsidP="00A11B9B">
      <w:pPr>
        <w:pStyle w:val="Kd"/>
      </w:pPr>
      <w:r>
        <w:t xml:space="preserve">              (</w:t>
      </w:r>
      <w:proofErr w:type="spellStart"/>
      <w:r>
        <w:t>doc</w:t>
      </w:r>
      <w:proofErr w:type="spellEnd"/>
      <w:r>
        <w:t xml:space="preserve">) async =&gt; </w:t>
      </w:r>
      <w:proofErr w:type="spellStart"/>
      <w:r>
        <w:t>PersonDataModel.fromMap</w:t>
      </w:r>
      <w:proofErr w:type="spellEnd"/>
      <w:r>
        <w:t>(</w:t>
      </w:r>
      <w:proofErr w:type="spellStart"/>
      <w:r>
        <w:t>doc.</w:t>
      </w:r>
      <w:proofErr w:type="gramStart"/>
      <w:r>
        <w:t>data</w:t>
      </w:r>
      <w:proofErr w:type="spellEnd"/>
      <w:r>
        <w:t>(</w:t>
      </w:r>
      <w:proofErr w:type="gramEnd"/>
      <w:r>
        <w:t>)),</w:t>
      </w:r>
    </w:p>
    <w:p w14:paraId="0D4A7802" w14:textId="77777777" w:rsidR="00A11B9B" w:rsidRDefault="00A11B9B" w:rsidP="00A11B9B">
      <w:pPr>
        <w:pStyle w:val="Kd"/>
      </w:pPr>
      <w:r>
        <w:t xml:space="preserve">            ));</w:t>
      </w:r>
    </w:p>
    <w:p w14:paraId="173B429E" w14:textId="7CEA89BD" w:rsidR="00A11B9B" w:rsidRDefault="00A11B9B" w:rsidP="00A11B9B">
      <w:pPr>
        <w:pStyle w:val="Kd"/>
      </w:pPr>
      <w:r>
        <w:t xml:space="preserve">            </w:t>
      </w:r>
      <w:proofErr w:type="spellStart"/>
      <w:r>
        <w:t>return</w:t>
      </w:r>
      <w:proofErr w:type="spellEnd"/>
      <w:r>
        <w:t xml:space="preserve"> </w:t>
      </w:r>
      <w:proofErr w:type="spellStart"/>
      <w:r>
        <w:t>peopleList</w:t>
      </w:r>
      <w:proofErr w:type="spellEnd"/>
      <w:r>
        <w:t>;</w:t>
      </w:r>
    </w:p>
    <w:p w14:paraId="3B15AAAD" w14:textId="77777777" w:rsidR="001F4D83" w:rsidRDefault="001F4D83" w:rsidP="001F4D83">
      <w:r>
        <w:t xml:space="preserve">Ez a kód a </w:t>
      </w:r>
      <w:proofErr w:type="spellStart"/>
      <w:r>
        <w:t>person_repository-ból</w:t>
      </w:r>
      <w:proofErr w:type="spellEnd"/>
      <w:r>
        <w:t xml:space="preserve"> van, ami egy példa arra, hogy hogyan figyelek a </w:t>
      </w:r>
      <w:proofErr w:type="spellStart"/>
      <w:r>
        <w:t>NoSQL</w:t>
      </w:r>
      <w:proofErr w:type="spellEnd"/>
      <w:r>
        <w:t xml:space="preserve"> adatbázisból a lokális relációs adatbázis által ismert adatmodellekre való áttérésre. (jelen esetben egy személy, tehát egy </w:t>
      </w:r>
      <w:proofErr w:type="spellStart"/>
      <w:r>
        <w:t>PersonDataModel</w:t>
      </w:r>
      <w:proofErr w:type="spellEnd"/>
      <w:r>
        <w:t>-t használok)</w:t>
      </w:r>
    </w:p>
    <w:p w14:paraId="20E63098" w14:textId="15E19AB5" w:rsidR="001F4D83" w:rsidRDefault="001F4D83" w:rsidP="001F4D83">
      <w:r>
        <w:t xml:space="preserve">A </w:t>
      </w:r>
      <w:r w:rsidR="00B02747">
        <w:t xml:space="preserve">kód a </w:t>
      </w:r>
      <w:proofErr w:type="spellStart"/>
      <w:r>
        <w:t>Firestore</w:t>
      </w:r>
      <w:proofErr w:type="spellEnd"/>
      <w:r>
        <w:t xml:space="preserve"> adatbázisból lekér egy gyűjtemény</w:t>
      </w:r>
      <w:r w:rsidR="00B02747">
        <w:t>t</w:t>
      </w:r>
      <w:r>
        <w:t>, amely a "</w:t>
      </w:r>
      <w:proofErr w:type="spellStart"/>
      <w:r>
        <w:t>people</w:t>
      </w:r>
      <w:proofErr w:type="spellEnd"/>
      <w:r>
        <w:t xml:space="preserve">" nevet viseli. </w:t>
      </w:r>
      <w:r w:rsidR="00B02747">
        <w:t>(a</w:t>
      </w:r>
      <w:r>
        <w:t xml:space="preserve"> kódban először egy üres lista, a </w:t>
      </w:r>
      <w:proofErr w:type="spellStart"/>
      <w:r>
        <w:t>peopleList</w:t>
      </w:r>
      <w:proofErr w:type="spellEnd"/>
      <w:r>
        <w:t xml:space="preserve"> </w:t>
      </w:r>
      <w:proofErr w:type="spellStart"/>
      <w:r>
        <w:t>inicializálódik</w:t>
      </w:r>
      <w:proofErr w:type="spellEnd"/>
      <w:r w:rsidR="00B02747">
        <w:t>, amibe a személyek kerülnek)</w:t>
      </w:r>
      <w:r>
        <w:t xml:space="preserve"> Ezután aszinkron módon megtörténik a </w:t>
      </w:r>
      <w:proofErr w:type="spellStart"/>
      <w:r>
        <w:t>Firestore-ból</w:t>
      </w:r>
      <w:proofErr w:type="spellEnd"/>
      <w:r>
        <w:t xml:space="preserve"> a "</w:t>
      </w:r>
      <w:proofErr w:type="spellStart"/>
      <w:r>
        <w:t>people</w:t>
      </w:r>
      <w:proofErr w:type="spellEnd"/>
      <w:r>
        <w:t xml:space="preserve">" gyűjtemény lekérése a </w:t>
      </w:r>
      <w:proofErr w:type="spellStart"/>
      <w:r>
        <w:t>peopleCollectionRef</w:t>
      </w:r>
      <w:proofErr w:type="spellEnd"/>
      <w:r>
        <w:t xml:space="preserve"> referencia segítségével.</w:t>
      </w:r>
    </w:p>
    <w:p w14:paraId="65558851" w14:textId="1D5B6D49" w:rsidR="001F4D83" w:rsidRDefault="001F4D83" w:rsidP="001F4D83">
      <w:r>
        <w:t xml:space="preserve">Az összes dokumentumot lekérdezi és átalakítja azokat </w:t>
      </w:r>
      <w:proofErr w:type="spellStart"/>
      <w:r>
        <w:t>PersonDataModel</w:t>
      </w:r>
      <w:proofErr w:type="spellEnd"/>
      <w:r>
        <w:t xml:space="preserve"> objektumokká a </w:t>
      </w:r>
      <w:proofErr w:type="spellStart"/>
      <w:r w:rsidRPr="00B911E6">
        <w:rPr>
          <w:b/>
          <w:bCs/>
        </w:rPr>
        <w:t>PersonDataModel.fromMap</w:t>
      </w:r>
      <w:proofErr w:type="spellEnd"/>
      <w:r>
        <w:t xml:space="preserve"> metódus segítségével. Ezek az objektumok a </w:t>
      </w:r>
      <w:proofErr w:type="spellStart"/>
      <w:r>
        <w:t>peopleList</w:t>
      </w:r>
      <w:proofErr w:type="spellEnd"/>
      <w:r>
        <w:t xml:space="preserve"> listába kerülnek.</w:t>
      </w:r>
    </w:p>
    <w:p w14:paraId="3DDC8C11" w14:textId="6ACA77B9" w:rsidR="00A11B9B" w:rsidRDefault="00A11B9B" w:rsidP="001F4D83">
      <w:r>
        <w:t xml:space="preserve">A </w:t>
      </w:r>
      <w:proofErr w:type="spellStart"/>
      <w:r>
        <w:t>Firestore</w:t>
      </w:r>
      <w:proofErr w:type="spellEnd"/>
      <w:r>
        <w:t xml:space="preserve"> </w:t>
      </w:r>
      <w:proofErr w:type="spellStart"/>
      <w:r>
        <w:t>NoSQL</w:t>
      </w:r>
      <w:proofErr w:type="spellEnd"/>
      <w:r w:rsidR="002E03B0">
        <w:t xml:space="preserve"> [4]</w:t>
      </w:r>
      <w:r>
        <w:t xml:space="preserve"> adatmodellje rugalmasságot biztosít, dokumentumokba </w:t>
      </w:r>
      <w:proofErr w:type="spellStart"/>
      <w:r>
        <w:t>szervezv</w:t>
      </w:r>
      <w:r w:rsidR="00B911E6">
        <w:t>i</w:t>
      </w:r>
      <w:proofErr w:type="spellEnd"/>
      <w:r>
        <w:t xml:space="preserve"> az adatokat, és JSON-struktúrát alkalmaz. Ezzel szemben a relációs adatbázisok táblákat használnak előre definiált sémákkal és szorosan szabályozott relációs kapcsolatokkal.</w:t>
      </w:r>
    </w:p>
    <w:p w14:paraId="1110537C" w14:textId="41468EA8" w:rsidR="00A11B9B" w:rsidRDefault="00A11B9B" w:rsidP="00A11B9B">
      <w:r>
        <w:t xml:space="preserve">A konzisztencia terén a </w:t>
      </w:r>
      <w:proofErr w:type="spellStart"/>
      <w:r>
        <w:t>Firestore</w:t>
      </w:r>
      <w:proofErr w:type="spellEnd"/>
      <w:r>
        <w:t xml:space="preserve"> </w:t>
      </w:r>
      <w:r w:rsidR="002E03B0">
        <w:t xml:space="preserve">[2] </w:t>
      </w:r>
      <w:r>
        <w:t>inkább a gyenge konzisztenciára összpontosít, míg a relációs adatbázisok erős tranzakciókat és ACID</w:t>
      </w:r>
      <w:r w:rsidR="003C54BB">
        <w:t xml:space="preserve"> [13]</w:t>
      </w:r>
      <w:r>
        <w:t xml:space="preserve"> tulajdonságokat kínálnak.</w:t>
      </w:r>
    </w:p>
    <w:p w14:paraId="79C4DF2B" w14:textId="679397DE" w:rsidR="00A11B9B" w:rsidRDefault="00A11B9B" w:rsidP="00A11B9B">
      <w:r>
        <w:lastRenderedPageBreak/>
        <w:t xml:space="preserve">A </w:t>
      </w:r>
      <w:proofErr w:type="spellStart"/>
      <w:r>
        <w:t>Firestore</w:t>
      </w:r>
      <w:proofErr w:type="spellEnd"/>
      <w:r w:rsidR="003B671F">
        <w:t xml:space="preserve"> [</w:t>
      </w:r>
      <w:r w:rsidR="002E03B0">
        <w:t>2</w:t>
      </w:r>
      <w:r w:rsidR="003B671F">
        <w:t>]</w:t>
      </w:r>
      <w:r>
        <w:t xml:space="preserve"> könnyen skálázható és gyors, kiválóan alkalmas modern alkalmazásokhoz, miközben a relációs adatbázisok komplexebb skálázhatóságot és hosszabb beállítási időt igényelnek.</w:t>
      </w:r>
    </w:p>
    <w:p w14:paraId="2E06DA05" w14:textId="77777777" w:rsidR="003B671F" w:rsidRDefault="00B911E6" w:rsidP="00E42E83">
      <w:pPr>
        <w:pStyle w:val="Kp"/>
      </w:pPr>
      <w:r w:rsidRPr="00B911E6">
        <w:rPr>
          <w:noProof/>
        </w:rPr>
        <w:drawing>
          <wp:inline distT="0" distB="0" distL="0" distR="0" wp14:anchorId="62E068B3" wp14:editId="01B1E7CB">
            <wp:extent cx="5400040" cy="2595880"/>
            <wp:effectExtent l="0" t="0" r="0" b="0"/>
            <wp:docPr id="15832701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0124" name="Kép 1" descr="A képen szöveg, képernyőkép, szoftver, Multimédiás szoftver látható&#10;&#10;Automatikusan generált leírás"/>
                    <pic:cNvPicPr/>
                  </pic:nvPicPr>
                  <pic:blipFill>
                    <a:blip r:embed="rId17"/>
                    <a:stretch>
                      <a:fillRect/>
                    </a:stretch>
                  </pic:blipFill>
                  <pic:spPr>
                    <a:xfrm>
                      <a:off x="0" y="0"/>
                      <a:ext cx="5400040" cy="2595880"/>
                    </a:xfrm>
                    <a:prstGeom prst="rect">
                      <a:avLst/>
                    </a:prstGeom>
                  </pic:spPr>
                </pic:pic>
              </a:graphicData>
            </a:graphic>
          </wp:inline>
        </w:drawing>
      </w:r>
    </w:p>
    <w:p w14:paraId="139F4D53" w14:textId="6EEEB28B" w:rsidR="00B911E6" w:rsidRDefault="00000000" w:rsidP="008A12B5">
      <w:pPr>
        <w:pStyle w:val="Kpalrs"/>
      </w:pPr>
      <w:fldSimple w:instr=" SEQ ábra \* ARABIC ">
        <w:r w:rsidR="00DE04DD">
          <w:rPr>
            <w:noProof/>
          </w:rPr>
          <w:t>8</w:t>
        </w:r>
      </w:fldSimple>
      <w:r w:rsidR="003B671F">
        <w:t xml:space="preserve">. ábra </w:t>
      </w:r>
      <w:proofErr w:type="spellStart"/>
      <w:r w:rsidR="003B671F">
        <w:t>Firestore</w:t>
      </w:r>
      <w:proofErr w:type="spellEnd"/>
      <w:r w:rsidR="003B671F">
        <w:t xml:space="preserve"> adatstruktúra első ábra</w:t>
      </w:r>
    </w:p>
    <w:p w14:paraId="3D109BCA" w14:textId="77777777" w:rsidR="005119C6" w:rsidRDefault="00B911E6" w:rsidP="00E42E83">
      <w:pPr>
        <w:pStyle w:val="Kp"/>
      </w:pPr>
      <w:r w:rsidRPr="00B911E6">
        <w:rPr>
          <w:noProof/>
        </w:rPr>
        <w:drawing>
          <wp:inline distT="0" distB="0" distL="0" distR="0" wp14:anchorId="1CB68820" wp14:editId="16E9C166">
            <wp:extent cx="5400040" cy="2858135"/>
            <wp:effectExtent l="0" t="0" r="0" b="0"/>
            <wp:docPr id="2050270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70623" name="Kép 1" descr="A képen szöveg, képernyőkép, szoftver, Multimédiás szoftver látható&#10;&#10;Automatikusan generált leírás"/>
                    <pic:cNvPicPr/>
                  </pic:nvPicPr>
                  <pic:blipFill>
                    <a:blip r:embed="rId18"/>
                    <a:stretch>
                      <a:fillRect/>
                    </a:stretch>
                  </pic:blipFill>
                  <pic:spPr>
                    <a:xfrm>
                      <a:off x="0" y="0"/>
                      <a:ext cx="5400040" cy="2858135"/>
                    </a:xfrm>
                    <a:prstGeom prst="rect">
                      <a:avLst/>
                    </a:prstGeom>
                  </pic:spPr>
                </pic:pic>
              </a:graphicData>
            </a:graphic>
          </wp:inline>
        </w:drawing>
      </w:r>
    </w:p>
    <w:p w14:paraId="64EF25C0" w14:textId="04030BF8" w:rsidR="00B911E6" w:rsidRDefault="00000000" w:rsidP="008A12B5">
      <w:pPr>
        <w:pStyle w:val="Kpalrs"/>
      </w:pPr>
      <w:fldSimple w:instr=" SEQ ábra \* ARABIC ">
        <w:r w:rsidR="00DE04DD">
          <w:rPr>
            <w:noProof/>
          </w:rPr>
          <w:t>9</w:t>
        </w:r>
      </w:fldSimple>
      <w:r w:rsidR="005119C6">
        <w:t xml:space="preserve">. ábra </w:t>
      </w:r>
      <w:proofErr w:type="spellStart"/>
      <w:r w:rsidR="005119C6" w:rsidRPr="005D6013">
        <w:t>Firestore</w:t>
      </w:r>
      <w:proofErr w:type="spellEnd"/>
      <w:r w:rsidR="005119C6" w:rsidRPr="005D6013">
        <w:t xml:space="preserve"> adatstruktúra </w:t>
      </w:r>
      <w:r w:rsidR="005119C6">
        <w:t>második</w:t>
      </w:r>
      <w:r w:rsidR="005119C6" w:rsidRPr="005D6013">
        <w:t xml:space="preserve"> ábra</w:t>
      </w:r>
    </w:p>
    <w:p w14:paraId="71BFFD5F" w14:textId="0C27F729" w:rsidR="00D309C9" w:rsidRPr="00307B68" w:rsidRDefault="0090195A" w:rsidP="006C49C7">
      <w:pPr>
        <w:ind w:firstLine="0"/>
      </w:pPr>
      <w:r w:rsidRPr="0090195A">
        <w:t xml:space="preserve">A </w:t>
      </w:r>
      <w:proofErr w:type="spellStart"/>
      <w:r w:rsidRPr="0090195A">
        <w:t>Firestore</w:t>
      </w:r>
      <w:proofErr w:type="spellEnd"/>
      <w:r w:rsidR="003718C0">
        <w:t xml:space="preserve"> adatbázisom</w:t>
      </w:r>
      <w:r w:rsidRPr="0090195A">
        <w:t xml:space="preserve"> struktúrájában a felhasználók e-mail címei alapján elnevezett kollekciók találhatók a hierarchia legfelső szintjén. Az</w:t>
      </w:r>
      <w:r w:rsidR="003718C0">
        <w:t xml:space="preserve"> alkalmazásban </w:t>
      </w:r>
      <w:r w:rsidRPr="0090195A">
        <w:t>egyedi e-mail címek használatát követeltem meg a regisztráció során, így ezek a felhasználók kollekcióinak nevei lettek</w:t>
      </w:r>
      <w:r w:rsidR="003718C0">
        <w:t>, amelyek segítik, hogy mindig az aktuális bejelentkezett felhasználó csak a saját kollekcióját tudja elérni</w:t>
      </w:r>
      <w:r w:rsidRPr="0090195A">
        <w:t>.</w:t>
      </w:r>
      <w:r w:rsidR="003718C0">
        <w:t xml:space="preserve"> (a kódban csak arra kell figyelni, hogy a felhasználó be legyen jelentkezve mielőtt a </w:t>
      </w:r>
      <w:proofErr w:type="spellStart"/>
      <w:r w:rsidR="003718C0">
        <w:t>Firestore</w:t>
      </w:r>
      <w:proofErr w:type="spellEnd"/>
      <w:r w:rsidR="003718C0">
        <w:t xml:space="preserve">-t használná és hogy csak a </w:t>
      </w:r>
      <w:r w:rsidR="003718C0">
        <w:lastRenderedPageBreak/>
        <w:t>bejelentkezett e-mail című kollekció nyíljon meg)</w:t>
      </w:r>
      <w:r w:rsidRPr="0090195A">
        <w:t xml:space="preserve"> Minden ilyen kollekcióban megtalálható egy "</w:t>
      </w:r>
      <w:proofErr w:type="spellStart"/>
      <w:r w:rsidRPr="0090195A">
        <w:t>userData</w:t>
      </w:r>
      <w:proofErr w:type="spellEnd"/>
      <w:r w:rsidRPr="0090195A">
        <w:t>" nevű dokumentum, amely tartalmaz további kollekciókat: "fizetések", "tartozások", "emberek" és "zsebek" néven. Ezekben a kollekciókban különböző dokumentumok találhatók, amelyek már konkrét listaelemeket tartalmaznak.</w:t>
      </w:r>
      <w:r w:rsidR="003718C0">
        <w:t xml:space="preserve"> (Ez látható a második képen)</w:t>
      </w:r>
    </w:p>
    <w:p w14:paraId="7262B986" w14:textId="77777777" w:rsidR="00A96F62" w:rsidRDefault="00A96F62" w:rsidP="00A96F62">
      <w:pPr>
        <w:pStyle w:val="Cmsor2"/>
      </w:pPr>
      <w:bookmarkStart w:id="28" w:name="_Toc152851101"/>
      <w:r w:rsidRPr="007831B5">
        <w:t>A projekt megvalósításának folyamata</w:t>
      </w:r>
      <w:bookmarkEnd w:id="28"/>
    </w:p>
    <w:p w14:paraId="57602A17" w14:textId="1C5A7BE8" w:rsidR="002B3913" w:rsidRDefault="002B3913" w:rsidP="002B3913">
      <w:r>
        <w:t xml:space="preserve">A projekt kezdeti szakaszában, a </w:t>
      </w:r>
      <w:proofErr w:type="spellStart"/>
      <w:r>
        <w:t>Kotlin</w:t>
      </w:r>
      <w:proofErr w:type="spellEnd"/>
      <w:r>
        <w:t xml:space="preserve"> nyelvű natív Android alkalmazáson dolgozva, rálátást nyertem az alkalmazás megvalósítására. A szakdolgozat során megismerkedtem a </w:t>
      </w:r>
      <w:proofErr w:type="spellStart"/>
      <w:r>
        <w:t>Flutterrel</w:t>
      </w:r>
      <w:proofErr w:type="spellEnd"/>
      <w:r>
        <w:t xml:space="preserve"> és a Dart-</w:t>
      </w:r>
      <w:proofErr w:type="spellStart"/>
      <w:r>
        <w:t>tal</w:t>
      </w:r>
      <w:proofErr w:type="spellEnd"/>
      <w:r>
        <w:t xml:space="preserve">, készítettem egy rövid próbaprojektet a </w:t>
      </w:r>
      <w:proofErr w:type="spellStart"/>
      <w:r>
        <w:t>widget</w:t>
      </w:r>
      <w:proofErr w:type="spellEnd"/>
      <w:r>
        <w:t>-ek működésének tesztelésére és az objektumorientált programozás gyakorlására.</w:t>
      </w:r>
    </w:p>
    <w:p w14:paraId="4B4F1FE3" w14:textId="5650367E" w:rsidR="002B3913" w:rsidRDefault="002B3913" w:rsidP="002B3913">
      <w:r>
        <w:t xml:space="preserve">Az éles projektben elkészítettem a belépő felületet, de a </w:t>
      </w:r>
      <w:proofErr w:type="spellStart"/>
      <w:r>
        <w:t>Firebase</w:t>
      </w:r>
      <w:proofErr w:type="spellEnd"/>
      <w:r>
        <w:t xml:space="preserve"> regisztráció terén nehézségekbe ütköztem, amelyeket nehezen sikerült megoldani, bár sok forrást és dokumentációt tanulmányoztam. A problémákat követően azonban folytattam az alkalmazás fejlesztését, és megkezdtem az MVVM architektúra alapján történő kialakítását. Az osztályhierarchiát, a mappastruktúrát és a kódot rendeztem, bár inicializálás során néhány nehézségbe ütköztem.</w:t>
      </w:r>
    </w:p>
    <w:p w14:paraId="7D914165" w14:textId="3587231A" w:rsidR="002B3913" w:rsidRPr="002B3913" w:rsidRDefault="002B3913" w:rsidP="002B3913">
      <w:r>
        <w:t xml:space="preserve">A projekt kezdeti szakaszában lokális adatbázist használtam és az Android emulátoron teszteltem. A következő nehézség a webes felület kialakításával és optimalizálásával jött, amely során problémákat tapasztaltam a </w:t>
      </w:r>
      <w:proofErr w:type="spellStart"/>
      <w:r>
        <w:t>Firebase</w:t>
      </w:r>
      <w:proofErr w:type="spellEnd"/>
      <w:r>
        <w:t xml:space="preserve"> konzolos felületén. Ezt követően újból haladtam, megoldva a </w:t>
      </w:r>
      <w:proofErr w:type="spellStart"/>
      <w:r>
        <w:t>Firebase</w:t>
      </w:r>
      <w:proofErr w:type="spellEnd"/>
      <w:r>
        <w:t xml:space="preserve"> projekt és az alkalmazás regisztrációjával kapcsolatos kihívásokat.</w:t>
      </w:r>
    </w:p>
    <w:p w14:paraId="223E01B2" w14:textId="2226A989" w:rsidR="004E3B84" w:rsidRDefault="004E3B84" w:rsidP="004E3B84">
      <w:pPr>
        <w:pStyle w:val="Cmsor3"/>
      </w:pPr>
      <w:bookmarkStart w:id="29" w:name="_Toc152851102"/>
      <w:r w:rsidRPr="004E3B84">
        <w:t>verziókezelés</w:t>
      </w:r>
      <w:bookmarkEnd w:id="29"/>
    </w:p>
    <w:p w14:paraId="2DC504CA" w14:textId="191D04D9" w:rsidR="00440DA8" w:rsidRDefault="00440DA8" w:rsidP="00440DA8">
      <w:r>
        <w:t xml:space="preserve">A projekt verziókezeléséhez és szinkronizálásához a GitHub kód megosztó felületét alkalmaztam. Gyakran </w:t>
      </w:r>
      <w:proofErr w:type="spellStart"/>
      <w:r>
        <w:t>commit-oltam</w:t>
      </w:r>
      <w:proofErr w:type="spellEnd"/>
      <w:r>
        <w:t xml:space="preserve"> és </w:t>
      </w:r>
      <w:proofErr w:type="spellStart"/>
      <w:r>
        <w:t>push-oltam</w:t>
      </w:r>
      <w:proofErr w:type="spellEnd"/>
      <w:r>
        <w:t xml:space="preserve"> külön </w:t>
      </w:r>
      <w:proofErr w:type="spellStart"/>
      <w:r>
        <w:t>branch-eken</w:t>
      </w:r>
      <w:proofErr w:type="spellEnd"/>
      <w:r>
        <w:t xml:space="preserve"> az egyes részeket és modulokat. Ezeket időnként, általában két-három hetente </w:t>
      </w:r>
      <w:proofErr w:type="spellStart"/>
      <w:r>
        <w:t>merge-eltem</w:t>
      </w:r>
      <w:proofErr w:type="spellEnd"/>
      <w:r>
        <w:t xml:space="preserve"> a main </w:t>
      </w:r>
      <w:proofErr w:type="spellStart"/>
      <w:r>
        <w:t>branch</w:t>
      </w:r>
      <w:proofErr w:type="spellEnd"/>
      <w:r>
        <w:t>-re, így könnyedén visszanézhettem korábbi kódokat, amikor valamit úgy változtattam meg, hogy az már nem működött, ugyanakkor tudtam, hogy korábban viszont működött.</w:t>
      </w:r>
    </w:p>
    <w:p w14:paraId="4E50EF18" w14:textId="0BAD135A" w:rsidR="00440DA8" w:rsidRPr="00440DA8" w:rsidRDefault="00440DA8" w:rsidP="00440DA8">
      <w:r>
        <w:t xml:space="preserve">A GitHub </w:t>
      </w:r>
      <w:r w:rsidR="002B6D79">
        <w:t xml:space="preserve">[6] </w:t>
      </w:r>
      <w:r>
        <w:t xml:space="preserve">szinkronizációjához a GitHub </w:t>
      </w:r>
      <w:proofErr w:type="spellStart"/>
      <w:r>
        <w:t>Desktop</w:t>
      </w:r>
      <w:proofErr w:type="spellEnd"/>
      <w:r>
        <w:t xml:space="preserve"> </w:t>
      </w:r>
      <w:r w:rsidR="002B6D79">
        <w:t xml:space="preserve">[15] </w:t>
      </w:r>
      <w:r>
        <w:t xml:space="preserve">alkalmazást választottam, ahol egyszerűen kezelhettem a kódom és még a szakdolgozatom Microsoft Word-ben lévő irományom szinkronizálását is. Az alkalmazás írásának </w:t>
      </w:r>
      <w:r>
        <w:lastRenderedPageBreak/>
        <w:t xml:space="preserve">kezdeti szakaszaiban gyakran kellett módosítani az adatbázis sémát, ekkor a migráció kihívásával szembesültem. Ezt mindig megoldottam a teljes alkalmazás törlésével és </w:t>
      </w:r>
      <w:proofErr w:type="spellStart"/>
      <w:r>
        <w:t>újratelepítésével</w:t>
      </w:r>
      <w:proofErr w:type="spellEnd"/>
      <w:r>
        <w:t xml:space="preserve">, de ennek hátránya volt, hogy az előzőleg bevitt </w:t>
      </w:r>
      <w:proofErr w:type="spellStart"/>
      <w:r>
        <w:t>tesztadatokat</w:t>
      </w:r>
      <w:proofErr w:type="spellEnd"/>
      <w:r>
        <w:t xml:space="preserve"> újra létre kellett hozni.</w:t>
      </w:r>
    </w:p>
    <w:p w14:paraId="32821116" w14:textId="3E970F9C" w:rsidR="00F61318" w:rsidRPr="00F61318" w:rsidRDefault="00F61318" w:rsidP="00F61318">
      <w:pPr>
        <w:pStyle w:val="Cmsor2"/>
      </w:pPr>
      <w:bookmarkStart w:id="30" w:name="_Toc152851103"/>
      <w:r>
        <w:t>A program tesztelése</w:t>
      </w:r>
      <w:bookmarkEnd w:id="30"/>
    </w:p>
    <w:p w14:paraId="519C407C" w14:textId="7BE07922" w:rsidR="00A96F62" w:rsidRDefault="00394617" w:rsidP="00A96F62">
      <w:r w:rsidRPr="00394617">
        <w:t xml:space="preserve">Az alkalmazást az Android </w:t>
      </w:r>
      <w:proofErr w:type="spellStart"/>
      <w:r w:rsidRPr="00394617">
        <w:t>Studio</w:t>
      </w:r>
      <w:proofErr w:type="spellEnd"/>
      <w:r w:rsidRPr="00394617">
        <w:t xml:space="preserve"> Emulátor</w:t>
      </w:r>
      <w:r w:rsidR="00177362">
        <w:t xml:space="preserve"> [9]</w:t>
      </w:r>
      <w:r w:rsidRPr="00394617">
        <w:t xml:space="preserve"> segítségével teszteltem, amelyen egy Google Pixel 5-ös eszközt emuláltam, mely Android 11.0 operációs rendszert futtat. A webes részét az alkalmazásnak a Visual </w:t>
      </w:r>
      <w:proofErr w:type="spellStart"/>
      <w:r w:rsidRPr="00394617">
        <w:t>Studio</w:t>
      </w:r>
      <w:proofErr w:type="spellEnd"/>
      <w:r w:rsidRPr="00394617">
        <w:t xml:space="preserve"> </w:t>
      </w:r>
      <w:proofErr w:type="spellStart"/>
      <w:r w:rsidRPr="00394617">
        <w:t>Code</w:t>
      </w:r>
      <w:proofErr w:type="spellEnd"/>
      <w:r w:rsidR="00A06B8E">
        <w:t xml:space="preserve"> [8]</w:t>
      </w:r>
      <w:r w:rsidRPr="00394617">
        <w:t xml:space="preserve"> beépített webszerverén </w:t>
      </w:r>
      <w:proofErr w:type="spellStart"/>
      <w:r w:rsidRPr="00394617">
        <w:t>localhost-on</w:t>
      </w:r>
      <w:proofErr w:type="spellEnd"/>
      <w:r w:rsidRPr="00394617">
        <w:t xml:space="preserve"> teszteltem. Emellett saját fizikai telefonomon, egy </w:t>
      </w:r>
      <w:proofErr w:type="gramStart"/>
      <w:r w:rsidRPr="00394617">
        <w:t>Xiaomi Mi</w:t>
      </w:r>
      <w:proofErr w:type="gramEnd"/>
      <w:r w:rsidRPr="00394617">
        <w:t xml:space="preserve"> 9 SE-n is kipróbáltam az alkalmazást, ahol már az Android 12.5.1 verzió fut.</w:t>
      </w:r>
    </w:p>
    <w:p w14:paraId="771AA34A" w14:textId="77777777" w:rsidR="00E42E83" w:rsidRDefault="00394617" w:rsidP="00E42E83">
      <w:pPr>
        <w:pStyle w:val="Kp"/>
      </w:pPr>
      <w:r w:rsidRPr="00394617">
        <w:rPr>
          <w:noProof/>
        </w:rPr>
        <w:drawing>
          <wp:inline distT="0" distB="0" distL="0" distR="0" wp14:anchorId="17A39DD2" wp14:editId="11944507">
            <wp:extent cx="2954020" cy="3053117"/>
            <wp:effectExtent l="0" t="0" r="0" b="0"/>
            <wp:docPr id="100396399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3991" name="Kép 1" descr="A képen szöveg, képernyőkép, szoftver, Számítógépes ikon látható&#10;&#10;Automatikusan generált leírás"/>
                    <pic:cNvPicPr/>
                  </pic:nvPicPr>
                  <pic:blipFill>
                    <a:blip r:embed="rId19"/>
                    <a:stretch>
                      <a:fillRect/>
                    </a:stretch>
                  </pic:blipFill>
                  <pic:spPr>
                    <a:xfrm>
                      <a:off x="0" y="0"/>
                      <a:ext cx="2956032" cy="3055196"/>
                    </a:xfrm>
                    <a:prstGeom prst="rect">
                      <a:avLst/>
                    </a:prstGeom>
                  </pic:spPr>
                </pic:pic>
              </a:graphicData>
            </a:graphic>
          </wp:inline>
        </w:drawing>
      </w:r>
    </w:p>
    <w:p w14:paraId="3B1FFCAC" w14:textId="1394A1B3" w:rsidR="00394617" w:rsidRDefault="00000000" w:rsidP="00E42E83">
      <w:pPr>
        <w:pStyle w:val="Kpalrs"/>
      </w:pPr>
      <w:fldSimple w:instr=" SEQ ábra \* ARABIC ">
        <w:r w:rsidR="00DE04DD">
          <w:rPr>
            <w:noProof/>
          </w:rPr>
          <w:t>10</w:t>
        </w:r>
      </w:fldSimple>
      <w:r w:rsidR="00E42E83">
        <w:t>. ábra</w:t>
      </w:r>
      <w:r w:rsidR="009B1130">
        <w:t>: Emulátor.</w:t>
      </w:r>
    </w:p>
    <w:p w14:paraId="69C78D62" w14:textId="3B31E920" w:rsidR="00BF2A47" w:rsidRDefault="00BF2A47" w:rsidP="00BF2A47">
      <w:pPr>
        <w:pStyle w:val="Cmsor3"/>
      </w:pPr>
      <w:bookmarkStart w:id="31" w:name="_Toc152851104"/>
      <w:r>
        <w:t>Manuális tesztelés</w:t>
      </w:r>
      <w:bookmarkEnd w:id="31"/>
    </w:p>
    <w:p w14:paraId="36EF3708" w14:textId="463DBCE9" w:rsidR="00AE2139" w:rsidRDefault="00AE2139" w:rsidP="00AE2139">
      <w:pPr>
        <w:ind w:firstLine="0"/>
      </w:pPr>
      <w:r>
        <w:t xml:space="preserve">A programot manuálisan teszteltem, amelynek minden lépése megtalálható a </w:t>
      </w:r>
      <w:r w:rsidR="00484E35">
        <w:t>program gyökér</w:t>
      </w:r>
      <w:r>
        <w:t xml:space="preserve"> mappá</w:t>
      </w:r>
      <w:r w:rsidR="00484E35">
        <w:t>já</w:t>
      </w:r>
      <w:r>
        <w:t xml:space="preserve">ban. Ezekből a tesztekből </w:t>
      </w:r>
      <w:r w:rsidR="008F1B2C">
        <w:t xml:space="preserve">itt a </w:t>
      </w:r>
      <w:proofErr w:type="spellStart"/>
      <w:r w:rsidR="008F1B2C">
        <w:t>dolgozatomben</w:t>
      </w:r>
      <w:proofErr w:type="spellEnd"/>
      <w:r w:rsidR="008F1B2C">
        <w:t xml:space="preserve"> </w:t>
      </w:r>
      <w:r>
        <w:t>bemutat</w:t>
      </w:r>
      <w:r w:rsidR="008F1B2C">
        <w:t>né</w:t>
      </w:r>
      <w:r>
        <w:t>k egyet</w:t>
      </w:r>
      <w:r w:rsidR="008F1B2C">
        <w:t>.</w:t>
      </w:r>
    </w:p>
    <w:p w14:paraId="3D413B2B" w14:textId="77777777" w:rsidR="008F1B2C" w:rsidRDefault="008F1B2C" w:rsidP="008F1B2C">
      <w:pPr>
        <w:ind w:firstLine="709"/>
      </w:pPr>
      <w:r w:rsidRPr="00921B50">
        <w:t xml:space="preserve">A maximális felhasználói élmény érdekében elengedhetetlen a manuális tesztelés a </w:t>
      </w:r>
      <w:r>
        <w:t>felhasználók</w:t>
      </w:r>
      <w:r w:rsidRPr="00921B50">
        <w:t xml:space="preserve"> területén. A </w:t>
      </w:r>
      <w:r>
        <w:t>program</w:t>
      </w:r>
      <w:r w:rsidRPr="00921B50">
        <w:t xml:space="preserve"> valós idejű tesztelése fontos lépés a tervezett funkciók és viselkedés ellenőrzésében, hogy biztosítsuk a specifikációk szerinti működést. A manuális tesztelés során a </w:t>
      </w:r>
      <w:r>
        <w:t>tesztelő</w:t>
      </w:r>
      <w:r w:rsidRPr="00921B50">
        <w:t xml:space="preserve"> interaktívan </w:t>
      </w:r>
      <w:r>
        <w:t>használja</w:t>
      </w:r>
      <w:r w:rsidRPr="00921B50">
        <w:t xml:space="preserve"> a</w:t>
      </w:r>
      <w:r>
        <w:t>z</w:t>
      </w:r>
      <w:r w:rsidRPr="00921B50">
        <w:t xml:space="preserve"> </w:t>
      </w:r>
      <w:r>
        <w:t>appot</w:t>
      </w:r>
      <w:r w:rsidRPr="00921B50">
        <w:t>, kipróbálj</w:t>
      </w:r>
      <w:r>
        <w:t>a</w:t>
      </w:r>
      <w:r w:rsidRPr="00921B50">
        <w:t xml:space="preserve"> a különböző </w:t>
      </w:r>
      <w:r>
        <w:t>menüpontokat</w:t>
      </w:r>
      <w:r w:rsidRPr="00921B50">
        <w:t xml:space="preserve">, funkciókat és forgatókönyveket. Ez lehetővé </w:t>
      </w:r>
      <w:r w:rsidRPr="00921B50">
        <w:lastRenderedPageBreak/>
        <w:t>teszi a valós problémák, hibák és hiányosságok azonosítását, amelyek befolyásolhatják a felhasználói élményt. A manuális tesztelés által nyújtott visszajelzés segít a fejlesztőknek a</w:t>
      </w:r>
      <w:r>
        <w:t xml:space="preserve">z app </w:t>
      </w:r>
      <w:r w:rsidRPr="00921B50">
        <w:t xml:space="preserve">minőségének javításában és finomhangolásában. Ezáltal a manuális tesztelés létfontosságú </w:t>
      </w:r>
      <w:r>
        <w:t xml:space="preserve">mindenféle program </w:t>
      </w:r>
      <w:r w:rsidRPr="00921B50">
        <w:t>fejlesztésében, hogy a</w:t>
      </w:r>
      <w:r>
        <w:t xml:space="preserve">z app </w:t>
      </w:r>
      <w:r w:rsidRPr="00921B50">
        <w:t xml:space="preserve">valóban úgy </w:t>
      </w:r>
      <w:proofErr w:type="spellStart"/>
      <w:r w:rsidRPr="00921B50">
        <w:t>működjön</w:t>
      </w:r>
      <w:proofErr w:type="spellEnd"/>
      <w:r w:rsidRPr="00921B50">
        <w:t xml:space="preserve">, ahogy tervezték, és a </w:t>
      </w:r>
      <w:r>
        <w:t>felhasználóknak</w:t>
      </w:r>
      <w:r w:rsidRPr="00921B50">
        <w:t xml:space="preserve"> optimális élményt nyújtson.</w:t>
      </w:r>
    </w:p>
    <w:p w14:paraId="75D523F7" w14:textId="6BB8D216" w:rsidR="008F1B2C" w:rsidRPr="008F1B2C" w:rsidRDefault="008F1B2C" w:rsidP="008F1B2C">
      <w:pPr>
        <w:pStyle w:val="Cmsor3"/>
      </w:pPr>
      <w:bookmarkStart w:id="32" w:name="_Toc152851105"/>
      <w:r>
        <w:t>Tesztelt funkciók</w:t>
      </w:r>
      <w:bookmarkEnd w:id="32"/>
    </w:p>
    <w:p w14:paraId="0CD1C008" w14:textId="77777777" w:rsidR="008F1B2C" w:rsidRPr="00921B50" w:rsidRDefault="008F1B2C" w:rsidP="008F1B2C">
      <w:pPr>
        <w:pStyle w:val="Listaszerbekezds"/>
        <w:numPr>
          <w:ilvl w:val="0"/>
          <w:numId w:val="54"/>
        </w:numPr>
        <w:spacing w:after="160" w:line="259" w:lineRule="auto"/>
        <w:contextualSpacing/>
        <w:jc w:val="left"/>
      </w:pPr>
      <w:r>
        <w:t xml:space="preserve">felhasználó létrehozása, </w:t>
      </w:r>
      <w:proofErr w:type="spellStart"/>
      <w:r>
        <w:t>autentikáció</w:t>
      </w:r>
      <w:proofErr w:type="spellEnd"/>
      <w:r>
        <w:t xml:space="preserve"> (mobilon, vagy weben)</w:t>
      </w:r>
    </w:p>
    <w:p w14:paraId="65C0ABC6" w14:textId="77777777" w:rsidR="008F1B2C" w:rsidRPr="00921B50" w:rsidRDefault="008F1B2C" w:rsidP="008F1B2C">
      <w:pPr>
        <w:pStyle w:val="Listaszerbekezds"/>
        <w:numPr>
          <w:ilvl w:val="0"/>
          <w:numId w:val="54"/>
        </w:numPr>
        <w:spacing w:after="160" w:line="259" w:lineRule="auto"/>
        <w:contextualSpacing/>
        <w:jc w:val="left"/>
      </w:pPr>
      <w:r>
        <w:t>tartozások létrehozása és szétosztása (mobilon, vagy weben)</w:t>
      </w:r>
    </w:p>
    <w:p w14:paraId="2B8AC5F7" w14:textId="77777777" w:rsidR="008F1B2C" w:rsidRDefault="008F1B2C" w:rsidP="008F1B2C">
      <w:pPr>
        <w:pStyle w:val="Listaszerbekezds"/>
        <w:numPr>
          <w:ilvl w:val="0"/>
          <w:numId w:val="54"/>
        </w:numPr>
        <w:spacing w:after="160" w:line="259" w:lineRule="auto"/>
        <w:contextualSpacing/>
        <w:jc w:val="left"/>
      </w:pPr>
      <w:r>
        <w:t>zsebek létrehozása (mobilon, vagy weben)</w:t>
      </w:r>
    </w:p>
    <w:p w14:paraId="05D951F3" w14:textId="77777777" w:rsidR="008F1B2C" w:rsidRDefault="008F1B2C" w:rsidP="008F1B2C">
      <w:pPr>
        <w:pStyle w:val="Listaszerbekezds"/>
        <w:numPr>
          <w:ilvl w:val="0"/>
          <w:numId w:val="54"/>
        </w:numPr>
        <w:spacing w:after="160" w:line="259" w:lineRule="auto"/>
        <w:contextualSpacing/>
        <w:jc w:val="left"/>
      </w:pPr>
      <w:r>
        <w:t>fizetések létrehozása (mobilon, vagy weben)</w:t>
      </w:r>
    </w:p>
    <w:p w14:paraId="7D299A1C" w14:textId="77777777" w:rsidR="008F1B2C" w:rsidRDefault="008F1B2C" w:rsidP="008F1B2C">
      <w:pPr>
        <w:pStyle w:val="Listaszerbekezds"/>
        <w:numPr>
          <w:ilvl w:val="0"/>
          <w:numId w:val="54"/>
        </w:numPr>
        <w:spacing w:after="160" w:line="259" w:lineRule="auto"/>
        <w:contextualSpacing/>
        <w:jc w:val="left"/>
      </w:pPr>
      <w:r>
        <w:t>szerverre való feltöltés és letöltés (mobilon)</w:t>
      </w:r>
    </w:p>
    <w:p w14:paraId="400A2546" w14:textId="77777777" w:rsidR="008F1B2C" w:rsidRDefault="008F1B2C" w:rsidP="008F1B2C">
      <w:pPr>
        <w:pStyle w:val="Listaszerbekezds"/>
        <w:numPr>
          <w:ilvl w:val="0"/>
          <w:numId w:val="54"/>
        </w:numPr>
        <w:spacing w:after="160" w:line="259" w:lineRule="auto"/>
        <w:contextualSpacing/>
        <w:jc w:val="left"/>
      </w:pPr>
      <w:r>
        <w:t>lekérdezés végrehajtása (mobilon, vagy weben)</w:t>
      </w:r>
    </w:p>
    <w:p w14:paraId="76FD2EFE" w14:textId="161C956D" w:rsidR="0057537D" w:rsidRDefault="0057537D" w:rsidP="0057537D">
      <w:pPr>
        <w:pStyle w:val="Cmsor3"/>
      </w:pPr>
      <w:bookmarkStart w:id="33" w:name="_Toc152851106"/>
      <w:r w:rsidRPr="0057537D">
        <w:t>Teszt felépítése</w:t>
      </w:r>
      <w:bookmarkEnd w:id="33"/>
    </w:p>
    <w:p w14:paraId="7F3A8972" w14:textId="5D59DB19" w:rsidR="0057537D" w:rsidRDefault="0057537D" w:rsidP="0057537D">
      <w:pPr>
        <w:ind w:firstLine="0"/>
      </w:pPr>
      <w:r>
        <w:t xml:space="preserve">Minden teszt az alábbi pontokból épül fel: Van egy leírás, ahol leírom, hogy mit fogok tesztelni és milyen lépéseket fogok tenni, valamint pár elvárást is megfogalmazok. </w:t>
      </w:r>
      <w:proofErr w:type="gramStart"/>
      <w:r>
        <w:t>Azután ”Lépések</w:t>
      </w:r>
      <w:proofErr w:type="gramEnd"/>
      <w:r>
        <w:t>” cím alatt megfogalmazom röviden pontokba szedve az összes lépést, amit a teszt során elvégzek.</w:t>
      </w:r>
    </w:p>
    <w:p w14:paraId="03B7DF91" w14:textId="77777777" w:rsidR="0057537D" w:rsidRDefault="0057537D" w:rsidP="0057537D">
      <w:pPr>
        <w:ind w:firstLine="0"/>
      </w:pPr>
      <w:r>
        <w:t xml:space="preserve">Ezek után következik </w:t>
      </w:r>
      <w:proofErr w:type="gramStart"/>
      <w:r>
        <w:t>egy ”Elvárt</w:t>
      </w:r>
      <w:proofErr w:type="gramEnd"/>
      <w:r>
        <w:t xml:space="preserve"> eredmények” pont, ahol összehasonlítom az elvárt eredményeket a valós eredményekkel többnyire képek formájában.</w:t>
      </w:r>
    </w:p>
    <w:p w14:paraId="4008689C" w14:textId="77777777" w:rsidR="0057537D" w:rsidRDefault="0057537D" w:rsidP="0057537D">
      <w:pPr>
        <w:ind w:firstLine="0"/>
      </w:pPr>
      <w:r>
        <w:t xml:space="preserve">Mivel a tesztelést </w:t>
      </w:r>
      <w:proofErr w:type="spellStart"/>
      <w:r>
        <w:t>androidos</w:t>
      </w:r>
      <w:proofErr w:type="spellEnd"/>
      <w:r>
        <w:t xml:space="preserve"> operációsrendszeren, telefonon és weben is elvégzem ezért a képek lehetnek a webes alkalmazásból, de a telefonos felületről is.</w:t>
      </w:r>
    </w:p>
    <w:p w14:paraId="461A6FA9" w14:textId="0BCCFB24" w:rsidR="0057537D" w:rsidRPr="0057537D" w:rsidRDefault="0057537D" w:rsidP="0057537D">
      <w:pPr>
        <w:ind w:firstLine="0"/>
      </w:pPr>
      <w:r>
        <w:t xml:space="preserve">Az utolsó két pont minden teszt esetében </w:t>
      </w:r>
      <w:proofErr w:type="gramStart"/>
      <w:r>
        <w:t>a ”Siker</w:t>
      </w:r>
      <w:proofErr w:type="gramEnd"/>
      <w:r>
        <w:t>/Hiba” és a ”</w:t>
      </w:r>
      <w:r w:rsidRPr="00297922">
        <w:t xml:space="preserve"> </w:t>
      </w:r>
      <w:r>
        <w:t>Megjegyzések” pont. Az előbbinél leírom az eredményekből elkönyvelt sikereket és az esetleges hibákat is pontokba szedve. A megjegyzéseknél meg ha van valami fontos, amit hozzá kéne fűzni az adott teszthez azt leírom.</w:t>
      </w:r>
    </w:p>
    <w:p w14:paraId="45A7942B" w14:textId="44B21D33" w:rsidR="008F1B2C" w:rsidRDefault="00F95FE4" w:rsidP="008F1B2C">
      <w:pPr>
        <w:pStyle w:val="Cmsor3"/>
      </w:pPr>
      <w:bookmarkStart w:id="34" w:name="_Toc152851107"/>
      <w:r>
        <w:t>Példa teszt</w:t>
      </w:r>
      <w:bookmarkEnd w:id="34"/>
    </w:p>
    <w:p w14:paraId="0D3DACE7" w14:textId="361130D8" w:rsidR="00F95FE4" w:rsidRPr="00F95FE4" w:rsidRDefault="00F95FE4" w:rsidP="00F95FE4">
      <w:pPr>
        <w:pStyle w:val="Cmsor4"/>
      </w:pPr>
      <w:r>
        <w:t>Leírás</w:t>
      </w:r>
    </w:p>
    <w:p w14:paraId="48EC1441" w14:textId="77777777" w:rsidR="008F1B2C" w:rsidRPr="00931789" w:rsidRDefault="008F1B2C" w:rsidP="008F1B2C">
      <w:r w:rsidRPr="00931789">
        <w:t xml:space="preserve">Az alkalmazás indításakor </w:t>
      </w:r>
      <w:r>
        <w:t>létrehozunk</w:t>
      </w:r>
      <w:r w:rsidRPr="00931789">
        <w:t xml:space="preserve"> egy új felhasználót a „Még nincs felhasználóm” gomb megnyomásával. Ebben az ablakban egyedi e-mail címet és jelszót </w:t>
      </w:r>
      <w:r>
        <w:t>adunk meg</w:t>
      </w:r>
      <w:r w:rsidRPr="00931789">
        <w:t>. Sikeres regisztráció esetén az alkalmazás a bejelentkező képernyőre navigál minket.</w:t>
      </w:r>
    </w:p>
    <w:p w14:paraId="23D1EB44" w14:textId="77777777" w:rsidR="008F1B2C" w:rsidRPr="00931789" w:rsidRDefault="008F1B2C" w:rsidP="008F1B2C">
      <w:r w:rsidRPr="00931789">
        <w:lastRenderedPageBreak/>
        <w:t>A bejelentkező képernyőn először megpróbáljuk a bejelentkezést egy helytelen jelszóval, majd egy helyes jelszóval. Az alkalmazástól elvárjuk, hogy megfelelő visszajelzéseket adjon az eseményekről. Például, ha a rossz jelszóval történő bejelentkezés nem sikerül, az alkalmazás érthető módon jelezze ezt a felhasználónak. Amennyiben a helyes jelszóval sikeres a bejelentkezés, az alkalmazás navigáljon minket a menü képernyőre.</w:t>
      </w:r>
    </w:p>
    <w:p w14:paraId="1EBFB3B1" w14:textId="38EB50E7" w:rsidR="00F95FE4" w:rsidRPr="00F95FE4" w:rsidRDefault="00F95FE4" w:rsidP="00F95FE4">
      <w:pPr>
        <w:pStyle w:val="Cmsor4"/>
      </w:pPr>
      <w:r>
        <w:t>Lépések</w:t>
      </w:r>
    </w:p>
    <w:p w14:paraId="4833C5E2" w14:textId="77777777" w:rsidR="008F1B2C" w:rsidRDefault="008F1B2C" w:rsidP="008F1B2C">
      <w:pPr>
        <w:pStyle w:val="Listaszerbekezds"/>
        <w:numPr>
          <w:ilvl w:val="0"/>
          <w:numId w:val="56"/>
        </w:numPr>
        <w:spacing w:after="160" w:line="259" w:lineRule="auto"/>
        <w:contextualSpacing/>
        <w:jc w:val="left"/>
      </w:pPr>
      <w:r w:rsidRPr="00921B50">
        <w:t>program elindítása</w:t>
      </w:r>
      <w:r>
        <w:t xml:space="preserve"> emulátoron, vagy telefonon, vagy weben</w:t>
      </w:r>
    </w:p>
    <w:p w14:paraId="053B3FA7" w14:textId="77777777" w:rsidR="008F1B2C" w:rsidRDefault="008F1B2C" w:rsidP="008F1B2C">
      <w:pPr>
        <w:pStyle w:val="Listaszerbekezds"/>
        <w:numPr>
          <w:ilvl w:val="0"/>
          <w:numId w:val="56"/>
        </w:numPr>
        <w:spacing w:after="160" w:line="259" w:lineRule="auto"/>
        <w:contextualSpacing/>
        <w:jc w:val="left"/>
      </w:pPr>
      <w:r>
        <w:t>„Még nincs felhasználóm gomb lenyomása</w:t>
      </w:r>
    </w:p>
    <w:p w14:paraId="4D05A742" w14:textId="77777777" w:rsidR="008F1B2C" w:rsidRDefault="008F1B2C" w:rsidP="008F1B2C">
      <w:pPr>
        <w:pStyle w:val="Listaszerbekezds"/>
        <w:numPr>
          <w:ilvl w:val="0"/>
          <w:numId w:val="56"/>
        </w:numPr>
        <w:spacing w:after="160" w:line="259" w:lineRule="auto"/>
        <w:contextualSpacing/>
        <w:jc w:val="left"/>
      </w:pPr>
      <w:r>
        <w:t>egyedi email cím és jelszó megadása</w:t>
      </w:r>
    </w:p>
    <w:p w14:paraId="6CEE74A7" w14:textId="77777777" w:rsidR="008F1B2C" w:rsidRDefault="008F1B2C" w:rsidP="008F1B2C">
      <w:pPr>
        <w:pStyle w:val="Listaszerbekezds"/>
        <w:numPr>
          <w:ilvl w:val="0"/>
          <w:numId w:val="56"/>
        </w:numPr>
        <w:spacing w:after="160" w:line="259" w:lineRule="auto"/>
        <w:contextualSpacing/>
        <w:jc w:val="left"/>
      </w:pPr>
      <w:r>
        <w:t>Rossz jelszó megadása a helyes email cím mellé</w:t>
      </w:r>
    </w:p>
    <w:p w14:paraId="12FE172B" w14:textId="77777777" w:rsidR="008F1B2C" w:rsidRDefault="008F1B2C" w:rsidP="008F1B2C">
      <w:pPr>
        <w:pStyle w:val="Listaszerbekezds"/>
        <w:numPr>
          <w:ilvl w:val="0"/>
          <w:numId w:val="56"/>
        </w:numPr>
        <w:spacing w:after="160" w:line="259" w:lineRule="auto"/>
        <w:contextualSpacing/>
        <w:jc w:val="left"/>
      </w:pPr>
      <w:r>
        <w:t>Jó jelszó megadása a helyes emailcím mellé</w:t>
      </w:r>
    </w:p>
    <w:p w14:paraId="38CB80B2" w14:textId="77777777" w:rsidR="008F1B2C" w:rsidRPr="003060B0" w:rsidRDefault="008F1B2C" w:rsidP="008F1B2C">
      <w:pPr>
        <w:pStyle w:val="Listaszerbekezds"/>
        <w:numPr>
          <w:ilvl w:val="0"/>
          <w:numId w:val="56"/>
        </w:numPr>
        <w:spacing w:after="160" w:line="259" w:lineRule="auto"/>
        <w:contextualSpacing/>
        <w:jc w:val="left"/>
      </w:pPr>
      <w:r>
        <w:t>Figyelni a nem logikus és rendellenes viselkedést</w:t>
      </w:r>
    </w:p>
    <w:p w14:paraId="72150FB7" w14:textId="77777777" w:rsidR="008F1B2C" w:rsidRPr="00921B50" w:rsidRDefault="008F1B2C" w:rsidP="008F1B2C">
      <w:pPr>
        <w:pStyle w:val="Listaszerbekezds"/>
      </w:pPr>
    </w:p>
    <w:p w14:paraId="3F692CD0" w14:textId="723ADEED" w:rsidR="00F95FE4" w:rsidRPr="00F95FE4" w:rsidRDefault="00F95FE4" w:rsidP="00F95FE4">
      <w:pPr>
        <w:pStyle w:val="Cmsor4"/>
      </w:pPr>
      <w:r>
        <w:t>Elvárt eredmények</w:t>
      </w:r>
    </w:p>
    <w:p w14:paraId="24787C31" w14:textId="77777777" w:rsidR="008F1B2C" w:rsidRDefault="008F1B2C" w:rsidP="00AE2139">
      <w:pPr>
        <w:ind w:firstLine="0"/>
      </w:pPr>
    </w:p>
    <w:p w14:paraId="56DCA77C" w14:textId="77777777" w:rsidR="0057537D" w:rsidRDefault="0057537D" w:rsidP="0057537D">
      <w:pPr>
        <w:pStyle w:val="Kp"/>
      </w:pPr>
      <w:r w:rsidRPr="00C5434C">
        <w:rPr>
          <w:noProof/>
        </w:rPr>
        <w:drawing>
          <wp:inline distT="0" distB="0" distL="0" distR="0" wp14:anchorId="6BDDFF0B" wp14:editId="3E8E2981">
            <wp:extent cx="2932088" cy="3093690"/>
            <wp:effectExtent l="0" t="0" r="1905" b="0"/>
            <wp:docPr id="1238342609"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2609" name="Kép 1" descr="A képen szöveg, képernyőkép, szoftver, Weblap látható&#10;&#10;Automatikusan generált leírás"/>
                    <pic:cNvPicPr/>
                  </pic:nvPicPr>
                  <pic:blipFill>
                    <a:blip r:embed="rId20"/>
                    <a:stretch>
                      <a:fillRect/>
                    </a:stretch>
                  </pic:blipFill>
                  <pic:spPr>
                    <a:xfrm>
                      <a:off x="0" y="0"/>
                      <a:ext cx="2955827" cy="3118738"/>
                    </a:xfrm>
                    <a:prstGeom prst="rect">
                      <a:avLst/>
                    </a:prstGeom>
                  </pic:spPr>
                </pic:pic>
              </a:graphicData>
            </a:graphic>
          </wp:inline>
        </w:drawing>
      </w:r>
    </w:p>
    <w:p w14:paraId="30C633A2" w14:textId="1E4A8DD7" w:rsidR="008F1B2C" w:rsidRDefault="00000000" w:rsidP="0057537D">
      <w:pPr>
        <w:pStyle w:val="Kpalrs"/>
      </w:pPr>
      <w:fldSimple w:instr=" SEQ ábra \* ARABIC ">
        <w:r w:rsidR="00DE04DD">
          <w:rPr>
            <w:noProof/>
          </w:rPr>
          <w:t>11</w:t>
        </w:r>
      </w:fldSimple>
      <w:r w:rsidR="0057537D">
        <w:t>. ábra: Teszt első elvárt eredménye.</w:t>
      </w:r>
    </w:p>
    <w:p w14:paraId="2CEE7BF7" w14:textId="77777777" w:rsidR="0057537D" w:rsidRDefault="0057537D" w:rsidP="0057537D">
      <w:pPr>
        <w:pStyle w:val="Kp"/>
      </w:pPr>
      <w:r w:rsidRPr="00C5434C">
        <w:rPr>
          <w:noProof/>
        </w:rPr>
        <w:lastRenderedPageBreak/>
        <w:drawing>
          <wp:inline distT="0" distB="0" distL="0" distR="0" wp14:anchorId="6E8BCDF5" wp14:editId="76016E62">
            <wp:extent cx="2892425" cy="3084830"/>
            <wp:effectExtent l="0" t="0" r="0" b="0"/>
            <wp:docPr id="380460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6004" name="Kép 1" descr="A képen szöveg, képernyőkép, szoftver, Operációs rendszer látható&#10;&#10;Automatikusan generált leírá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2425" cy="3084830"/>
                    </a:xfrm>
                    <a:prstGeom prst="rect">
                      <a:avLst/>
                    </a:prstGeom>
                  </pic:spPr>
                </pic:pic>
              </a:graphicData>
            </a:graphic>
          </wp:inline>
        </w:drawing>
      </w:r>
    </w:p>
    <w:p w14:paraId="7B44009E" w14:textId="006FA1E3" w:rsidR="0057537D" w:rsidRDefault="00000000" w:rsidP="0057537D">
      <w:pPr>
        <w:pStyle w:val="Kpalrs"/>
      </w:pPr>
      <w:fldSimple w:instr=" SEQ ábra \* ARABIC ">
        <w:r w:rsidR="00DE04DD">
          <w:rPr>
            <w:noProof/>
          </w:rPr>
          <w:t>12</w:t>
        </w:r>
      </w:fldSimple>
      <w:r w:rsidR="0057537D">
        <w:t>. ábra: Teszt második elvárt eredménye.</w:t>
      </w:r>
    </w:p>
    <w:p w14:paraId="0B924032" w14:textId="77777777" w:rsidR="00060455" w:rsidRDefault="00060455" w:rsidP="00060455">
      <w:pPr>
        <w:pStyle w:val="Kp"/>
      </w:pPr>
      <w:r w:rsidRPr="00C5434C">
        <w:rPr>
          <w:noProof/>
        </w:rPr>
        <w:drawing>
          <wp:inline distT="0" distB="0" distL="0" distR="0" wp14:anchorId="7F2CDBCA" wp14:editId="27584A57">
            <wp:extent cx="2832735" cy="3054350"/>
            <wp:effectExtent l="0" t="0" r="0" b="0"/>
            <wp:docPr id="213393590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35907" name="Kép 1" descr="A képen szöveg, képernyőkép, szoftver, Multimédiás szoftver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2735" cy="3054350"/>
                    </a:xfrm>
                    <a:prstGeom prst="rect">
                      <a:avLst/>
                    </a:prstGeom>
                  </pic:spPr>
                </pic:pic>
              </a:graphicData>
            </a:graphic>
          </wp:inline>
        </w:drawing>
      </w:r>
    </w:p>
    <w:p w14:paraId="658A4686" w14:textId="39FCF7DD" w:rsidR="0057537D" w:rsidRDefault="00000000" w:rsidP="004A768E">
      <w:pPr>
        <w:pStyle w:val="Kpalrs"/>
      </w:pPr>
      <w:fldSimple w:instr=" SEQ ábra \* ARABIC ">
        <w:r w:rsidR="00DE04DD">
          <w:rPr>
            <w:noProof/>
          </w:rPr>
          <w:t>13</w:t>
        </w:r>
      </w:fldSimple>
      <w:r w:rsidR="00060455">
        <w:t xml:space="preserve">. ábra: Teszt </w:t>
      </w:r>
      <w:r w:rsidR="004A768E">
        <w:t>harmadik</w:t>
      </w:r>
      <w:r w:rsidR="00060455">
        <w:t xml:space="preserve"> elvárt eredménye.</w:t>
      </w:r>
    </w:p>
    <w:p w14:paraId="1F739101" w14:textId="77777777" w:rsidR="00DE04DD" w:rsidRDefault="00DE04DD" w:rsidP="00DE04DD">
      <w:pPr>
        <w:pStyle w:val="Kp"/>
      </w:pPr>
      <w:r w:rsidRPr="00C5434C">
        <w:rPr>
          <w:noProof/>
        </w:rPr>
        <w:lastRenderedPageBreak/>
        <w:drawing>
          <wp:inline distT="0" distB="0" distL="0" distR="0" wp14:anchorId="60CD207D" wp14:editId="3538D33F">
            <wp:extent cx="2826385" cy="3028315"/>
            <wp:effectExtent l="0" t="0" r="0" b="0"/>
            <wp:docPr id="453064498"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64498" name="Kép 1" descr="A képen szöveg, képernyőkép, szoftver, Számítógépes ikon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6385" cy="3028315"/>
                    </a:xfrm>
                    <a:prstGeom prst="rect">
                      <a:avLst/>
                    </a:prstGeom>
                  </pic:spPr>
                </pic:pic>
              </a:graphicData>
            </a:graphic>
          </wp:inline>
        </w:drawing>
      </w:r>
    </w:p>
    <w:p w14:paraId="61FB94A5" w14:textId="5C4EE54F" w:rsidR="00AE2139" w:rsidRDefault="00000000" w:rsidP="00DE04DD">
      <w:pPr>
        <w:pStyle w:val="Kpalrs"/>
      </w:pPr>
      <w:fldSimple w:instr=" SEQ ábra \* ARABIC ">
        <w:r w:rsidR="00DE04DD">
          <w:rPr>
            <w:noProof/>
          </w:rPr>
          <w:t>14</w:t>
        </w:r>
      </w:fldSimple>
      <w:r w:rsidR="00DE04DD">
        <w:t xml:space="preserve">. ábra: Teszt </w:t>
      </w:r>
      <w:r w:rsidR="004A768E">
        <w:t>negyedik</w:t>
      </w:r>
      <w:r w:rsidR="00DE04DD">
        <w:t xml:space="preserve"> elvárt eredménye.</w:t>
      </w:r>
    </w:p>
    <w:p w14:paraId="4EA3536D" w14:textId="3F57EAAE" w:rsidR="003864E2" w:rsidRPr="003864E2" w:rsidRDefault="003864E2" w:rsidP="003864E2">
      <w:pPr>
        <w:pStyle w:val="Cmsor4"/>
      </w:pPr>
      <w:r w:rsidRPr="003864E2">
        <w:t>Siker/Hiba</w:t>
      </w:r>
    </w:p>
    <w:p w14:paraId="6AC44C18" w14:textId="77777777" w:rsidR="003864E2" w:rsidRPr="005F2FCB" w:rsidRDefault="003864E2" w:rsidP="003864E2">
      <w:pPr>
        <w:pStyle w:val="Listaszerbekezds"/>
        <w:numPr>
          <w:ilvl w:val="0"/>
          <w:numId w:val="62"/>
        </w:numPr>
        <w:spacing w:after="160" w:line="259" w:lineRule="auto"/>
        <w:contextualSpacing/>
        <w:jc w:val="left"/>
        <w:rPr>
          <w:sz w:val="32"/>
          <w:szCs w:val="32"/>
        </w:rPr>
      </w:pPr>
      <w:r>
        <w:t>A felugró ablak, ami a hibaüzenetet jelzi, nem ad pontos információt a hibáról (</w:t>
      </w:r>
      <w:proofErr w:type="spellStart"/>
      <w:r>
        <w:t>pl</w:t>
      </w:r>
      <w:proofErr w:type="spellEnd"/>
      <w:r>
        <w:t>, hogy az e-mail, vagy a jelszó a rossz)</w:t>
      </w:r>
    </w:p>
    <w:p w14:paraId="07A82A36" w14:textId="77777777" w:rsidR="003864E2" w:rsidRPr="00B579E8" w:rsidRDefault="003864E2" w:rsidP="003864E2">
      <w:pPr>
        <w:pStyle w:val="Listaszerbekezds"/>
        <w:numPr>
          <w:ilvl w:val="0"/>
          <w:numId w:val="62"/>
        </w:numPr>
        <w:spacing w:after="160" w:line="259" w:lineRule="auto"/>
        <w:contextualSpacing/>
        <w:jc w:val="left"/>
        <w:rPr>
          <w:sz w:val="32"/>
          <w:szCs w:val="32"/>
        </w:rPr>
      </w:pPr>
      <w:r>
        <w:t>Ezen kívül a teszt sikeresen elvégezhető</w:t>
      </w:r>
    </w:p>
    <w:p w14:paraId="596805E6" w14:textId="56ABFE5F" w:rsidR="003864E2" w:rsidRPr="007E744A" w:rsidRDefault="003864E2" w:rsidP="003864E2">
      <w:pPr>
        <w:pStyle w:val="Listaszerbekezds"/>
        <w:numPr>
          <w:ilvl w:val="0"/>
          <w:numId w:val="62"/>
        </w:numPr>
        <w:spacing w:after="160" w:line="259" w:lineRule="auto"/>
        <w:contextualSpacing/>
        <w:jc w:val="left"/>
        <w:rPr>
          <w:sz w:val="32"/>
          <w:szCs w:val="32"/>
        </w:rPr>
      </w:pPr>
      <w:r>
        <w:t>A regisztrációs ablaknál, ha olyan e-mailt adunk meg, ami már szerepel a szerveren, akkor is hiba ablak ugrik fel, de ez sem ad pontos inf</w:t>
      </w:r>
      <w:r w:rsidR="00D438B6">
        <w:t>ormációkat</w:t>
      </w:r>
    </w:p>
    <w:p w14:paraId="06B72FCF" w14:textId="0B2E9679" w:rsidR="003864E2" w:rsidRPr="003864E2" w:rsidRDefault="003864E2" w:rsidP="003864E2">
      <w:pPr>
        <w:pStyle w:val="Cmsor4"/>
      </w:pPr>
      <w:r w:rsidRPr="003864E2">
        <w:t>Megjegyzések</w:t>
      </w:r>
    </w:p>
    <w:p w14:paraId="3CB1D737" w14:textId="77777777" w:rsidR="003864E2" w:rsidRDefault="003864E2" w:rsidP="003864E2">
      <w:pPr>
        <w:pStyle w:val="Listaszerbekezds"/>
        <w:numPr>
          <w:ilvl w:val="0"/>
          <w:numId w:val="61"/>
        </w:numPr>
        <w:spacing w:after="160" w:line="259" w:lineRule="auto"/>
        <w:contextualSpacing/>
        <w:jc w:val="left"/>
      </w:pPr>
      <w:proofErr w:type="spellStart"/>
      <w:r>
        <w:t>androidos</w:t>
      </w:r>
      <w:proofErr w:type="spellEnd"/>
      <w:r>
        <w:t xml:space="preserve"> telefonon tesztelve szintén ugyanezekre az eredményekre jutunk</w:t>
      </w:r>
    </w:p>
    <w:p w14:paraId="396A224B" w14:textId="5B37279F" w:rsidR="00132474" w:rsidRDefault="00132474" w:rsidP="00E42E83">
      <w:pPr>
        <w:pStyle w:val="Kp"/>
      </w:pPr>
    </w:p>
    <w:p w14:paraId="08B8ADD3" w14:textId="056A47AB" w:rsidR="00D559F3" w:rsidRDefault="00D559F3" w:rsidP="00D559F3">
      <w:pPr>
        <w:pStyle w:val="Cmsor2"/>
      </w:pPr>
      <w:bookmarkStart w:id="35" w:name="_Toc152851108"/>
      <w:bookmarkStart w:id="36" w:name="_Ref152852889"/>
      <w:r w:rsidRPr="00D559F3">
        <w:t>A program használata</w:t>
      </w:r>
      <w:bookmarkEnd w:id="35"/>
      <w:bookmarkEnd w:id="36"/>
    </w:p>
    <w:p w14:paraId="49FDC9D2" w14:textId="6354C8BC" w:rsidR="008C4DF8" w:rsidRDefault="008C4DF8" w:rsidP="00FF3AC8">
      <w:r>
        <w:t xml:space="preserve">Az alkalmazás általános funkcionalitása kiemelkedő mértékű </w:t>
      </w:r>
      <w:proofErr w:type="spellStart"/>
      <w:r>
        <w:t>sokoldalúságot</w:t>
      </w:r>
      <w:proofErr w:type="spellEnd"/>
      <w:r>
        <w:t xml:space="preserve"> kínál, ugyanis mind webes, mind Android operációs rendszeren való használatra optimalizált. Android platformon történő alkalmazásindítás után egy intuitív bejelentkezési felületre érkezünk, ahol a már regisztrált felhasználók egyszerűen adhatják meg az email címüket és </w:t>
      </w:r>
      <w:proofErr w:type="spellStart"/>
      <w:r>
        <w:t>jelszavukat</w:t>
      </w:r>
      <w:proofErr w:type="spellEnd"/>
      <w:r>
        <w:t xml:space="preserve"> a rendszerbeli belépéshez. Amennyiben a felhasználónak még nincs regisztrált fiókja, könnyedén navigálhat, a regisztráció gomb segítségével a regisztrációs oldalra, ahol egyedi email címet és jelszót adhat meg a fiók létrehozásához. Az email cím egyedisége kardinális fontosságú, mivel az adatazonosítási szempontból elengedhetetlen.</w:t>
      </w:r>
    </w:p>
    <w:p w14:paraId="796A10E4" w14:textId="270C1522" w:rsidR="008C4DF8" w:rsidRDefault="008C4DF8" w:rsidP="00FF3AC8">
      <w:r>
        <w:lastRenderedPageBreak/>
        <w:t>A regisztrációs folyamat során előforduló esetleges hibákat egy értesítő ablak konglomerátumával szemlélteti a rendszer, mely szükséges visszajelzéseket nyújt a felhasználónak. A sikeres regisztrációt követően ismét a bejelentkezési oldal tárul elénk, ahol a felhasználó az előzőleg megadott adatokkal beléphet saját fiókjába. Az alkalmazás a felhasználó internetkapcsolatát ellenőrzi, majd a sikeres belépést követően a menüoldal megjelenik.</w:t>
      </w:r>
    </w:p>
    <w:p w14:paraId="47FD864F" w14:textId="3750DD92" w:rsidR="008C4DF8" w:rsidRDefault="008C4DF8" w:rsidP="008C4DF8">
      <w:r>
        <w:t>Az Android platformon található menüoldal rendkívül áttekinthető és felhasználóbarát, öt különböző gombbal rendelkezik, melyek a lekérdezéseket, tartozásokat, költéseket/bevételeket, a szerverre való adatfeltöltést és a szerverről való adatletöltést szolgálják. A webes platformon történő alkalmazásnyitás az utóbbi két gomb, tehát a szerverre való feltöltés és szerverről való letöltés gombok nem jelennek meg, azért, mert a webes felület automatikusan kommunikál a szerverrel, így a lekérdezéseket és adatfeltöltéseket könnyedén kezelhetjük és nem kell figyelnünk a szerverrel való szinkronizálásra.</w:t>
      </w:r>
      <w:r w:rsidR="00643864">
        <w:t xml:space="preserve"> </w:t>
      </w:r>
    </w:p>
    <w:p w14:paraId="3EE2C13D" w14:textId="77777777" w:rsidR="00643864" w:rsidRDefault="00643864" w:rsidP="00E42E83">
      <w:pPr>
        <w:pStyle w:val="Kp"/>
      </w:pPr>
      <w:r w:rsidRPr="00643864">
        <w:rPr>
          <w:noProof/>
        </w:rPr>
        <w:drawing>
          <wp:inline distT="0" distB="0" distL="0" distR="0" wp14:anchorId="34B81621" wp14:editId="0C8C4968">
            <wp:extent cx="4034438" cy="4312920"/>
            <wp:effectExtent l="0" t="0" r="0" b="0"/>
            <wp:docPr id="142966729"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729" name="Kép 1" descr="A képen szöveg, képernyőkép, szoftver, Weblap látható&#10;&#10;Automatikusan generált leírás"/>
                    <pic:cNvPicPr/>
                  </pic:nvPicPr>
                  <pic:blipFill>
                    <a:blip r:embed="rId24"/>
                    <a:stretch>
                      <a:fillRect/>
                    </a:stretch>
                  </pic:blipFill>
                  <pic:spPr>
                    <a:xfrm>
                      <a:off x="0" y="0"/>
                      <a:ext cx="4039188" cy="4317998"/>
                    </a:xfrm>
                    <a:prstGeom prst="rect">
                      <a:avLst/>
                    </a:prstGeom>
                  </pic:spPr>
                </pic:pic>
              </a:graphicData>
            </a:graphic>
          </wp:inline>
        </w:drawing>
      </w:r>
    </w:p>
    <w:p w14:paraId="7EB5B61D" w14:textId="086B99F5" w:rsidR="00643864" w:rsidRDefault="00000000" w:rsidP="008A12B5">
      <w:pPr>
        <w:pStyle w:val="Kpalrs"/>
      </w:pPr>
      <w:fldSimple w:instr=" SEQ ábra \* ARABIC ">
        <w:r w:rsidR="00DE04DD">
          <w:rPr>
            <w:noProof/>
          </w:rPr>
          <w:t>15</w:t>
        </w:r>
      </w:fldSimple>
      <w:r w:rsidR="00643864">
        <w:t>. ábra</w:t>
      </w:r>
      <w:r w:rsidR="001A2612">
        <w:t>: Login képernyő.</w:t>
      </w:r>
    </w:p>
    <w:p w14:paraId="73DD2D11" w14:textId="77777777" w:rsidR="00643864" w:rsidRDefault="00643864" w:rsidP="00E42E83">
      <w:pPr>
        <w:pStyle w:val="Kp"/>
      </w:pPr>
      <w:r w:rsidRPr="00643864">
        <w:rPr>
          <w:noProof/>
        </w:rPr>
        <w:lastRenderedPageBreak/>
        <w:drawing>
          <wp:inline distT="0" distB="0" distL="0" distR="0" wp14:anchorId="1EB5732E" wp14:editId="76F5C785">
            <wp:extent cx="3688006" cy="3939540"/>
            <wp:effectExtent l="0" t="0" r="0" b="0"/>
            <wp:docPr id="19966051"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051" name="Kép 1" descr="A képen szöveg, képernyőkép, szoftver, Operációs rendszer látható&#10;&#10;Automatikusan generált leírás"/>
                    <pic:cNvPicPr/>
                  </pic:nvPicPr>
                  <pic:blipFill>
                    <a:blip r:embed="rId25"/>
                    <a:stretch>
                      <a:fillRect/>
                    </a:stretch>
                  </pic:blipFill>
                  <pic:spPr>
                    <a:xfrm>
                      <a:off x="0" y="0"/>
                      <a:ext cx="3698622" cy="3950880"/>
                    </a:xfrm>
                    <a:prstGeom prst="rect">
                      <a:avLst/>
                    </a:prstGeom>
                  </pic:spPr>
                </pic:pic>
              </a:graphicData>
            </a:graphic>
          </wp:inline>
        </w:drawing>
      </w:r>
    </w:p>
    <w:p w14:paraId="3B0B0E16" w14:textId="468F90FC" w:rsidR="0098242A" w:rsidRDefault="00000000" w:rsidP="008A12B5">
      <w:pPr>
        <w:pStyle w:val="Kpalrs"/>
      </w:pPr>
      <w:fldSimple w:instr=" SEQ ábra \* ARABIC ">
        <w:r w:rsidR="00DE04DD">
          <w:rPr>
            <w:noProof/>
          </w:rPr>
          <w:t>16</w:t>
        </w:r>
      </w:fldSimple>
      <w:r w:rsidR="00643864">
        <w:t>. ábra</w:t>
      </w:r>
      <w:r w:rsidR="001A2612">
        <w:t>: Regisztrációs képernyő.</w:t>
      </w:r>
    </w:p>
    <w:p w14:paraId="3251CA0E" w14:textId="77777777" w:rsidR="00643864" w:rsidRDefault="0098242A" w:rsidP="00E42E83">
      <w:pPr>
        <w:pStyle w:val="Kp"/>
      </w:pPr>
      <w:r w:rsidRPr="0098242A">
        <w:rPr>
          <w:noProof/>
        </w:rPr>
        <w:drawing>
          <wp:inline distT="0" distB="0" distL="0" distR="0" wp14:anchorId="40978CA3" wp14:editId="3A237D68">
            <wp:extent cx="3653669" cy="3892550"/>
            <wp:effectExtent l="0" t="0" r="0" b="0"/>
            <wp:docPr id="5239305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0586" name="Kép 1" descr="A képen szöveg, képernyőkép, szoftver, Számítógépes ikon látható&#10;&#10;Automatikusan generált leírás"/>
                    <pic:cNvPicPr/>
                  </pic:nvPicPr>
                  <pic:blipFill>
                    <a:blip r:embed="rId26"/>
                    <a:stretch>
                      <a:fillRect/>
                    </a:stretch>
                  </pic:blipFill>
                  <pic:spPr>
                    <a:xfrm>
                      <a:off x="0" y="0"/>
                      <a:ext cx="3657197" cy="3896309"/>
                    </a:xfrm>
                    <a:prstGeom prst="rect">
                      <a:avLst/>
                    </a:prstGeom>
                  </pic:spPr>
                </pic:pic>
              </a:graphicData>
            </a:graphic>
          </wp:inline>
        </w:drawing>
      </w:r>
    </w:p>
    <w:p w14:paraId="6E8DB6B9" w14:textId="6146BA92" w:rsidR="0098242A" w:rsidRDefault="00000000" w:rsidP="008A12B5">
      <w:pPr>
        <w:pStyle w:val="Kpalrs"/>
      </w:pPr>
      <w:fldSimple w:instr=" SEQ ábra \* ARABIC ">
        <w:r w:rsidR="00DE04DD">
          <w:rPr>
            <w:noProof/>
          </w:rPr>
          <w:t>17</w:t>
        </w:r>
      </w:fldSimple>
      <w:r w:rsidR="00643864">
        <w:t>. ábra</w:t>
      </w:r>
      <w:r w:rsidR="001A2612">
        <w:t>: Menü képernyő weben.</w:t>
      </w:r>
    </w:p>
    <w:p w14:paraId="62E06A0A" w14:textId="77777777" w:rsidR="001A2612" w:rsidRDefault="001A2612" w:rsidP="001A2612">
      <w:pPr>
        <w:pStyle w:val="Kp"/>
      </w:pPr>
      <w:r w:rsidRPr="001A2612">
        <w:rPr>
          <w:noProof/>
        </w:rPr>
        <w:lastRenderedPageBreak/>
        <w:drawing>
          <wp:inline distT="0" distB="0" distL="0" distR="0" wp14:anchorId="153B474F" wp14:editId="6C67228C">
            <wp:extent cx="1713634" cy="3713247"/>
            <wp:effectExtent l="0" t="0" r="0" b="0"/>
            <wp:docPr id="2111130624" name="Kép 2"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30624" name="Kép 2" descr="A képen szöveg, képernyőkép, szoftver, Számítógépes ikon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8668" cy="3724156"/>
                    </a:xfrm>
                    <a:prstGeom prst="rect">
                      <a:avLst/>
                    </a:prstGeom>
                  </pic:spPr>
                </pic:pic>
              </a:graphicData>
            </a:graphic>
          </wp:inline>
        </w:drawing>
      </w:r>
    </w:p>
    <w:p w14:paraId="0566CD04" w14:textId="05583903" w:rsidR="001A2612" w:rsidRDefault="00000000" w:rsidP="001A2612">
      <w:pPr>
        <w:pStyle w:val="Kpalrs"/>
      </w:pPr>
      <w:fldSimple w:instr=" SEQ ábra \* ARABIC ">
        <w:r w:rsidR="00DE04DD">
          <w:rPr>
            <w:noProof/>
          </w:rPr>
          <w:t>18</w:t>
        </w:r>
      </w:fldSimple>
      <w:r w:rsidR="001A2612">
        <w:t>. ábra: Menü képernyő mobilon.</w:t>
      </w:r>
    </w:p>
    <w:p w14:paraId="0344EE9B" w14:textId="0B352850" w:rsidR="0098242A" w:rsidRDefault="0098242A" w:rsidP="004C2896">
      <w:r>
        <w:t xml:space="preserve">Az alkalmazás tartozások menüpontjára kattintva egy speciális képernyő jelenik meg, ahol a profilunk adatai, beleértve a bejelentkezési email címünket és a </w:t>
      </w:r>
      <w:proofErr w:type="spellStart"/>
      <w:r>
        <w:t>névünket</w:t>
      </w:r>
      <w:proofErr w:type="spellEnd"/>
      <w:r>
        <w:t xml:space="preserve">, felül láthatók. Az aktuális tartozásaink egy görgethető ablakban jelennek meg, míg az alsó részen egy Deák </w:t>
      </w:r>
      <w:proofErr w:type="spellStart"/>
      <w:r>
        <w:t>widget</w:t>
      </w:r>
      <w:proofErr w:type="spellEnd"/>
      <w:r>
        <w:t xml:space="preserve"> található. Ezen a </w:t>
      </w:r>
      <w:proofErr w:type="spellStart"/>
      <w:r>
        <w:t>widgeten</w:t>
      </w:r>
      <w:proofErr w:type="spellEnd"/>
      <w:r>
        <w:t xml:space="preserve"> különböző gombok találhatók.</w:t>
      </w:r>
    </w:p>
    <w:p w14:paraId="50FC018F" w14:textId="549E6E95" w:rsidR="0098242A" w:rsidRDefault="0098242A" w:rsidP="004C2896">
      <w:r>
        <w:t>Az első gomb a "Vissza" lehetőséget kínálja, amely segít visszatérni a fő menübe. A második "Szétosztás" gomb a meglévő tartozásokat úgy osztja el, hogy minimális tartozás megadásával minden résztvevő megkapja azt az összeget, amely jár neki. Ezáltal mindenki nullára áll</w:t>
      </w:r>
      <w:r w:rsidR="00735120">
        <w:t xml:space="preserve"> majd és csak a saját költéseiért fizetett.</w:t>
      </w:r>
    </w:p>
    <w:p w14:paraId="6F2CAA41" w14:textId="4E74F9D8" w:rsidR="0098242A" w:rsidRDefault="0098242A" w:rsidP="0098242A">
      <w:r>
        <w:t>A következő gomb a "</w:t>
      </w:r>
      <w:r w:rsidR="00735120">
        <w:t>Nevek</w:t>
      </w:r>
      <w:r>
        <w:t xml:space="preserve">" lehetőség, amelyen keresztül új személyeket lehet felvenni a rendszerbe. Ezeket a neveket később könnyedén kiválaszthatjuk, amikor új tartozást hozunk létre. Az utolsó gomb a "Tartozás hozzáadása", amely lehetővé teszi egy új tartozás rögzítését. Itt kiválaszthatjuk a személy nevét, megadhatjuk a tartozás összegét, </w:t>
      </w:r>
      <w:r w:rsidR="00735120">
        <w:t>adhatunk</w:t>
      </w:r>
      <w:r>
        <w:t xml:space="preserve"> hozzá egy rövid leírást, majd a "Hozzáadás" gombbal rögzíthetjük az adatokat</w:t>
      </w:r>
      <w:r w:rsidR="004C2896">
        <w:t>.</w:t>
      </w:r>
    </w:p>
    <w:p w14:paraId="528F4A2B" w14:textId="5E75DCEB" w:rsidR="0098242A" w:rsidRDefault="0098242A" w:rsidP="0098242A">
      <w:r>
        <w:t xml:space="preserve">Amennyiben mégis meggondolnánk magunkat, a "Mégsem" gomb segítségével törölhetjük az új tartozást. Az alkalmazás így rendkívül rugalmasan kezeli a tartozásokat, és a kényelmes használat érdekében lehetőséget biztosít a tartozások </w:t>
      </w:r>
      <w:r>
        <w:lastRenderedPageBreak/>
        <w:t>könnyű kezelésére és nyomon követésére.</w:t>
      </w:r>
      <w:r w:rsidR="00735120">
        <w:t xml:space="preserve"> A képernyő közepén megjelent tartozás listaelemeken lévő kuka gomb lenyomásával törölni tudjuk az aktuális listaelemet és az alkalmazás </w:t>
      </w:r>
      <w:proofErr w:type="spellStart"/>
      <w:r w:rsidR="00735120">
        <w:t>autómatikusan</w:t>
      </w:r>
      <w:proofErr w:type="spellEnd"/>
      <w:r w:rsidR="00735120">
        <w:t xml:space="preserve"> frissül és törli az elemet.</w:t>
      </w:r>
    </w:p>
    <w:p w14:paraId="2727DD23" w14:textId="77777777" w:rsidR="00666F36" w:rsidRDefault="0098242A" w:rsidP="00E42E83">
      <w:pPr>
        <w:pStyle w:val="Kp"/>
      </w:pPr>
      <w:r w:rsidRPr="0098242A">
        <w:rPr>
          <w:noProof/>
        </w:rPr>
        <w:drawing>
          <wp:inline distT="0" distB="0" distL="0" distR="0" wp14:anchorId="2523EF2C" wp14:editId="30A8911D">
            <wp:extent cx="3380740" cy="3583887"/>
            <wp:effectExtent l="0" t="0" r="0" b="0"/>
            <wp:docPr id="143977991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9914" name="Kép 1" descr="A képen szöveg, képernyőkép, szoftver, Operációs rendszer látható&#10;&#10;Automatikusan generált leírás"/>
                    <pic:cNvPicPr/>
                  </pic:nvPicPr>
                  <pic:blipFill>
                    <a:blip r:embed="rId28"/>
                    <a:stretch>
                      <a:fillRect/>
                    </a:stretch>
                  </pic:blipFill>
                  <pic:spPr>
                    <a:xfrm>
                      <a:off x="0" y="0"/>
                      <a:ext cx="3384954" cy="3588354"/>
                    </a:xfrm>
                    <a:prstGeom prst="rect">
                      <a:avLst/>
                    </a:prstGeom>
                  </pic:spPr>
                </pic:pic>
              </a:graphicData>
            </a:graphic>
          </wp:inline>
        </w:drawing>
      </w:r>
    </w:p>
    <w:p w14:paraId="45F2E8AD" w14:textId="6CEEE837" w:rsidR="0098242A" w:rsidRDefault="00000000" w:rsidP="008A12B5">
      <w:pPr>
        <w:pStyle w:val="Kpalrs"/>
      </w:pPr>
      <w:fldSimple w:instr=" SEQ ábra \* ARABIC ">
        <w:r w:rsidR="00DE04DD">
          <w:rPr>
            <w:noProof/>
          </w:rPr>
          <w:t>19</w:t>
        </w:r>
      </w:fldSimple>
      <w:r w:rsidR="00666F36">
        <w:t>. ábra</w:t>
      </w:r>
      <w:r w:rsidR="00EB245E">
        <w:t>: Tartozások képernyő.</w:t>
      </w:r>
    </w:p>
    <w:p w14:paraId="18894120" w14:textId="78A1BFA9" w:rsidR="00A06C7C" w:rsidRDefault="00A06C7C" w:rsidP="004C2896">
      <w:r>
        <w:t xml:space="preserve">A "Nevek" menüpontra kattintva szintén egy görgethető lista jelenik meg, ahol láthatjuk a személyek listáját. Új személyt egyszerűen felvihetünk a "Új név" gombra kattintva. Ekkor megadhatjuk a személy nevét, email címét és hogy van-e </w:t>
      </w:r>
      <w:proofErr w:type="spellStart"/>
      <w:r>
        <w:t>Revolut</w:t>
      </w:r>
      <w:proofErr w:type="spellEnd"/>
      <w:r>
        <w:t xml:space="preserve"> bankszámlája, ami azért hasznos, mivel ennek az alkalmazásnak a segítségével díjmentesen és azonnal lehet pénzt küldeni bármilyen másik </w:t>
      </w:r>
      <w:proofErr w:type="spellStart"/>
      <w:r>
        <w:t>Revolut</w:t>
      </w:r>
      <w:proofErr w:type="spellEnd"/>
      <w:r>
        <w:t xml:space="preserve"> számlára, ezzel egyszerűvé téve a tartozások megadását. Az új személy felvitelénél a név mező kötelező és egyedinek kell lennie. Az új személyt könnyedén hozzáadhatjuk a listához, majd a kuka gomb segítségével törölhetjük az adott listaelemet.</w:t>
      </w:r>
    </w:p>
    <w:p w14:paraId="3A4A0B21" w14:textId="649421CB" w:rsidR="00A06C7C" w:rsidRDefault="00A06C7C" w:rsidP="00A06C7C">
      <w:r>
        <w:t>Ha egy új tartozás felvételénél olyan személyt írunk be, aki még nincs a listán, az alkalmazás automatikusan létrehoz egy új személyt ezen a néven. Azonban fontos megjegyezni, hogy ha töröljük egy személyt a "Nevek" menüben, akkor azhoz tartozó tartozások érvénytelenekké válnak, így gondoskodnunk kell arról, hogy az adott személyhez kapcsolódó tartozások rendelkezésre álljanak.</w:t>
      </w:r>
    </w:p>
    <w:p w14:paraId="7B158F5C" w14:textId="0AF9B258" w:rsidR="00666F36" w:rsidRDefault="003E3764" w:rsidP="00E42E83">
      <w:pPr>
        <w:pStyle w:val="Kp"/>
      </w:pPr>
      <w:r>
        <w:rPr>
          <w:noProof/>
        </w:rPr>
        <w:lastRenderedPageBreak/>
        <w:drawing>
          <wp:inline distT="0" distB="0" distL="0" distR="0" wp14:anchorId="283B7DC9" wp14:editId="7F0D5B73">
            <wp:extent cx="2025766" cy="4388889"/>
            <wp:effectExtent l="0" t="0" r="0" b="0"/>
            <wp:docPr id="1774842034" name="Kép 8"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42034" name="Kép 8" descr="A képen szöveg, képernyőkép, szoftver, Operációs rendszer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3588" cy="4405836"/>
                    </a:xfrm>
                    <a:prstGeom prst="rect">
                      <a:avLst/>
                    </a:prstGeom>
                    <a:noFill/>
                    <a:ln>
                      <a:noFill/>
                    </a:ln>
                  </pic:spPr>
                </pic:pic>
              </a:graphicData>
            </a:graphic>
          </wp:inline>
        </w:drawing>
      </w:r>
    </w:p>
    <w:p w14:paraId="73CCA6D5" w14:textId="7A7749DA" w:rsidR="00735120" w:rsidRDefault="00000000" w:rsidP="008A12B5">
      <w:pPr>
        <w:pStyle w:val="Kpalrs"/>
      </w:pPr>
      <w:fldSimple w:instr=" SEQ ábra \* ARABIC ">
        <w:r w:rsidR="00DE04DD">
          <w:rPr>
            <w:noProof/>
          </w:rPr>
          <w:t>20</w:t>
        </w:r>
      </w:fldSimple>
      <w:r w:rsidR="00666F36">
        <w:t>. ábra</w:t>
      </w:r>
      <w:r w:rsidR="003E3764">
        <w:t>: Személyek képernyő mobilon.</w:t>
      </w:r>
    </w:p>
    <w:p w14:paraId="7D1BA7C1" w14:textId="00B79AC7" w:rsidR="002C45DB" w:rsidRDefault="002C45DB" w:rsidP="002C45DB">
      <w:r>
        <w:t>A "Költések" fül alatt, a menüben a "Költések" gombra kattintva, a Zsebek képernyőn találjuk magunkat. Itt lehetőségünk van új zsebek létrehozására és meglévő zsebek megtekintésére. Két különböző típusú zseb létezik: az egyik pirossal szedett névvel rendelkezik, és ezt a zsebet nem lehet törölni. Ebben a zsebben mindenféle költés és bevétel megjelenik, míg a többi zsebbe csak akkor kerülnek bele a költések és bevételek, ha létrehozás vagy frissítés során megfelelően beállítjuk a kapcsolódó zsebet.</w:t>
      </w:r>
    </w:p>
    <w:p w14:paraId="23D5FB24" w14:textId="3ABBC5E1" w:rsidR="002A52CF" w:rsidRDefault="002C45DB" w:rsidP="002C45DB">
      <w:r>
        <w:t>A pirossal szedett zsebet nem lehet törölni, és ennek érdekében a zseb jobb felső sarkában nem elérhető a kis "x" ikon. A többi zseb esetében az „x” ikonra kattintva megjelenik egy megerősítő képernyő, amely biztosítja, hogy véletlenül ne törölhessük le a zsebet. Ez a felhasználóbarát megközelítés segíti a biztonságos zsebkezelést. A jobb alsó sarokban található kis plusz ikon segítségével könnyedén létrehozhatunk új zsebeket, csak meg kell adnunk a nevüket, majd rá kell nyomnunk a "Mentés" gombra.</w:t>
      </w:r>
    </w:p>
    <w:p w14:paraId="1E698E51" w14:textId="2CC3AE00" w:rsidR="002C45DB" w:rsidRDefault="002C45DB" w:rsidP="002C45DB">
      <w:pPr>
        <w:ind w:firstLine="0"/>
      </w:pPr>
      <w:r>
        <w:t xml:space="preserve">Az adott zsebre rákattintva megjelennek a benne található költés és </w:t>
      </w:r>
      <w:proofErr w:type="spellStart"/>
      <w:r>
        <w:t>betvétel</w:t>
      </w:r>
      <w:proofErr w:type="spellEnd"/>
      <w:r>
        <w:t xml:space="preserve"> listaelemek.</w:t>
      </w:r>
    </w:p>
    <w:p w14:paraId="7437A0EB" w14:textId="77777777" w:rsidR="00AE5D3A" w:rsidRDefault="00AE5D3A" w:rsidP="00E42E83">
      <w:pPr>
        <w:pStyle w:val="Kp"/>
      </w:pPr>
      <w:r w:rsidRPr="00AE5D3A">
        <w:rPr>
          <w:noProof/>
        </w:rPr>
        <w:lastRenderedPageBreak/>
        <w:drawing>
          <wp:inline distT="0" distB="0" distL="0" distR="0" wp14:anchorId="3BB3D08C" wp14:editId="1DF7C045">
            <wp:extent cx="3815080" cy="4010679"/>
            <wp:effectExtent l="0" t="0" r="0" b="0"/>
            <wp:docPr id="190418360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83609" name="Kép 1" descr="A képen szöveg, képernyőkép, szoftver, Számítógépes ikon látható&#10;&#10;Automatikusan generált leírás"/>
                    <pic:cNvPicPr/>
                  </pic:nvPicPr>
                  <pic:blipFill>
                    <a:blip r:embed="rId30"/>
                    <a:stretch>
                      <a:fillRect/>
                    </a:stretch>
                  </pic:blipFill>
                  <pic:spPr>
                    <a:xfrm>
                      <a:off x="0" y="0"/>
                      <a:ext cx="3818180" cy="4013938"/>
                    </a:xfrm>
                    <a:prstGeom prst="rect">
                      <a:avLst/>
                    </a:prstGeom>
                  </pic:spPr>
                </pic:pic>
              </a:graphicData>
            </a:graphic>
          </wp:inline>
        </w:drawing>
      </w:r>
    </w:p>
    <w:p w14:paraId="44D04200" w14:textId="697288B5" w:rsidR="002C45DB" w:rsidRDefault="00000000" w:rsidP="008A12B5">
      <w:pPr>
        <w:pStyle w:val="Kpalrs"/>
      </w:pPr>
      <w:fldSimple w:instr=" SEQ ábra \* ARABIC ">
        <w:r w:rsidR="00DE04DD">
          <w:rPr>
            <w:noProof/>
          </w:rPr>
          <w:t>21</w:t>
        </w:r>
      </w:fldSimple>
      <w:r w:rsidR="00AE5D3A">
        <w:t>. ábra</w:t>
      </w:r>
      <w:r w:rsidR="00824DD6">
        <w:t>: Zsebek képernyő weben.</w:t>
      </w:r>
    </w:p>
    <w:p w14:paraId="2101B557" w14:textId="16B252D1" w:rsidR="00BB52D7" w:rsidRDefault="00BB52D7" w:rsidP="00BB52D7">
      <w:r>
        <w:t xml:space="preserve">Az alkalmazásban a "Zsebek" menüpont alatt, egy adott zsebre kattintva előtűnik egy új nézet, melyet "Befizetések és kiadások" néven található. Ezen a nézeten egy görgethető elem található, ahol láthatók a különböző bevételi és kiadási tételek. Alatta elhelyezkedik egy </w:t>
      </w:r>
      <w:proofErr w:type="spellStart"/>
      <w:r>
        <w:t>Desk</w:t>
      </w:r>
      <w:proofErr w:type="spellEnd"/>
      <w:r>
        <w:t xml:space="preserve"> </w:t>
      </w:r>
      <w:proofErr w:type="spellStart"/>
      <w:r>
        <w:t>widget</w:t>
      </w:r>
      <w:proofErr w:type="spellEnd"/>
      <w:r>
        <w:t>, ahol a képernyőre szabott gombok jelennek meg.</w:t>
      </w:r>
    </w:p>
    <w:p w14:paraId="0155306E" w14:textId="273B2054" w:rsidR="00BB52D7" w:rsidRDefault="00BB52D7" w:rsidP="00BB52D7">
      <w:r>
        <w:t>Az első gomb a "Menü", ami visszavezet a fő menübe, a második pedig a "Zsebek" gomb, amely visszavezet a zsebek nézetére. Itt található még egy "Új" gomb is, amely segítségével új listaelemet hozhatunk létre. Ebben a nézetben megadhatjuk a bevétel vagy kiadás címét, hozzáfűzhetünk emellett egy megjegyzést, és egy kis lenyíló ablakban kiválaszthatjuk, hogy bevétel vagy kiadás, valamint bejelölhetjük, hogy tartozás-e az adott tétel.</w:t>
      </w:r>
    </w:p>
    <w:p w14:paraId="085DD060" w14:textId="4E5CC28F" w:rsidR="00BB52D7" w:rsidRDefault="00BB52D7" w:rsidP="00BB52D7">
      <w:r>
        <w:t xml:space="preserve">A következő lépés a zseb kiválasztása, ahol választhatunk a már létező zsebek közül vagy kézzel beírhatjuk a zseb nevét. Ezt követően meg kell adnunk az összeget, a devizát (euró, font, dollár stb.), és a dátumot, amikor a tranzakció történt. Az intuitív </w:t>
      </w:r>
      <w:proofErr w:type="spellStart"/>
      <w:r>
        <w:t>date-picker</w:t>
      </w:r>
      <w:proofErr w:type="spellEnd"/>
      <w:r>
        <w:t xml:space="preserve"> felület lehetővé teszi a dátum könnyű kiválasztását, és ha nem választjuk ki, automatikusan a jelenlegi dátumra </w:t>
      </w:r>
      <w:proofErr w:type="spellStart"/>
      <w:r>
        <w:t>állítódik</w:t>
      </w:r>
      <w:proofErr w:type="spellEnd"/>
      <w:r>
        <w:t xml:space="preserve"> be.</w:t>
      </w:r>
    </w:p>
    <w:p w14:paraId="642E9665" w14:textId="22FF6A4D" w:rsidR="005D1463" w:rsidRDefault="00BB52D7" w:rsidP="00BB52D7">
      <w:r>
        <w:lastRenderedPageBreak/>
        <w:t>Miután minden adatot megadtunk, a "Mentés" gomb lenyomása után az új listaelem megjelenik zölddel, ha bevétel, és pirossal, ha kiadás. A lista elemeken három gomb található: az első segítségével törölhetjük az aktuális elemet, a kis "i" betűre kattintva pedig részletesebb információkat kaphatunk az adott tranzakcióról.</w:t>
      </w:r>
    </w:p>
    <w:p w14:paraId="605C2761" w14:textId="77777777" w:rsidR="00E11600" w:rsidRDefault="005D1463" w:rsidP="00E42E83">
      <w:pPr>
        <w:pStyle w:val="Kp"/>
      </w:pPr>
      <w:r w:rsidRPr="005D1463">
        <w:rPr>
          <w:noProof/>
        </w:rPr>
        <w:drawing>
          <wp:inline distT="0" distB="0" distL="0" distR="0" wp14:anchorId="725C5BA2" wp14:editId="25EBC57F">
            <wp:extent cx="3406140" cy="3645259"/>
            <wp:effectExtent l="0" t="0" r="0" b="0"/>
            <wp:docPr id="141911777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7779" name="Kép 1" descr="A képen szöveg, képernyőkép, szoftver, Számítógépes ikon látható&#10;&#10;Automatikusan generált leírás"/>
                    <pic:cNvPicPr/>
                  </pic:nvPicPr>
                  <pic:blipFill>
                    <a:blip r:embed="rId31"/>
                    <a:stretch>
                      <a:fillRect/>
                    </a:stretch>
                  </pic:blipFill>
                  <pic:spPr>
                    <a:xfrm>
                      <a:off x="0" y="0"/>
                      <a:ext cx="3414151" cy="3653833"/>
                    </a:xfrm>
                    <a:prstGeom prst="rect">
                      <a:avLst/>
                    </a:prstGeom>
                  </pic:spPr>
                </pic:pic>
              </a:graphicData>
            </a:graphic>
          </wp:inline>
        </w:drawing>
      </w:r>
    </w:p>
    <w:p w14:paraId="14E2AF9D" w14:textId="4D972549" w:rsidR="005D1463" w:rsidRDefault="00000000" w:rsidP="008A12B5">
      <w:pPr>
        <w:pStyle w:val="Kpalrs"/>
      </w:pPr>
      <w:fldSimple w:instr=" SEQ ábra \* ARABIC ">
        <w:r w:rsidR="00DE04DD">
          <w:rPr>
            <w:noProof/>
          </w:rPr>
          <w:t>22</w:t>
        </w:r>
      </w:fldSimple>
      <w:r w:rsidR="00E11600">
        <w:t>. ábra</w:t>
      </w:r>
      <w:r w:rsidR="004E7616">
        <w:t>: Bevételek, kiadások oldal.</w:t>
      </w:r>
    </w:p>
    <w:p w14:paraId="6D4FEC60" w14:textId="68A94DF3" w:rsidR="00CD6583" w:rsidRDefault="00CD6583" w:rsidP="00CD6583">
      <w:r>
        <w:t>A "Kis i" betűre kattintva előtűnik az adott tranzakció vagy listaelem részletes nézete. Ebben a görgethető nézetben átfogóan megtaláljuk a tranzakció összes tulajdonságát, beleértve azokat, amelyeket megadtunk neki, és azokat, amelyek alapján rendezhető vagy kategorizálható. A részletes nézeten láthatóak a dátum, cím, megjegyzés, típus (amely megmutatja, hogy kiadás vagy bevétel volt), az összeg, a zseb, amiben a tranzakció szerepel, a tartozás információja, és természetesen a deviza is.</w:t>
      </w:r>
    </w:p>
    <w:p w14:paraId="2E61A978" w14:textId="2E2BFD83" w:rsidR="00BB52D7" w:rsidRDefault="00CD6583" w:rsidP="00CD6583">
      <w:r>
        <w:t xml:space="preserve">Az alsó </w:t>
      </w:r>
      <w:proofErr w:type="spellStart"/>
      <w:r>
        <w:t>Desk</w:t>
      </w:r>
      <w:proofErr w:type="spellEnd"/>
      <w:r>
        <w:t xml:space="preserve"> </w:t>
      </w:r>
      <w:proofErr w:type="spellStart"/>
      <w:r>
        <w:t>widget</w:t>
      </w:r>
      <w:proofErr w:type="spellEnd"/>
      <w:r>
        <w:t>-en két személyre szabott gomb található. Az egyik a "Vissza" gomb, amely lehetővé teszi az egyszerű visszatérést az előző nézethez, míg a másik a "Szerkesztés" gomb, amely segítségével bármilyen változtatást elvégezhetünk az adott listaelemen vagy tranzakción. Ezen gombra kattintva módosíthatjuk a tranzakció adatait, frissíthetjük a megjegyzéseket, vagy akár a típusát is megváltoztathatjuk. Ez az intuitív szerkesztési lehetőség fokozza a felhasználói kényelmet és rugalmasságot a pénzügyek kezelésében.</w:t>
      </w:r>
    </w:p>
    <w:p w14:paraId="0B34A31B" w14:textId="77777777" w:rsidR="00E11600" w:rsidRDefault="00BB52D7" w:rsidP="00E42E83">
      <w:pPr>
        <w:pStyle w:val="Kp"/>
      </w:pPr>
      <w:r w:rsidRPr="00BB52D7">
        <w:rPr>
          <w:noProof/>
        </w:rPr>
        <w:lastRenderedPageBreak/>
        <w:drawing>
          <wp:inline distT="0" distB="0" distL="0" distR="0" wp14:anchorId="7496CB0D" wp14:editId="49A792CD">
            <wp:extent cx="3197896" cy="3393440"/>
            <wp:effectExtent l="0" t="0" r="0" b="0"/>
            <wp:docPr id="8350945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4504" name="Kép 1" descr="A képen szöveg, képernyőkép, szoftver, Operációs rendszer látható&#10;&#10;Automatikusan generált leírás"/>
                    <pic:cNvPicPr/>
                  </pic:nvPicPr>
                  <pic:blipFill>
                    <a:blip r:embed="rId32"/>
                    <a:stretch>
                      <a:fillRect/>
                    </a:stretch>
                  </pic:blipFill>
                  <pic:spPr>
                    <a:xfrm>
                      <a:off x="0" y="0"/>
                      <a:ext cx="3201963" cy="3397756"/>
                    </a:xfrm>
                    <a:prstGeom prst="rect">
                      <a:avLst/>
                    </a:prstGeom>
                  </pic:spPr>
                </pic:pic>
              </a:graphicData>
            </a:graphic>
          </wp:inline>
        </w:drawing>
      </w:r>
    </w:p>
    <w:p w14:paraId="1FB5BBCC" w14:textId="73B24EE2" w:rsidR="00BB52D7" w:rsidRDefault="00000000" w:rsidP="008A12B5">
      <w:pPr>
        <w:pStyle w:val="Kpalrs"/>
      </w:pPr>
      <w:fldSimple w:instr=" SEQ ábra \* ARABIC ">
        <w:r w:rsidR="00DE04DD">
          <w:rPr>
            <w:noProof/>
          </w:rPr>
          <w:t>23</w:t>
        </w:r>
      </w:fldSimple>
      <w:r w:rsidR="00E11600">
        <w:t>. ábra</w:t>
      </w:r>
      <w:r w:rsidR="00F10A71">
        <w:t>: Részletes nézet weben.</w:t>
      </w:r>
    </w:p>
    <w:p w14:paraId="704B12CB" w14:textId="0B1CFB0C" w:rsidR="000A5A54" w:rsidRDefault="000A5A54" w:rsidP="000A5A54">
      <w:r>
        <w:t>A részletes nézetben, a "Szerkesztés" gombra kattintva lehetőség nyílik az adott listaelem szerkesztésére. Ezen a felületen valamennyi tulajdonságát módosíthatjuk, majd a "Hozzáadás" gomb segítségével frissíthetjük az adott tranzakciót vagy listaelemet. Ezáltal könnyedén és rugalmasan kezelhetjük és aktualizálhatjuk a pénzügyi tranzakciók adatait a saját igényeink szerint.</w:t>
      </w:r>
    </w:p>
    <w:p w14:paraId="5912A144" w14:textId="77777777" w:rsidR="005609A9" w:rsidRDefault="005609A9" w:rsidP="00E42E83">
      <w:pPr>
        <w:pStyle w:val="Kp"/>
      </w:pPr>
      <w:r w:rsidRPr="005609A9">
        <w:rPr>
          <w:noProof/>
        </w:rPr>
        <w:lastRenderedPageBreak/>
        <w:drawing>
          <wp:inline distT="0" distB="0" distL="0" distR="0" wp14:anchorId="41927EF4" wp14:editId="4A88ED11">
            <wp:extent cx="3464560" cy="3654817"/>
            <wp:effectExtent l="0" t="0" r="0" b="0"/>
            <wp:docPr id="527692224"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2224" name="Kép 1" descr="A képen szöveg, képernyőkép, szoftver, Számítógépes ikon látható&#10;&#10;Automatikusan generált leírás"/>
                    <pic:cNvPicPr/>
                  </pic:nvPicPr>
                  <pic:blipFill>
                    <a:blip r:embed="rId33"/>
                    <a:stretch>
                      <a:fillRect/>
                    </a:stretch>
                  </pic:blipFill>
                  <pic:spPr>
                    <a:xfrm>
                      <a:off x="0" y="0"/>
                      <a:ext cx="3469208" cy="3659721"/>
                    </a:xfrm>
                    <a:prstGeom prst="rect">
                      <a:avLst/>
                    </a:prstGeom>
                  </pic:spPr>
                </pic:pic>
              </a:graphicData>
            </a:graphic>
          </wp:inline>
        </w:drawing>
      </w:r>
    </w:p>
    <w:p w14:paraId="3260BC13" w14:textId="22D54CF6" w:rsidR="000A5A54" w:rsidRDefault="00000000" w:rsidP="008A12B5">
      <w:pPr>
        <w:pStyle w:val="Kpalrs"/>
      </w:pPr>
      <w:fldSimple w:instr=" SEQ ábra \* ARABIC ">
        <w:r w:rsidR="00DE04DD">
          <w:rPr>
            <w:noProof/>
          </w:rPr>
          <w:t>24</w:t>
        </w:r>
      </w:fldSimple>
      <w:r w:rsidR="005609A9">
        <w:t>. ábra</w:t>
      </w:r>
      <w:r w:rsidR="003A30FB">
        <w:t>: Fizetések szerkesztése nézet weben.</w:t>
      </w:r>
    </w:p>
    <w:p w14:paraId="3370CD03" w14:textId="503507F2" w:rsidR="00582261" w:rsidRDefault="00582261" w:rsidP="00582261">
      <w:r>
        <w:t xml:space="preserve">A menüben található "Lekérdezések" gombra kattintva elénk tárul a lekérdezések oldal, ahol számos lehetőség áll rendelkezésre a bevételek és kiadások szűrésére. Először is </w:t>
      </w:r>
      <w:proofErr w:type="spellStart"/>
      <w:r>
        <w:t>date</w:t>
      </w:r>
      <w:proofErr w:type="spellEnd"/>
      <w:r>
        <w:t>-</w:t>
      </w:r>
      <w:proofErr w:type="spellStart"/>
      <w:r>
        <w:t>picker</w:t>
      </w:r>
      <w:proofErr w:type="spellEnd"/>
      <w:r w:rsidR="00257E8C">
        <w:t>-ek</w:t>
      </w:r>
      <w:r>
        <w:t xml:space="preserve"> segítségével kiválaszthatjuk a szűrés kezdő és végső dátumát, így csak az ezek közötti tranzakciók jelennek meg a szűrt nézetben. Emellett lehetőségünk van beállítani egy minimum és maximum összeget is, és a szűrt nézet csak ezek közötti összegű tranzakciókat fogja megjeleníteni. Ha mindkét helyre ugyanazt az összeget adjuk meg, akkor kizárólag az adott összegű tranzakciókat fogja kiszűrni a program.</w:t>
      </w:r>
    </w:p>
    <w:p w14:paraId="05E3B0E3" w14:textId="48601617" w:rsidR="00582261" w:rsidRDefault="00582261" w:rsidP="00582261">
      <w:r>
        <w:t>A további lehetőségek között szerepel a cím</w:t>
      </w:r>
      <w:r w:rsidR="00257E8C">
        <w:t xml:space="preserve"> alapján</w:t>
      </w:r>
      <w:r>
        <w:t xml:space="preserve"> keresés </w:t>
      </w:r>
      <w:proofErr w:type="spellStart"/>
      <w:r>
        <w:t>textbox</w:t>
      </w:r>
      <w:proofErr w:type="spellEnd"/>
      <w:r>
        <w:t xml:space="preserve">, ahol egy szó beírásával kiszűrhetjük azokat a tranzakciókat, amelyeknek a címében szerepel a megadott szó. Ugyanezen módon a megjegyzések </w:t>
      </w:r>
      <w:proofErr w:type="spellStart"/>
      <w:r>
        <w:t>textbox</w:t>
      </w:r>
      <w:proofErr w:type="spellEnd"/>
      <w:r>
        <w:t xml:space="preserve"> is lehetőséget nyújt arra, hogy a szóra szűrve megjelenjenek azok a tranzakciók, amelyeknek a megjegyzése tartalmazza azt a szót. Emellett ki tudjuk választani a zsebet, amelyben szeretnénk a tranzakciókat szűrni, és végső soron eldönthetjük, hogy kiadásra vagy bevételre szűrünk.</w:t>
      </w:r>
    </w:p>
    <w:p w14:paraId="7B2A1019" w14:textId="0B05ABEA" w:rsidR="000A5A54" w:rsidRDefault="00582261" w:rsidP="00582261">
      <w:r>
        <w:t xml:space="preserve">A "Tovább" gombra kattintva megjelenik a szűrt nézet, ahol minden olyan elem látható, amely megfelelt az előző oldalon beállított feltételeknek. Itt is lehetőség van a </w:t>
      </w:r>
      <w:r>
        <w:lastRenderedPageBreak/>
        <w:t>menügomb segítségével visszatérni a főmenübe, biztosítva ezzel a felhasználó számára a navigáció egyszerűségét.</w:t>
      </w:r>
    </w:p>
    <w:p w14:paraId="5956F324" w14:textId="77777777" w:rsidR="008A12B5" w:rsidRDefault="000A5A54" w:rsidP="00E42E83">
      <w:pPr>
        <w:pStyle w:val="Kp"/>
      </w:pPr>
      <w:r w:rsidRPr="000A5A54">
        <w:rPr>
          <w:noProof/>
        </w:rPr>
        <w:drawing>
          <wp:inline distT="0" distB="0" distL="0" distR="0" wp14:anchorId="4DE4F7DF" wp14:editId="0860D949">
            <wp:extent cx="3298190" cy="3480475"/>
            <wp:effectExtent l="0" t="0" r="0" b="0"/>
            <wp:docPr id="1642613847"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3847" name="Kép 1" descr="A képen szöveg, képernyőkép, szoftver, Operációs rendszer látható&#10;&#10;Automatikusan generált leírás"/>
                    <pic:cNvPicPr/>
                  </pic:nvPicPr>
                  <pic:blipFill>
                    <a:blip r:embed="rId34"/>
                    <a:stretch>
                      <a:fillRect/>
                    </a:stretch>
                  </pic:blipFill>
                  <pic:spPr>
                    <a:xfrm>
                      <a:off x="0" y="0"/>
                      <a:ext cx="3309019" cy="3491902"/>
                    </a:xfrm>
                    <a:prstGeom prst="rect">
                      <a:avLst/>
                    </a:prstGeom>
                  </pic:spPr>
                </pic:pic>
              </a:graphicData>
            </a:graphic>
          </wp:inline>
        </w:drawing>
      </w:r>
    </w:p>
    <w:p w14:paraId="1065FF4E" w14:textId="3671D822" w:rsidR="00E95810" w:rsidRDefault="00000000" w:rsidP="008A12B5">
      <w:pPr>
        <w:pStyle w:val="Kpalrs"/>
      </w:pPr>
      <w:fldSimple w:instr=" SEQ ábra \* ARABIC ">
        <w:r w:rsidR="00DE04DD">
          <w:rPr>
            <w:noProof/>
          </w:rPr>
          <w:t>25</w:t>
        </w:r>
      </w:fldSimple>
      <w:r w:rsidR="008A12B5">
        <w:t>. ábra</w:t>
      </w:r>
      <w:r w:rsidR="00BB6AE6">
        <w:t>: Lekérdezések nézet weben.</w:t>
      </w:r>
    </w:p>
    <w:p w14:paraId="02F672CD" w14:textId="77777777" w:rsidR="00EA70AB" w:rsidRDefault="000A7A57" w:rsidP="00EA70AB">
      <w:pPr>
        <w:pStyle w:val="Kp"/>
      </w:pPr>
      <w:r w:rsidRPr="000A7A57">
        <w:rPr>
          <w:noProof/>
        </w:rPr>
        <w:drawing>
          <wp:inline distT="0" distB="0" distL="0" distR="0" wp14:anchorId="3140429D" wp14:editId="49C701CC">
            <wp:extent cx="3481186" cy="3678088"/>
            <wp:effectExtent l="0" t="0" r="0" b="0"/>
            <wp:docPr id="228259602"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59602" name="Kép 1" descr="A képen szöveg, képernyőkép, szoftver, Operációs rendszer látható&#10;&#10;Automatikusan generált leírás"/>
                    <pic:cNvPicPr/>
                  </pic:nvPicPr>
                  <pic:blipFill>
                    <a:blip r:embed="rId35"/>
                    <a:stretch>
                      <a:fillRect/>
                    </a:stretch>
                  </pic:blipFill>
                  <pic:spPr>
                    <a:xfrm>
                      <a:off x="0" y="0"/>
                      <a:ext cx="3485990" cy="3683164"/>
                    </a:xfrm>
                    <a:prstGeom prst="rect">
                      <a:avLst/>
                    </a:prstGeom>
                  </pic:spPr>
                </pic:pic>
              </a:graphicData>
            </a:graphic>
          </wp:inline>
        </w:drawing>
      </w:r>
    </w:p>
    <w:p w14:paraId="601BC5D7" w14:textId="0A0D0E73" w:rsidR="000A7A57" w:rsidRPr="000A7A57" w:rsidRDefault="00000000" w:rsidP="00EA70AB">
      <w:pPr>
        <w:pStyle w:val="Kpalrs"/>
      </w:pPr>
      <w:fldSimple w:instr=" SEQ ábra \* ARABIC ">
        <w:r w:rsidR="00DE04DD">
          <w:rPr>
            <w:noProof/>
          </w:rPr>
          <w:t>26</w:t>
        </w:r>
      </w:fldSimple>
      <w:r w:rsidR="00EA70AB">
        <w:t>. ábra: Dátum választó weben.</w:t>
      </w:r>
    </w:p>
    <w:p w14:paraId="7AFA0DE3" w14:textId="56365E31" w:rsidR="008B2925" w:rsidRDefault="000F157B" w:rsidP="008B2925">
      <w:pPr>
        <w:pStyle w:val="Cmsor1"/>
      </w:pPr>
      <w:bookmarkStart w:id="37" w:name="_Toc152851109"/>
      <w:bookmarkStart w:id="38" w:name="_Ref152853006"/>
      <w:r>
        <w:lastRenderedPageBreak/>
        <w:t>Összefoglalás</w:t>
      </w:r>
      <w:bookmarkEnd w:id="37"/>
      <w:bookmarkEnd w:id="38"/>
    </w:p>
    <w:p w14:paraId="2502BB09" w14:textId="6D4577F5" w:rsidR="00993E7D" w:rsidRDefault="00993E7D" w:rsidP="00993E7D">
      <w:pPr>
        <w:pStyle w:val="Cmsor2"/>
      </w:pPr>
      <w:bookmarkStart w:id="39" w:name="_Toc152851110"/>
      <w:r>
        <w:t>Értékelés</w:t>
      </w:r>
      <w:bookmarkEnd w:id="39"/>
    </w:p>
    <w:p w14:paraId="6DAD5D8E" w14:textId="0E85D864" w:rsidR="0061784D" w:rsidRDefault="0061784D" w:rsidP="0061784D">
      <w:r>
        <w:t xml:space="preserve">A szakdolgozat írása során számos értékes tapasztalattal gazdagodtam, különösen a </w:t>
      </w:r>
      <w:proofErr w:type="spellStart"/>
      <w:r>
        <w:t>Flutter</w:t>
      </w:r>
      <w:proofErr w:type="spellEnd"/>
      <w:r>
        <w:t xml:space="preserve"> keretrendszer összetett projektfejlesztési folyamatának megismerése révén. A projekt során megtapasztalt nehézségek és kihívások által bepillantást nyertem az alkalmazásfejlesztés komplexitásába. Konzulensem segítségével megismerkedtem a hatékony időgazdálkodás fontosságával, időbeosztással, ugyanakkor felismertem, hogy ezen a területen még további fejlődésre van szükségem. Általában 40% körüli határidőre történő befejezést tudtam elérni, és ezáltal felismertem az időmenedzsment terén rejlő lehetőségeket.</w:t>
      </w:r>
    </w:p>
    <w:p w14:paraId="2EEB156F" w14:textId="77777777" w:rsidR="0061784D" w:rsidRDefault="0061784D" w:rsidP="0061784D">
      <w:r>
        <w:t>Az alkalmazásfejlesztés során számos funkció és finomhangolás megvalósítása lett volna szükséges, amelyekre időhiány miatt nem került sor. A projekt során ráébredtem, hogy a problémamegoldás során sokszor váratlan akadályokba ütközünk, és megtanultam, hogyan lehet hatékonyan és pozitív hozzáállással kezelni ezeket a kihívásokat. A problémák pihentetése és későbbi újbóli megközelítése során többször is tapasztaltam, hogy új nézőpontból közelítve vagy friss elmeállapotban sikerült megtalálni a megoldást. Ezen képességem fejlesztése során számos olyan problémát oldottam meg, amelyek kezdetben lehetetlennek tűntek.</w:t>
      </w:r>
    </w:p>
    <w:p w14:paraId="540B40A1" w14:textId="5E514BAF" w:rsidR="0061784D" w:rsidRDefault="0061784D" w:rsidP="0061784D">
      <w:r>
        <w:t xml:space="preserve">Egy egyetemi tanárom, </w:t>
      </w:r>
      <w:proofErr w:type="spellStart"/>
      <w:r>
        <w:t>Dr</w:t>
      </w:r>
      <w:proofErr w:type="spellEnd"/>
      <w:r>
        <w:t xml:space="preserve"> Gajdos Sándor, inspiráló mondata, miszerint "az a mérnöki, ami működik", gyakran foglalkoztatott a szakdolgozatom írása során. E mondat által tudatosult bennem, hogy az optimalizált működésre kell koncentrálnom, és bár szívesen foglalkoztam volna apró részletekkel, az idő és energia </w:t>
      </w:r>
      <w:proofErr w:type="spellStart"/>
      <w:r>
        <w:t>korlátai</w:t>
      </w:r>
      <w:proofErr w:type="spellEnd"/>
      <w:r>
        <w:t xml:space="preserve"> miatt a hangsúlyt a projekt fontosabb aspektusaira kellett helyeznem. Ennek tudatában vagyok, és büszke vagyok arra, hogy sikerült megtalálnom az egyensúlyt a részletgazdagság és a projekt teljes funkcionalitása között.</w:t>
      </w:r>
    </w:p>
    <w:p w14:paraId="4AC7DCE1" w14:textId="77777777" w:rsidR="000F157B" w:rsidRDefault="000F157B" w:rsidP="000F157B">
      <w:pPr>
        <w:pStyle w:val="Cmsor2"/>
      </w:pPr>
      <w:bookmarkStart w:id="40" w:name="_Toc152851111"/>
      <w:r>
        <w:t>Továbbfejlesztési lehetőségek</w:t>
      </w:r>
      <w:bookmarkEnd w:id="40"/>
    </w:p>
    <w:p w14:paraId="70719181" w14:textId="77777777" w:rsidR="000F157B" w:rsidRDefault="000F157B" w:rsidP="000F157B">
      <w:r>
        <w:t xml:space="preserve">Az alkalmazás jelenlegi funkcionalitását tovább fejlesztve számos újításon gondolkodtam és terveztem. Először is, a felhasználói felületet lehetne </w:t>
      </w:r>
      <w:proofErr w:type="spellStart"/>
      <w:r>
        <w:t>újragondolni</w:t>
      </w:r>
      <w:proofErr w:type="spellEnd"/>
      <w:r>
        <w:t xml:space="preserve">, hogy még vonzóbb és </w:t>
      </w:r>
      <w:proofErr w:type="spellStart"/>
      <w:r>
        <w:t>felhasználóbarátabb</w:t>
      </w:r>
      <w:proofErr w:type="spellEnd"/>
      <w:r>
        <w:t xml:space="preserve"> legyen. Különböző releváns ábrák és egy </w:t>
      </w:r>
      <w:r>
        <w:lastRenderedPageBreak/>
        <w:t xml:space="preserve">passzoló szín és annak különböző árnyalatainak használatával lehetne feldobni a UI-t, ezáltal növelve annak vizuális </w:t>
      </w:r>
      <w:proofErr w:type="spellStart"/>
      <w:r>
        <w:t>vonzerejét</w:t>
      </w:r>
      <w:proofErr w:type="spellEnd"/>
      <w:r>
        <w:t xml:space="preserve"> és használhatóságát.</w:t>
      </w:r>
    </w:p>
    <w:p w14:paraId="4FE80609" w14:textId="77777777" w:rsidR="000F157B" w:rsidRDefault="000F157B" w:rsidP="000F157B">
      <w:r>
        <w:t>Az alkalmazás funkcionalitásának további javítása érdekében a zsebek (zseb ikonok) mozgathatóságának bevezetését, így a felhasználók testre szabhatnák a zsebek sorrendjét az egyéni preferenciáik szerint, ezáltal növelve az alkalmazás kényelmét.</w:t>
      </w:r>
    </w:p>
    <w:p w14:paraId="133C70FF" w14:textId="77777777" w:rsidR="000F157B" w:rsidRDefault="000F157B" w:rsidP="000F157B">
      <w:r>
        <w:t xml:space="preserve">Az automatikus bejelentkezés funkció implementálásával a bejelentkezett felhasználó adatait meg lehetne jegyezni, így elkerülhető lenne a folyamatos újra bejelentkezés szükségessége. Akár a </w:t>
      </w:r>
      <w:proofErr w:type="spellStart"/>
      <w:r>
        <w:t>biometrikus</w:t>
      </w:r>
      <w:proofErr w:type="spellEnd"/>
      <w:r>
        <w:t xml:space="preserve"> azonosítást is hozzá lehetne adni.</w:t>
      </w:r>
    </w:p>
    <w:p w14:paraId="10C7A56E" w14:textId="77777777" w:rsidR="000F157B" w:rsidRPr="008C245C" w:rsidRDefault="000F157B" w:rsidP="000F157B">
      <w:r>
        <w:t xml:space="preserve">Az alkalmazás személyiségét és azonosíthatóságát emelhetnénk egyedi logóval, mely a felhasználók számára könnyen felismerhető lenne és a </w:t>
      </w:r>
      <w:proofErr w:type="spellStart"/>
      <w:r>
        <w:t>BuXa</w:t>
      </w:r>
      <w:proofErr w:type="spellEnd"/>
      <w:r>
        <w:t xml:space="preserve"> alkalmazás védjegyévé válhatna.</w:t>
      </w:r>
    </w:p>
    <w:p w14:paraId="0BD378A4" w14:textId="77777777" w:rsidR="000F157B" w:rsidRPr="0061784D" w:rsidRDefault="000F157B" w:rsidP="0061784D"/>
    <w:p w14:paraId="7B281067" w14:textId="030F259C" w:rsidR="00993E7D" w:rsidRDefault="00993E7D" w:rsidP="00993E7D">
      <w:pPr>
        <w:pStyle w:val="Cmsor1"/>
      </w:pPr>
      <w:bookmarkStart w:id="41" w:name="_Toc152851112"/>
      <w:bookmarkStart w:id="42" w:name="_Ref152853024"/>
      <w:r>
        <w:lastRenderedPageBreak/>
        <w:t>Köszönetnyilvánítás</w:t>
      </w:r>
      <w:bookmarkEnd w:id="41"/>
      <w:bookmarkEnd w:id="42"/>
    </w:p>
    <w:p w14:paraId="6AEAEC74" w14:textId="5DF22FA9" w:rsidR="00204950" w:rsidRDefault="00204950" w:rsidP="00204950">
      <w:r>
        <w:t>Elsődlegesen szeretném kifejezni köszönetemet Somogyi Norbert Zsolt konzulensem felé, aki rengeteg segítséget nyújtott a dolgozat elkészítése során. Külön köszönet jár neki, hogy felkarolta a választott témát, és nagyban hozzájárult a sikeres munkához. Az elmúlt hónapok alatt számos értékes tapasztalatot szereztem, amelyek nélkülözhetetlenek voltak a fejlődésemhez.</w:t>
      </w:r>
    </w:p>
    <w:p w14:paraId="69E3FB3D" w14:textId="4AC6C58A" w:rsidR="00204950" w:rsidRDefault="00204950" w:rsidP="00204950">
      <w:r>
        <w:t>Köszönettel tartozom családomnak is, akik rendkívüli támogatást nyújtottak számomra, különösen a munka kezdeti és befejező szakaszaiban.</w:t>
      </w:r>
    </w:p>
    <w:p w14:paraId="73EF926A" w14:textId="3FA33568" w:rsidR="00204950" w:rsidRDefault="00204950" w:rsidP="00204950">
      <w:r>
        <w:t xml:space="preserve">Szeretném külön kiemelni </w:t>
      </w:r>
      <w:proofErr w:type="spellStart"/>
      <w:r>
        <w:t>Sitkéry</w:t>
      </w:r>
      <w:proofErr w:type="spellEnd"/>
      <w:r>
        <w:t xml:space="preserve"> Iván nevét, aki az utolsó pillanatban az év elején az én nevemben visszalépett a </w:t>
      </w:r>
      <w:proofErr w:type="spellStart"/>
      <w:r>
        <w:t>Kotlin</w:t>
      </w:r>
      <w:proofErr w:type="spellEnd"/>
      <w:r>
        <w:t xml:space="preserve"> alapú szoftverfejlesztés témától, mivel nem volt már hely és tudta, hogy nekem viszont nagyon kedves ez a téma.</w:t>
      </w:r>
    </w:p>
    <w:p w14:paraId="081BD400" w14:textId="48D0D050" w:rsidR="00204950" w:rsidRPr="00204950" w:rsidRDefault="00204950" w:rsidP="00204950">
      <w:r>
        <w:t>Mindezekért hálás vagyok, és mély tisztelettel adózom mindazoknak, akik részt vettek a személyes és szakmai fejlődésemben.</w:t>
      </w:r>
    </w:p>
    <w:p w14:paraId="289FAA59" w14:textId="77777777" w:rsidR="0063585C" w:rsidRDefault="0063585C" w:rsidP="00816BCB">
      <w:pPr>
        <w:pStyle w:val="Fejezetcimszmozsnlkl"/>
      </w:pPr>
      <w:bookmarkStart w:id="43" w:name="_Toc59896139"/>
      <w:bookmarkStart w:id="44" w:name="_Toc152851113"/>
      <w:r w:rsidRPr="00B50CAA">
        <w:lastRenderedPageBreak/>
        <w:t>Irodalomjegyzék</w:t>
      </w:r>
      <w:bookmarkEnd w:id="43"/>
      <w:bookmarkEnd w:id="44"/>
    </w:p>
    <w:p w14:paraId="2604F78B" w14:textId="7CB2BFC7" w:rsidR="00A7083E" w:rsidRDefault="00A7083E" w:rsidP="00A7083E">
      <w:pPr>
        <w:pStyle w:val="Irodalomjegyzksor"/>
      </w:pPr>
      <w:r>
        <w:t xml:space="preserve">Firebase Authentication </w:t>
      </w:r>
      <w:hyperlink r:id="rId36" w:history="1">
        <w:r w:rsidR="00EF1078" w:rsidRPr="00582C94">
          <w:rPr>
            <w:rStyle w:val="Hiperhivatkozs"/>
          </w:rPr>
          <w:t>https://firebase.google.com/docs/auth</w:t>
        </w:r>
        <w:r w:rsidR="00EF1078">
          <w:br/>
        </w:r>
        <w:r w:rsidR="00EF1078" w:rsidRPr="00EF1078">
          <w:t>(2023</w:t>
        </w:r>
      </w:hyperlink>
      <w:r w:rsidR="00EF1078">
        <w:t xml:space="preserve"> </w:t>
      </w:r>
      <w:r w:rsidR="000E7B05">
        <w:t>nov</w:t>
      </w:r>
      <w:r w:rsidR="00EF1078">
        <w:t xml:space="preserve">. </w:t>
      </w:r>
      <w:r w:rsidR="000E7B05">
        <w:t>23</w:t>
      </w:r>
      <w:r w:rsidR="00EF1078">
        <w:t>)</w:t>
      </w:r>
    </w:p>
    <w:p w14:paraId="27995841" w14:textId="36041193" w:rsidR="00A7083E" w:rsidRDefault="00A7083E" w:rsidP="00A7083E">
      <w:pPr>
        <w:pStyle w:val="Irodalomjegyzksor"/>
      </w:pPr>
      <w:r>
        <w:t xml:space="preserve">Firebase Firestore Database </w:t>
      </w:r>
      <w:hyperlink r:id="rId37" w:history="1">
        <w:r w:rsidRPr="007D3CF3">
          <w:rPr>
            <w:rStyle w:val="Hiperhivatkozs"/>
          </w:rPr>
          <w:t>https://firebase.google.com/docs/firestore</w:t>
        </w:r>
      </w:hyperlink>
      <w:r w:rsidR="00EF1078">
        <w:rPr>
          <w:rStyle w:val="Hiperhivatkozs"/>
        </w:rPr>
        <w:br/>
      </w:r>
      <w:r w:rsidR="00EF1078" w:rsidRPr="00EF1078">
        <w:t xml:space="preserve">(2023 dec. </w:t>
      </w:r>
      <w:r w:rsidR="000E7B05">
        <w:t>6</w:t>
      </w:r>
      <w:r w:rsidR="00EF1078" w:rsidRPr="00EF1078">
        <w:t>)</w:t>
      </w:r>
    </w:p>
    <w:p w14:paraId="4FCDD22D" w14:textId="39AA5771" w:rsidR="00A7083E" w:rsidRPr="00BD1D3B" w:rsidRDefault="0035597A" w:rsidP="006F512E">
      <w:pPr>
        <w:pStyle w:val="Irodalomjegyzksor"/>
        <w:rPr>
          <w:rStyle w:val="Hiperhivatkozs"/>
          <w:color w:val="auto"/>
          <w:u w:val="none"/>
        </w:rPr>
      </w:pPr>
      <w:r>
        <w:t xml:space="preserve">Flutter SQLite </w:t>
      </w:r>
      <w:hyperlink r:id="rId38" w:history="1">
        <w:r w:rsidRPr="007D3CF3">
          <w:rPr>
            <w:rStyle w:val="Hiperhivatkozs"/>
          </w:rPr>
          <w:t>https://docs.flutter.dev/</w:t>
        </w:r>
      </w:hyperlink>
      <w:r w:rsidR="00EF1078">
        <w:rPr>
          <w:rStyle w:val="Hiperhivatkozs"/>
        </w:rPr>
        <w:br/>
      </w:r>
      <w:r w:rsidR="00EF1078" w:rsidRPr="00EF1078">
        <w:rPr>
          <w:rStyle w:val="Hiperhivatkozs"/>
          <w:color w:val="auto"/>
          <w:u w:val="none"/>
        </w:rPr>
        <w:t xml:space="preserve">(2023 dec. </w:t>
      </w:r>
      <w:r w:rsidR="000E7B05">
        <w:rPr>
          <w:rStyle w:val="Hiperhivatkozs"/>
          <w:color w:val="auto"/>
          <w:u w:val="none"/>
        </w:rPr>
        <w:t>6</w:t>
      </w:r>
      <w:r w:rsidR="00EF1078" w:rsidRPr="00EF1078">
        <w:rPr>
          <w:rStyle w:val="Hiperhivatkozs"/>
          <w:color w:val="auto"/>
          <w:u w:val="none"/>
        </w:rPr>
        <w:t>)</w:t>
      </w:r>
    </w:p>
    <w:p w14:paraId="12B2E5FB" w14:textId="523CB86A" w:rsidR="00BD1D3B" w:rsidRDefault="00BD1D3B" w:rsidP="006F512E">
      <w:pPr>
        <w:pStyle w:val="Irodalomjegyzksor"/>
      </w:pPr>
      <w:r w:rsidRPr="00BD1D3B">
        <w:t>Firestore NoSQL</w:t>
      </w:r>
      <w:r>
        <w:t xml:space="preserve"> </w:t>
      </w:r>
      <w:hyperlink r:id="rId39" w:history="1">
        <w:r w:rsidR="00EF1078" w:rsidRPr="00582C94">
          <w:rPr>
            <w:rStyle w:val="Hiperhivatkozs"/>
          </w:rPr>
          <w:t>https://youtu.be/v_hR4K4auoQ?si=DxwGKohOsnFBwBsL</w:t>
        </w:r>
      </w:hyperlink>
      <w:r w:rsidR="00EF1078">
        <w:rPr>
          <w:rStyle w:val="Hiperhivatkozs"/>
        </w:rPr>
        <w:br/>
      </w:r>
      <w:r w:rsidR="00EF1078" w:rsidRPr="00EF1078">
        <w:t xml:space="preserve">(2023 dec. </w:t>
      </w:r>
      <w:r w:rsidR="000E7B05">
        <w:t>6</w:t>
      </w:r>
      <w:r w:rsidR="00EF1078" w:rsidRPr="00EF1078">
        <w:t>)</w:t>
      </w:r>
    </w:p>
    <w:p w14:paraId="5FA1105C" w14:textId="592DB06F" w:rsidR="0035597A" w:rsidRPr="00131FC6" w:rsidRDefault="00BD1D3B" w:rsidP="006F512E">
      <w:pPr>
        <w:pStyle w:val="Irodalomjegyzksor"/>
        <w:rPr>
          <w:rStyle w:val="Hiperhivatkozs"/>
          <w:color w:val="auto"/>
          <w:u w:val="none"/>
        </w:rPr>
      </w:pPr>
      <w:r>
        <w:t xml:space="preserve">MVVM Repository architektúra </w:t>
      </w:r>
      <w:r w:rsidR="00D33458">
        <w:t xml:space="preserve">ábra </w:t>
      </w:r>
      <w:hyperlink r:id="rId40" w:anchor="imgrc=rmBesAdArRZbhM" w:history="1">
        <w:r w:rsidR="00D33458" w:rsidRPr="00582C94">
          <w:rPr>
            <w:rStyle w:val="Hiperhivatkozs"/>
          </w:rPr>
          <w:t>https://www.google.com/search?sca_esv=587017952&amp;sxsrf=AM9HkKl2-4fwjKcNvqPpK6tWGWzbpygixg:1701452922090&amp;q=mvvm+repository&amp;tbm=isch&amp;source=lnms&amp;sa=X&amp;sqi=2&amp;ved=2ahUKEwiSvZeI5u6CAxWy2QIHHXRlBCQQ0pQJegQICxAB&amp;biw=1536&amp;bih=707&amp;dpr=1.25#imgrc=rmBesAdArRZbhM</w:t>
        </w:r>
      </w:hyperlink>
      <w:r w:rsidR="00EF1078">
        <w:br/>
      </w:r>
      <w:r w:rsidR="00EF1078" w:rsidRPr="00EF1078">
        <w:rPr>
          <w:rStyle w:val="Hiperhivatkozs"/>
          <w:color w:val="auto"/>
          <w:u w:val="none"/>
        </w:rPr>
        <w:t xml:space="preserve">(2023 </w:t>
      </w:r>
      <w:r w:rsidR="000E7B05">
        <w:rPr>
          <w:rStyle w:val="Hiperhivatkozs"/>
          <w:color w:val="auto"/>
          <w:u w:val="none"/>
        </w:rPr>
        <w:t>nov</w:t>
      </w:r>
      <w:r w:rsidR="00EF1078" w:rsidRPr="00EF1078">
        <w:rPr>
          <w:rStyle w:val="Hiperhivatkozs"/>
          <w:color w:val="auto"/>
          <w:u w:val="none"/>
        </w:rPr>
        <w:t>.)</w:t>
      </w:r>
    </w:p>
    <w:p w14:paraId="135A3899" w14:textId="76B4F5E9" w:rsidR="00131FC6" w:rsidRPr="00131FC6" w:rsidRDefault="00131FC6" w:rsidP="006F512E">
      <w:pPr>
        <w:pStyle w:val="Irodalomjegyzksor"/>
        <w:rPr>
          <w:rStyle w:val="Hiperhivatkozs"/>
          <w:color w:val="auto"/>
          <w:u w:val="none"/>
        </w:rPr>
      </w:pPr>
      <w:r w:rsidRPr="00131FC6">
        <w:t xml:space="preserve">GitHub </w:t>
      </w:r>
      <w:hyperlink r:id="rId41" w:history="1">
        <w:r w:rsidRPr="0062792E">
          <w:rPr>
            <w:rStyle w:val="Hiperhivatkozs"/>
          </w:rPr>
          <w:t>https://kinsta.com/knowledgebase/what-is-github/</w:t>
        </w:r>
      </w:hyperlink>
      <w:r w:rsidR="00EF1078">
        <w:rPr>
          <w:rStyle w:val="Hiperhivatkozs"/>
        </w:rPr>
        <w:br/>
      </w:r>
      <w:r w:rsidR="00EF1078" w:rsidRPr="00EF1078">
        <w:rPr>
          <w:rStyle w:val="Hiperhivatkozs"/>
          <w:color w:val="auto"/>
          <w:u w:val="none"/>
        </w:rPr>
        <w:t>(2023 dec. 7)</w:t>
      </w:r>
    </w:p>
    <w:p w14:paraId="6E3F78CE" w14:textId="0CBADDB5" w:rsidR="00131FC6" w:rsidRPr="00131FC6" w:rsidRDefault="00131FC6" w:rsidP="006F512E">
      <w:pPr>
        <w:pStyle w:val="Irodalomjegyzksor"/>
        <w:rPr>
          <w:rStyle w:val="Hiperhivatkozs"/>
          <w:color w:val="auto"/>
          <w:u w:val="none"/>
        </w:rPr>
      </w:pPr>
      <w:r w:rsidRPr="00131FC6">
        <w:t xml:space="preserve">Flutter </w:t>
      </w:r>
      <w:hyperlink r:id="rId42" w:history="1">
        <w:r w:rsidRPr="0062792E">
          <w:rPr>
            <w:rStyle w:val="Hiperhivatkozs"/>
          </w:rPr>
          <w:t>https://docs.flutter.dev/get-started/editor</w:t>
        </w:r>
      </w:hyperlink>
      <w:r w:rsidR="00EF1078">
        <w:rPr>
          <w:rStyle w:val="Hiperhivatkozs"/>
        </w:rPr>
        <w:br/>
      </w:r>
      <w:r w:rsidR="00EF1078" w:rsidRPr="00EF1078">
        <w:rPr>
          <w:rStyle w:val="Hiperhivatkozs"/>
          <w:color w:val="auto"/>
          <w:u w:val="none"/>
        </w:rPr>
        <w:t>(2023 dec. 7)</w:t>
      </w:r>
    </w:p>
    <w:p w14:paraId="26E83286" w14:textId="35EAF46D" w:rsidR="00131FC6" w:rsidRPr="00131FC6" w:rsidRDefault="00131FC6" w:rsidP="006F512E">
      <w:pPr>
        <w:pStyle w:val="Irodalomjegyzksor"/>
        <w:rPr>
          <w:rStyle w:val="Hiperhivatkozs"/>
          <w:color w:val="auto"/>
          <w:u w:val="none"/>
        </w:rPr>
      </w:pPr>
      <w:r w:rsidRPr="00131FC6">
        <w:t>Visual Studio Code</w:t>
      </w:r>
      <w:r>
        <w:rPr>
          <w:rStyle w:val="Hiperhivatkozs"/>
        </w:rPr>
        <w:t xml:space="preserve"> </w:t>
      </w:r>
      <w:hyperlink r:id="rId43" w:history="1">
        <w:r w:rsidR="00EF1078" w:rsidRPr="00582C94">
          <w:rPr>
            <w:rStyle w:val="Hiperhivatkozs"/>
          </w:rPr>
          <w:t>https://docs.flutter.dev/tools/vs-code?gclid=CjwKCAiApaarBhB7EiwAYiMwqgafYL7obBKo8GDa-94skv1Uc7PphJNgjs1lI_4dyRFNX6JLJmFpEBoCNaAQAvD_BwE&amp;gclsrc=aw.d</w:t>
        </w:r>
        <w:r w:rsidR="00EF1078" w:rsidRPr="00582C94">
          <w:rPr>
            <w:rStyle w:val="Hiperhivatkozs"/>
          </w:rPr>
          <w:br/>
          <w:t>s</w:t>
        </w:r>
      </w:hyperlink>
      <w:r w:rsidR="00EF1078">
        <w:rPr>
          <w:rStyle w:val="Hiperhivatkozs"/>
        </w:rPr>
        <w:br/>
      </w:r>
      <w:r w:rsidR="00EF1078" w:rsidRPr="00EF1078">
        <w:rPr>
          <w:rStyle w:val="Hiperhivatkozs"/>
          <w:color w:val="auto"/>
          <w:u w:val="none"/>
        </w:rPr>
        <w:t xml:space="preserve">(2023 </w:t>
      </w:r>
      <w:r w:rsidR="000E7B05">
        <w:rPr>
          <w:rStyle w:val="Hiperhivatkozs"/>
          <w:color w:val="auto"/>
          <w:u w:val="none"/>
        </w:rPr>
        <w:t>nov</w:t>
      </w:r>
      <w:r w:rsidR="00EF1078" w:rsidRPr="00EF1078">
        <w:rPr>
          <w:rStyle w:val="Hiperhivatkozs"/>
          <w:color w:val="auto"/>
          <w:u w:val="none"/>
        </w:rPr>
        <w:t xml:space="preserve">. </w:t>
      </w:r>
      <w:r w:rsidR="000E7B05">
        <w:rPr>
          <w:rStyle w:val="Hiperhivatkozs"/>
          <w:color w:val="auto"/>
          <w:u w:val="none"/>
        </w:rPr>
        <w:t>10</w:t>
      </w:r>
      <w:r w:rsidR="00EF1078" w:rsidRPr="00EF1078">
        <w:rPr>
          <w:rStyle w:val="Hiperhivatkozs"/>
          <w:color w:val="auto"/>
          <w:u w:val="none"/>
        </w:rPr>
        <w:t>)</w:t>
      </w:r>
    </w:p>
    <w:p w14:paraId="479C81CE" w14:textId="14B6603E" w:rsidR="00EC78C9" w:rsidRDefault="00131FC6" w:rsidP="00EC78C9">
      <w:pPr>
        <w:pStyle w:val="Irodalomjegyzksor"/>
        <w:rPr>
          <w:rStyle w:val="Hiperhivatkozs"/>
          <w:color w:val="auto"/>
          <w:u w:val="none"/>
        </w:rPr>
      </w:pPr>
      <w:r w:rsidRPr="00131FC6">
        <w:t xml:space="preserve">Android Studio Emulator </w:t>
      </w:r>
      <w:hyperlink r:id="rId44" w:history="1">
        <w:r w:rsidRPr="0062792E">
          <w:rPr>
            <w:rStyle w:val="Hiperhivatkozs"/>
          </w:rPr>
          <w:t>https://developer.android.com/studio/run/emulator</w:t>
        </w:r>
      </w:hyperlink>
      <w:r w:rsidR="00EF1078">
        <w:rPr>
          <w:rStyle w:val="Hiperhivatkozs"/>
        </w:rPr>
        <w:br/>
      </w:r>
      <w:r w:rsidR="00EF1078" w:rsidRPr="00EF1078">
        <w:rPr>
          <w:rStyle w:val="Hiperhivatkozs"/>
          <w:color w:val="auto"/>
          <w:u w:val="none"/>
        </w:rPr>
        <w:t xml:space="preserve">(2023 </w:t>
      </w:r>
      <w:r w:rsidR="000E7B05">
        <w:rPr>
          <w:rStyle w:val="Hiperhivatkozs"/>
          <w:color w:val="auto"/>
          <w:u w:val="none"/>
        </w:rPr>
        <w:t>nov</w:t>
      </w:r>
      <w:r w:rsidR="00EF1078" w:rsidRPr="00EF1078">
        <w:rPr>
          <w:rStyle w:val="Hiperhivatkozs"/>
          <w:color w:val="auto"/>
          <w:u w:val="none"/>
        </w:rPr>
        <w:t xml:space="preserve">. </w:t>
      </w:r>
      <w:r w:rsidR="000E7B05">
        <w:rPr>
          <w:rStyle w:val="Hiperhivatkozs"/>
          <w:color w:val="auto"/>
          <w:u w:val="none"/>
        </w:rPr>
        <w:t>6</w:t>
      </w:r>
      <w:r w:rsidR="00EF1078" w:rsidRPr="00EF1078">
        <w:rPr>
          <w:rStyle w:val="Hiperhivatkozs"/>
          <w:color w:val="auto"/>
          <w:u w:val="none"/>
        </w:rPr>
        <w:t>)</w:t>
      </w:r>
    </w:p>
    <w:p w14:paraId="31A80FC5" w14:textId="550816A2" w:rsidR="00EC78C9" w:rsidRDefault="00B2642D" w:rsidP="00EC78C9">
      <w:pPr>
        <w:pStyle w:val="Irodalomjegyzksor"/>
        <w:rPr>
          <w:rStyle w:val="Hiperhivatkozs"/>
          <w:color w:val="auto"/>
          <w:u w:val="none"/>
        </w:rPr>
      </w:pPr>
      <w:r>
        <w:rPr>
          <w:rStyle w:val="Hiperhivatkozs"/>
          <w:color w:val="auto"/>
          <w:u w:val="none"/>
        </w:rPr>
        <w:t>Firebase SDK</w:t>
      </w:r>
      <w:r w:rsidR="00EC78C9" w:rsidRPr="00B2642D">
        <w:rPr>
          <w:rStyle w:val="Hiperhivatkozs"/>
        </w:rPr>
        <w:t xml:space="preserve"> </w:t>
      </w:r>
      <w:r w:rsidRPr="00B2642D">
        <w:rPr>
          <w:rStyle w:val="Hiperhivatkozs"/>
        </w:rPr>
        <w:t>https://firebase.google.com/docs/firestore/client/libraries</w:t>
      </w:r>
      <w:r w:rsidR="00EF1078">
        <w:rPr>
          <w:rStyle w:val="Hiperhivatkozs"/>
        </w:rPr>
        <w:br/>
      </w:r>
      <w:r w:rsidR="00EF1078" w:rsidRPr="00EF1078">
        <w:rPr>
          <w:rStyle w:val="Hiperhivatkozs"/>
          <w:color w:val="auto"/>
          <w:u w:val="none"/>
        </w:rPr>
        <w:t>(2023 dec.)</w:t>
      </w:r>
    </w:p>
    <w:p w14:paraId="2F876BC1" w14:textId="1F73A09C" w:rsidR="00EC78C9" w:rsidRPr="00D33458" w:rsidRDefault="00EC78C9" w:rsidP="00EC78C9">
      <w:pPr>
        <w:pStyle w:val="Irodalomjegyzksor"/>
        <w:rPr>
          <w:rStyle w:val="Hiperhivatkozs"/>
          <w:color w:val="auto"/>
          <w:u w:val="none"/>
        </w:rPr>
      </w:pPr>
      <w:r>
        <w:rPr>
          <w:rStyle w:val="Hiperhivatkozs"/>
          <w:color w:val="auto"/>
          <w:u w:val="none"/>
        </w:rPr>
        <w:t xml:space="preserve">Revolut </w:t>
      </w:r>
      <w:hyperlink r:id="rId45" w:history="1">
        <w:r w:rsidR="00D33458" w:rsidRPr="00582C94">
          <w:rPr>
            <w:rStyle w:val="Hiperhivatkozs"/>
          </w:rPr>
          <w:t>https://en.wikipedia.org/wiki/Revolut</w:t>
        </w:r>
      </w:hyperlink>
      <w:r w:rsidR="00EF1078">
        <w:rPr>
          <w:rStyle w:val="Hiperhivatkozs"/>
        </w:rPr>
        <w:br/>
      </w:r>
      <w:r w:rsidR="00EF1078" w:rsidRPr="00EF1078">
        <w:rPr>
          <w:rStyle w:val="Hiperhivatkozs"/>
          <w:color w:val="auto"/>
          <w:u w:val="none"/>
        </w:rPr>
        <w:t xml:space="preserve">(2023 </w:t>
      </w:r>
      <w:r w:rsidR="000E7B05">
        <w:rPr>
          <w:rStyle w:val="Hiperhivatkozs"/>
          <w:color w:val="auto"/>
          <w:u w:val="none"/>
        </w:rPr>
        <w:t>nov</w:t>
      </w:r>
      <w:r w:rsidR="00EF1078" w:rsidRPr="00EF1078">
        <w:rPr>
          <w:rStyle w:val="Hiperhivatkozs"/>
          <w:color w:val="auto"/>
          <w:u w:val="none"/>
        </w:rPr>
        <w:t xml:space="preserve">. </w:t>
      </w:r>
      <w:r w:rsidR="000E7B05">
        <w:rPr>
          <w:rStyle w:val="Hiperhivatkozs"/>
          <w:color w:val="auto"/>
          <w:u w:val="none"/>
        </w:rPr>
        <w:t>5</w:t>
      </w:r>
      <w:r w:rsidR="00EF1078" w:rsidRPr="00EF1078">
        <w:rPr>
          <w:rStyle w:val="Hiperhivatkozs"/>
          <w:color w:val="auto"/>
          <w:u w:val="none"/>
        </w:rPr>
        <w:t>)</w:t>
      </w:r>
    </w:p>
    <w:p w14:paraId="59F487EE" w14:textId="1C2CD679" w:rsidR="00D33458" w:rsidRPr="00986D0D" w:rsidRDefault="00D33458" w:rsidP="00EC78C9">
      <w:pPr>
        <w:pStyle w:val="Irodalomjegyzksor"/>
        <w:rPr>
          <w:rStyle w:val="Hiperhivatkozs"/>
          <w:color w:val="auto"/>
          <w:u w:val="none"/>
        </w:rPr>
      </w:pPr>
      <w:r>
        <w:t xml:space="preserve">MVVM Repository architektúra </w:t>
      </w:r>
      <w:hyperlink r:id="rId46" w:history="1">
        <w:r w:rsidR="00986D0D" w:rsidRPr="00582C94">
          <w:rPr>
            <w:rStyle w:val="Hiperhivatkozs"/>
          </w:rPr>
          <w:t>https://digital-solutions.consulting/uncategorized/repository-in-androids-mvvm-architecture/</w:t>
        </w:r>
      </w:hyperlink>
      <w:r w:rsidR="00EF1078">
        <w:rPr>
          <w:rStyle w:val="Hiperhivatkozs"/>
        </w:rPr>
        <w:br/>
      </w:r>
      <w:r w:rsidR="00EF1078" w:rsidRPr="00EF1078">
        <w:rPr>
          <w:rStyle w:val="Hiperhivatkozs"/>
          <w:color w:val="auto"/>
          <w:u w:val="none"/>
        </w:rPr>
        <w:t>(2023 dec. 7)</w:t>
      </w:r>
    </w:p>
    <w:p w14:paraId="42747284" w14:textId="41B7FFD9" w:rsidR="00986D0D" w:rsidRPr="0093111B" w:rsidRDefault="00986D0D" w:rsidP="00EC78C9">
      <w:pPr>
        <w:pStyle w:val="Irodalomjegyzksor"/>
        <w:rPr>
          <w:rStyle w:val="Hiperhivatkozs"/>
          <w:color w:val="auto"/>
          <w:u w:val="none"/>
        </w:rPr>
      </w:pPr>
      <w:r>
        <w:t xml:space="preserve">ACID </w:t>
      </w:r>
      <w:hyperlink r:id="rId47" w:history="1">
        <w:r w:rsidR="0093111B" w:rsidRPr="00582C94">
          <w:rPr>
            <w:rStyle w:val="Hiperhivatkozs"/>
          </w:rPr>
          <w:t>https://hu.wikipedia.org/wiki/ACID</w:t>
        </w:r>
      </w:hyperlink>
      <w:r w:rsidR="00BC646F">
        <w:rPr>
          <w:rStyle w:val="Hiperhivatkozs"/>
        </w:rPr>
        <w:br/>
      </w:r>
      <w:r w:rsidR="00BC646F" w:rsidRPr="00BC646F">
        <w:rPr>
          <w:rStyle w:val="Hiperhivatkozs"/>
          <w:color w:val="auto"/>
          <w:u w:val="none"/>
        </w:rPr>
        <w:t xml:space="preserve">(2023 dec. </w:t>
      </w:r>
      <w:r w:rsidR="000E7B05">
        <w:rPr>
          <w:rStyle w:val="Hiperhivatkozs"/>
          <w:color w:val="auto"/>
          <w:u w:val="none"/>
        </w:rPr>
        <w:t>2</w:t>
      </w:r>
      <w:r w:rsidR="00BC646F" w:rsidRPr="00BC646F">
        <w:rPr>
          <w:rStyle w:val="Hiperhivatkozs"/>
          <w:color w:val="auto"/>
          <w:u w:val="none"/>
        </w:rPr>
        <w:t>)</w:t>
      </w:r>
    </w:p>
    <w:p w14:paraId="428252F4" w14:textId="664D6C4E" w:rsidR="0093111B" w:rsidRPr="00AD1CC3" w:rsidRDefault="0093111B" w:rsidP="00EC78C9">
      <w:pPr>
        <w:pStyle w:val="Irodalomjegyzksor"/>
        <w:rPr>
          <w:rStyle w:val="Hiperhivatkozs"/>
          <w:color w:val="auto"/>
          <w:u w:val="none"/>
        </w:rPr>
      </w:pPr>
      <w:r>
        <w:lastRenderedPageBreak/>
        <w:t xml:space="preserve">Dart language </w:t>
      </w:r>
      <w:hyperlink r:id="rId48" w:history="1">
        <w:r w:rsidR="00AD1CC3" w:rsidRPr="00582C94">
          <w:rPr>
            <w:rStyle w:val="Hiperhivatkozs"/>
          </w:rPr>
          <w:t>https://dart.dev/</w:t>
        </w:r>
      </w:hyperlink>
      <w:r w:rsidR="00BC646F">
        <w:rPr>
          <w:rStyle w:val="Hiperhivatkozs"/>
        </w:rPr>
        <w:br/>
      </w:r>
      <w:r w:rsidR="00BC646F" w:rsidRPr="00BC646F">
        <w:rPr>
          <w:rStyle w:val="Hiperhivatkozs"/>
          <w:color w:val="auto"/>
          <w:u w:val="none"/>
        </w:rPr>
        <w:t xml:space="preserve">(2023 dec. </w:t>
      </w:r>
      <w:r w:rsidR="000E7B05">
        <w:rPr>
          <w:rStyle w:val="Hiperhivatkozs"/>
          <w:color w:val="auto"/>
          <w:u w:val="none"/>
        </w:rPr>
        <w:t>2</w:t>
      </w:r>
      <w:r w:rsidR="00BC646F" w:rsidRPr="00BC646F">
        <w:rPr>
          <w:rStyle w:val="Hiperhivatkozs"/>
          <w:color w:val="auto"/>
          <w:u w:val="none"/>
        </w:rPr>
        <w:t>)</w:t>
      </w:r>
    </w:p>
    <w:p w14:paraId="3908446B" w14:textId="283E8FAB" w:rsidR="00AD1CC3" w:rsidRPr="00EE1A1F" w:rsidRDefault="00AD1CC3" w:rsidP="00EC78C9">
      <w:pPr>
        <w:pStyle w:val="Irodalomjegyzksor"/>
      </w:pPr>
      <w:r w:rsidRPr="00AD1CC3">
        <w:t xml:space="preserve">GitHub Desktop </w:t>
      </w:r>
      <w:r w:rsidRPr="00AD1CC3">
        <w:rPr>
          <w:rStyle w:val="Hiperhivatkozs"/>
        </w:rPr>
        <w:t>https://desktop.github.com/</w:t>
      </w:r>
      <w:r w:rsidR="00BC646F">
        <w:rPr>
          <w:rStyle w:val="Hiperhivatkozs"/>
        </w:rPr>
        <w:br/>
      </w:r>
      <w:r w:rsidR="00BC646F" w:rsidRPr="00BC646F">
        <w:t xml:space="preserve">(2023 dec. </w:t>
      </w:r>
      <w:r w:rsidR="000E7B05">
        <w:t>2</w:t>
      </w:r>
      <w:r w:rsidR="00BC646F" w:rsidRPr="00BC646F">
        <w:t>)</w:t>
      </w:r>
    </w:p>
    <w:p w14:paraId="50FD8B8F" w14:textId="77777777" w:rsidR="00A7083E" w:rsidRPr="00A7083E" w:rsidRDefault="00A7083E" w:rsidP="00A7083E"/>
    <w:p w14:paraId="5747A86F" w14:textId="77777777" w:rsidR="00B50CAA" w:rsidRDefault="00B50CAA" w:rsidP="00B50CAA"/>
    <w:sectPr w:rsidR="00B50CAA" w:rsidSect="0056267F">
      <w:headerReference w:type="even" r:id="rId49"/>
      <w:footerReference w:type="default" r:id="rId50"/>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B920C" w14:textId="77777777" w:rsidR="00485BDB" w:rsidRDefault="00485BDB">
      <w:r>
        <w:separator/>
      </w:r>
    </w:p>
  </w:endnote>
  <w:endnote w:type="continuationSeparator" w:id="0">
    <w:p w14:paraId="6226D849" w14:textId="77777777" w:rsidR="00485BDB" w:rsidRDefault="00485B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F8CAB" w14:textId="77777777" w:rsidR="00485BDB" w:rsidRDefault="00485BDB">
      <w:r>
        <w:separator/>
      </w:r>
    </w:p>
  </w:footnote>
  <w:footnote w:type="continuationSeparator" w:id="0">
    <w:p w14:paraId="09D1D359" w14:textId="77777777" w:rsidR="00485BDB" w:rsidRDefault="00485B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D1F5AAD"/>
    <w:multiLevelType w:val="hybridMultilevel"/>
    <w:tmpl w:val="C960EB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49D4B2A"/>
    <w:multiLevelType w:val="hybridMultilevel"/>
    <w:tmpl w:val="C05AE56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8632002"/>
    <w:multiLevelType w:val="hybridMultilevel"/>
    <w:tmpl w:val="7E9473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B481A33"/>
    <w:multiLevelType w:val="hybridMultilevel"/>
    <w:tmpl w:val="A18639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72705B7"/>
    <w:multiLevelType w:val="hybridMultilevel"/>
    <w:tmpl w:val="044C42DE"/>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DDC7EF8"/>
    <w:multiLevelType w:val="hybridMultilevel"/>
    <w:tmpl w:val="A79A570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ECA555E"/>
    <w:multiLevelType w:val="hybridMultilevel"/>
    <w:tmpl w:val="746EFE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51935914">
    <w:abstractNumId w:val="10"/>
  </w:num>
  <w:num w:numId="2" w16cid:durableId="639193496">
    <w:abstractNumId w:val="26"/>
  </w:num>
  <w:num w:numId="3" w16cid:durableId="292831424">
    <w:abstractNumId w:val="12"/>
  </w:num>
  <w:num w:numId="4" w16cid:durableId="1120415975">
    <w:abstractNumId w:val="21"/>
  </w:num>
  <w:num w:numId="5" w16cid:durableId="425006183">
    <w:abstractNumId w:val="22"/>
  </w:num>
  <w:num w:numId="6" w16cid:durableId="815731568">
    <w:abstractNumId w:val="23"/>
  </w:num>
  <w:num w:numId="7" w16cid:durableId="260073182">
    <w:abstractNumId w:val="17"/>
  </w:num>
  <w:num w:numId="8" w16cid:durableId="569005266">
    <w:abstractNumId w:val="11"/>
  </w:num>
  <w:num w:numId="9" w16cid:durableId="850291468">
    <w:abstractNumId w:val="18"/>
  </w:num>
  <w:num w:numId="10" w16cid:durableId="1147356580">
    <w:abstractNumId w:val="27"/>
  </w:num>
  <w:num w:numId="11" w16cid:durableId="369695963">
    <w:abstractNumId w:val="19"/>
  </w:num>
  <w:num w:numId="12" w16cid:durableId="1388800312">
    <w:abstractNumId w:val="25"/>
  </w:num>
  <w:num w:numId="13" w16cid:durableId="1580017585">
    <w:abstractNumId w:val="9"/>
  </w:num>
  <w:num w:numId="14" w16cid:durableId="422646239">
    <w:abstractNumId w:val="7"/>
  </w:num>
  <w:num w:numId="15" w16cid:durableId="374504964">
    <w:abstractNumId w:val="6"/>
  </w:num>
  <w:num w:numId="16" w16cid:durableId="2088257728">
    <w:abstractNumId w:val="5"/>
  </w:num>
  <w:num w:numId="17" w16cid:durableId="1671567127">
    <w:abstractNumId w:val="4"/>
  </w:num>
  <w:num w:numId="18" w16cid:durableId="633222674">
    <w:abstractNumId w:val="8"/>
  </w:num>
  <w:num w:numId="19" w16cid:durableId="1269700827">
    <w:abstractNumId w:val="3"/>
  </w:num>
  <w:num w:numId="20" w16cid:durableId="78723275">
    <w:abstractNumId w:val="2"/>
  </w:num>
  <w:num w:numId="21" w16cid:durableId="1182816817">
    <w:abstractNumId w:val="1"/>
  </w:num>
  <w:num w:numId="22" w16cid:durableId="2009165325">
    <w:abstractNumId w:val="0"/>
  </w:num>
  <w:num w:numId="23" w16cid:durableId="1139804795">
    <w:abstractNumId w:val="26"/>
  </w:num>
  <w:num w:numId="24" w16cid:durableId="137461473">
    <w:abstractNumId w:val="26"/>
  </w:num>
  <w:num w:numId="25" w16cid:durableId="2081520508">
    <w:abstractNumId w:val="26"/>
  </w:num>
  <w:num w:numId="26" w16cid:durableId="1183277522">
    <w:abstractNumId w:val="26"/>
  </w:num>
  <w:num w:numId="27" w16cid:durableId="1127892219">
    <w:abstractNumId w:val="26"/>
  </w:num>
  <w:num w:numId="28" w16cid:durableId="194778677">
    <w:abstractNumId w:val="26"/>
  </w:num>
  <w:num w:numId="29" w16cid:durableId="1943490677">
    <w:abstractNumId w:val="26"/>
  </w:num>
  <w:num w:numId="30" w16cid:durableId="24136068">
    <w:abstractNumId w:val="26"/>
  </w:num>
  <w:num w:numId="31" w16cid:durableId="472842382">
    <w:abstractNumId w:val="26"/>
  </w:num>
  <w:num w:numId="32" w16cid:durableId="2105028284">
    <w:abstractNumId w:val="26"/>
  </w:num>
  <w:num w:numId="33" w16cid:durableId="1451976216">
    <w:abstractNumId w:val="26"/>
  </w:num>
  <w:num w:numId="34" w16cid:durableId="760755061">
    <w:abstractNumId w:val="26"/>
  </w:num>
  <w:num w:numId="35" w16cid:durableId="192960765">
    <w:abstractNumId w:val="26"/>
  </w:num>
  <w:num w:numId="36" w16cid:durableId="1160540694">
    <w:abstractNumId w:val="26"/>
  </w:num>
  <w:num w:numId="37" w16cid:durableId="1046762729">
    <w:abstractNumId w:val="26"/>
  </w:num>
  <w:num w:numId="38" w16cid:durableId="617374024">
    <w:abstractNumId w:val="26"/>
  </w:num>
  <w:num w:numId="39" w16cid:durableId="642854290">
    <w:abstractNumId w:val="26"/>
  </w:num>
  <w:num w:numId="40" w16cid:durableId="1042439151">
    <w:abstractNumId w:val="15"/>
  </w:num>
  <w:num w:numId="41" w16cid:durableId="1915814331">
    <w:abstractNumId w:val="26"/>
  </w:num>
  <w:num w:numId="42" w16cid:durableId="988823332">
    <w:abstractNumId w:val="26"/>
  </w:num>
  <w:num w:numId="43" w16cid:durableId="1275752216">
    <w:abstractNumId w:val="26"/>
  </w:num>
  <w:num w:numId="44" w16cid:durableId="1851262547">
    <w:abstractNumId w:val="26"/>
  </w:num>
  <w:num w:numId="45" w16cid:durableId="606430439">
    <w:abstractNumId w:val="26"/>
  </w:num>
  <w:num w:numId="46" w16cid:durableId="958268793">
    <w:abstractNumId w:val="26"/>
  </w:num>
  <w:num w:numId="47" w16cid:durableId="2043356396">
    <w:abstractNumId w:val="26"/>
  </w:num>
  <w:num w:numId="48" w16cid:durableId="84114920">
    <w:abstractNumId w:val="28"/>
  </w:num>
  <w:num w:numId="49" w16cid:durableId="1859350255">
    <w:abstractNumId w:val="14"/>
  </w:num>
  <w:num w:numId="50" w16cid:durableId="1859078217">
    <w:abstractNumId w:val="26"/>
  </w:num>
  <w:num w:numId="51" w16cid:durableId="904294846">
    <w:abstractNumId w:val="26"/>
  </w:num>
  <w:num w:numId="52" w16cid:durableId="1847480842">
    <w:abstractNumId w:val="26"/>
  </w:num>
  <w:num w:numId="53" w16cid:durableId="525143871">
    <w:abstractNumId w:val="26"/>
  </w:num>
  <w:num w:numId="54" w16cid:durableId="1458836852">
    <w:abstractNumId w:val="16"/>
  </w:num>
  <w:num w:numId="55" w16cid:durableId="1810587933">
    <w:abstractNumId w:val="26"/>
  </w:num>
  <w:num w:numId="56" w16cid:durableId="671370167">
    <w:abstractNumId w:val="24"/>
  </w:num>
  <w:num w:numId="57" w16cid:durableId="23140474">
    <w:abstractNumId w:val="26"/>
  </w:num>
  <w:num w:numId="58" w16cid:durableId="1998534744">
    <w:abstractNumId w:val="26"/>
  </w:num>
  <w:num w:numId="59" w16cid:durableId="1320227698">
    <w:abstractNumId w:val="26"/>
  </w:num>
  <w:num w:numId="60" w16cid:durableId="638609902">
    <w:abstractNumId w:val="26"/>
  </w:num>
  <w:num w:numId="61" w16cid:durableId="387610473">
    <w:abstractNumId w:val="20"/>
  </w:num>
  <w:num w:numId="62" w16cid:durableId="924336676">
    <w:abstractNumId w:val="13"/>
  </w:num>
  <w:num w:numId="63" w16cid:durableId="640113612">
    <w:abstractNumId w:val="26"/>
  </w:num>
  <w:num w:numId="64" w16cid:durableId="908199180">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18F0"/>
    <w:rsid w:val="000062F4"/>
    <w:rsid w:val="0001192F"/>
    <w:rsid w:val="000233AD"/>
    <w:rsid w:val="00060455"/>
    <w:rsid w:val="00062DD2"/>
    <w:rsid w:val="00065E69"/>
    <w:rsid w:val="00093EB1"/>
    <w:rsid w:val="000A0C97"/>
    <w:rsid w:val="000A5A54"/>
    <w:rsid w:val="000A7483"/>
    <w:rsid w:val="000A7A57"/>
    <w:rsid w:val="000B0CFA"/>
    <w:rsid w:val="000B1BB6"/>
    <w:rsid w:val="000B53E0"/>
    <w:rsid w:val="000B59F4"/>
    <w:rsid w:val="000C4529"/>
    <w:rsid w:val="000D0385"/>
    <w:rsid w:val="000D3C48"/>
    <w:rsid w:val="000E5471"/>
    <w:rsid w:val="000E7B05"/>
    <w:rsid w:val="000F157B"/>
    <w:rsid w:val="000F3353"/>
    <w:rsid w:val="001308E0"/>
    <w:rsid w:val="00131FC6"/>
    <w:rsid w:val="00132474"/>
    <w:rsid w:val="00152999"/>
    <w:rsid w:val="00162232"/>
    <w:rsid w:val="00171054"/>
    <w:rsid w:val="00172B80"/>
    <w:rsid w:val="00177362"/>
    <w:rsid w:val="001A2612"/>
    <w:rsid w:val="001A32A6"/>
    <w:rsid w:val="001A57BC"/>
    <w:rsid w:val="001B6D76"/>
    <w:rsid w:val="001D4311"/>
    <w:rsid w:val="001F3078"/>
    <w:rsid w:val="001F4D83"/>
    <w:rsid w:val="001F599C"/>
    <w:rsid w:val="00204950"/>
    <w:rsid w:val="002102C3"/>
    <w:rsid w:val="00212E96"/>
    <w:rsid w:val="00225BBA"/>
    <w:rsid w:val="00225F65"/>
    <w:rsid w:val="00227347"/>
    <w:rsid w:val="00241699"/>
    <w:rsid w:val="00253DFE"/>
    <w:rsid w:val="00254924"/>
    <w:rsid w:val="00257E8C"/>
    <w:rsid w:val="00267677"/>
    <w:rsid w:val="002841F9"/>
    <w:rsid w:val="00297922"/>
    <w:rsid w:val="002A52CF"/>
    <w:rsid w:val="002A5F7B"/>
    <w:rsid w:val="002B3913"/>
    <w:rsid w:val="002B6D79"/>
    <w:rsid w:val="002C1CBF"/>
    <w:rsid w:val="002C45DB"/>
    <w:rsid w:val="002D0163"/>
    <w:rsid w:val="002D05D4"/>
    <w:rsid w:val="002D0621"/>
    <w:rsid w:val="002D091C"/>
    <w:rsid w:val="002D5C6A"/>
    <w:rsid w:val="002D7DA9"/>
    <w:rsid w:val="002E03B0"/>
    <w:rsid w:val="002E1D2A"/>
    <w:rsid w:val="002E2E58"/>
    <w:rsid w:val="002E5600"/>
    <w:rsid w:val="002E6895"/>
    <w:rsid w:val="002F392A"/>
    <w:rsid w:val="0030260A"/>
    <w:rsid w:val="00302BB3"/>
    <w:rsid w:val="00303E3B"/>
    <w:rsid w:val="003062E5"/>
    <w:rsid w:val="003063A8"/>
    <w:rsid w:val="00307B68"/>
    <w:rsid w:val="00313013"/>
    <w:rsid w:val="003175F8"/>
    <w:rsid w:val="00320FCB"/>
    <w:rsid w:val="00326530"/>
    <w:rsid w:val="003313B8"/>
    <w:rsid w:val="0034770D"/>
    <w:rsid w:val="00350AEC"/>
    <w:rsid w:val="0035597A"/>
    <w:rsid w:val="003718C0"/>
    <w:rsid w:val="0037381F"/>
    <w:rsid w:val="003744B3"/>
    <w:rsid w:val="00382928"/>
    <w:rsid w:val="00383ECB"/>
    <w:rsid w:val="003864E2"/>
    <w:rsid w:val="003869E6"/>
    <w:rsid w:val="00394617"/>
    <w:rsid w:val="003A30FB"/>
    <w:rsid w:val="003A4CDB"/>
    <w:rsid w:val="003B671F"/>
    <w:rsid w:val="003B784F"/>
    <w:rsid w:val="003C03D0"/>
    <w:rsid w:val="003C54BB"/>
    <w:rsid w:val="003D4AF1"/>
    <w:rsid w:val="003E3764"/>
    <w:rsid w:val="003E70B1"/>
    <w:rsid w:val="003F0EBD"/>
    <w:rsid w:val="003F2BD1"/>
    <w:rsid w:val="003F5425"/>
    <w:rsid w:val="003F64D3"/>
    <w:rsid w:val="003F7893"/>
    <w:rsid w:val="00402518"/>
    <w:rsid w:val="00410924"/>
    <w:rsid w:val="0041240C"/>
    <w:rsid w:val="0041592F"/>
    <w:rsid w:val="00431FFF"/>
    <w:rsid w:val="00440935"/>
    <w:rsid w:val="00440DA8"/>
    <w:rsid w:val="0046360C"/>
    <w:rsid w:val="0048395A"/>
    <w:rsid w:val="00484E35"/>
    <w:rsid w:val="004851C7"/>
    <w:rsid w:val="00485BDB"/>
    <w:rsid w:val="00486203"/>
    <w:rsid w:val="00486C1A"/>
    <w:rsid w:val="00493185"/>
    <w:rsid w:val="00497298"/>
    <w:rsid w:val="004A210C"/>
    <w:rsid w:val="004A3507"/>
    <w:rsid w:val="004A4B8D"/>
    <w:rsid w:val="004A6E50"/>
    <w:rsid w:val="004A768E"/>
    <w:rsid w:val="004B60BF"/>
    <w:rsid w:val="004C2896"/>
    <w:rsid w:val="004D062A"/>
    <w:rsid w:val="004E3B84"/>
    <w:rsid w:val="004E7616"/>
    <w:rsid w:val="004F086F"/>
    <w:rsid w:val="004F09D7"/>
    <w:rsid w:val="004F7F04"/>
    <w:rsid w:val="00502A30"/>
    <w:rsid w:val="00510FF2"/>
    <w:rsid w:val="005119C6"/>
    <w:rsid w:val="00516FB9"/>
    <w:rsid w:val="005202C0"/>
    <w:rsid w:val="00523038"/>
    <w:rsid w:val="005524FC"/>
    <w:rsid w:val="005609A9"/>
    <w:rsid w:val="0056267F"/>
    <w:rsid w:val="00562E38"/>
    <w:rsid w:val="0057537D"/>
    <w:rsid w:val="00576495"/>
    <w:rsid w:val="00582261"/>
    <w:rsid w:val="005840A6"/>
    <w:rsid w:val="00595EC9"/>
    <w:rsid w:val="005A4FDA"/>
    <w:rsid w:val="005A5959"/>
    <w:rsid w:val="005A747A"/>
    <w:rsid w:val="005B6E9E"/>
    <w:rsid w:val="005C37F1"/>
    <w:rsid w:val="005D1463"/>
    <w:rsid w:val="005D27FA"/>
    <w:rsid w:val="005D3443"/>
    <w:rsid w:val="005D7CEB"/>
    <w:rsid w:val="005E01E0"/>
    <w:rsid w:val="005F3404"/>
    <w:rsid w:val="00601028"/>
    <w:rsid w:val="00602F87"/>
    <w:rsid w:val="00604093"/>
    <w:rsid w:val="0061784D"/>
    <w:rsid w:val="0062185B"/>
    <w:rsid w:val="0063585C"/>
    <w:rsid w:val="00641018"/>
    <w:rsid w:val="00641F7E"/>
    <w:rsid w:val="00643864"/>
    <w:rsid w:val="00646B18"/>
    <w:rsid w:val="00650C7C"/>
    <w:rsid w:val="0065191B"/>
    <w:rsid w:val="0066174A"/>
    <w:rsid w:val="0066321C"/>
    <w:rsid w:val="00664936"/>
    <w:rsid w:val="00666F36"/>
    <w:rsid w:val="00675281"/>
    <w:rsid w:val="00681E99"/>
    <w:rsid w:val="006838D6"/>
    <w:rsid w:val="006841D3"/>
    <w:rsid w:val="00692605"/>
    <w:rsid w:val="006A1707"/>
    <w:rsid w:val="006A1B7F"/>
    <w:rsid w:val="006A44D2"/>
    <w:rsid w:val="006B00E7"/>
    <w:rsid w:val="006B00FC"/>
    <w:rsid w:val="006C49C7"/>
    <w:rsid w:val="006C7B8C"/>
    <w:rsid w:val="006D338C"/>
    <w:rsid w:val="006F0B44"/>
    <w:rsid w:val="006F512E"/>
    <w:rsid w:val="00700E3A"/>
    <w:rsid w:val="00703799"/>
    <w:rsid w:val="00730B3C"/>
    <w:rsid w:val="007312AA"/>
    <w:rsid w:val="00735120"/>
    <w:rsid w:val="00760739"/>
    <w:rsid w:val="0077631F"/>
    <w:rsid w:val="007831B5"/>
    <w:rsid w:val="007B6F31"/>
    <w:rsid w:val="007C007A"/>
    <w:rsid w:val="007D0AB7"/>
    <w:rsid w:val="007D57FE"/>
    <w:rsid w:val="008122A4"/>
    <w:rsid w:val="0081576B"/>
    <w:rsid w:val="00816BCB"/>
    <w:rsid w:val="008249AA"/>
    <w:rsid w:val="00824DD6"/>
    <w:rsid w:val="00854BDC"/>
    <w:rsid w:val="00862A70"/>
    <w:rsid w:val="00862DBA"/>
    <w:rsid w:val="00894522"/>
    <w:rsid w:val="008A12B5"/>
    <w:rsid w:val="008B2925"/>
    <w:rsid w:val="008B5C10"/>
    <w:rsid w:val="008C151F"/>
    <w:rsid w:val="008C1B17"/>
    <w:rsid w:val="008C245C"/>
    <w:rsid w:val="008C4DF8"/>
    <w:rsid w:val="008C51FF"/>
    <w:rsid w:val="008E398A"/>
    <w:rsid w:val="008E7228"/>
    <w:rsid w:val="008F1B2C"/>
    <w:rsid w:val="0090195A"/>
    <w:rsid w:val="0090541F"/>
    <w:rsid w:val="00907492"/>
    <w:rsid w:val="00915A86"/>
    <w:rsid w:val="00920EB7"/>
    <w:rsid w:val="0093111B"/>
    <w:rsid w:val="00940CB1"/>
    <w:rsid w:val="00951676"/>
    <w:rsid w:val="00964A4C"/>
    <w:rsid w:val="00970FCF"/>
    <w:rsid w:val="0097600F"/>
    <w:rsid w:val="009804DF"/>
    <w:rsid w:val="0098242A"/>
    <w:rsid w:val="00983353"/>
    <w:rsid w:val="0098532E"/>
    <w:rsid w:val="00986D0D"/>
    <w:rsid w:val="009921CD"/>
    <w:rsid w:val="00993E7D"/>
    <w:rsid w:val="009A32B9"/>
    <w:rsid w:val="009B1130"/>
    <w:rsid w:val="009B1AB8"/>
    <w:rsid w:val="009C1C93"/>
    <w:rsid w:val="009C4937"/>
    <w:rsid w:val="009D115D"/>
    <w:rsid w:val="009E67D2"/>
    <w:rsid w:val="009F162C"/>
    <w:rsid w:val="009F37F3"/>
    <w:rsid w:val="009F3FA3"/>
    <w:rsid w:val="00A05798"/>
    <w:rsid w:val="00A06B8E"/>
    <w:rsid w:val="00A06C7C"/>
    <w:rsid w:val="00A11B9B"/>
    <w:rsid w:val="00A32E16"/>
    <w:rsid w:val="00A34DC4"/>
    <w:rsid w:val="00A40A03"/>
    <w:rsid w:val="00A55FD0"/>
    <w:rsid w:val="00A62CA7"/>
    <w:rsid w:val="00A65FA0"/>
    <w:rsid w:val="00A70566"/>
    <w:rsid w:val="00A7083E"/>
    <w:rsid w:val="00A8083C"/>
    <w:rsid w:val="00A8681D"/>
    <w:rsid w:val="00A87C7B"/>
    <w:rsid w:val="00A87F07"/>
    <w:rsid w:val="00A94353"/>
    <w:rsid w:val="00A96F62"/>
    <w:rsid w:val="00AB2196"/>
    <w:rsid w:val="00AB511F"/>
    <w:rsid w:val="00AC5703"/>
    <w:rsid w:val="00AC6D8C"/>
    <w:rsid w:val="00AD1CC3"/>
    <w:rsid w:val="00AD25B0"/>
    <w:rsid w:val="00AE05C4"/>
    <w:rsid w:val="00AE2139"/>
    <w:rsid w:val="00AE3F98"/>
    <w:rsid w:val="00AE5D3A"/>
    <w:rsid w:val="00AE7CD9"/>
    <w:rsid w:val="00AF55BD"/>
    <w:rsid w:val="00B02747"/>
    <w:rsid w:val="00B1008F"/>
    <w:rsid w:val="00B13FD0"/>
    <w:rsid w:val="00B15285"/>
    <w:rsid w:val="00B2642D"/>
    <w:rsid w:val="00B3207C"/>
    <w:rsid w:val="00B4104A"/>
    <w:rsid w:val="00B41EC3"/>
    <w:rsid w:val="00B42B64"/>
    <w:rsid w:val="00B50CAA"/>
    <w:rsid w:val="00B8104B"/>
    <w:rsid w:val="00B87173"/>
    <w:rsid w:val="00B911E6"/>
    <w:rsid w:val="00B96880"/>
    <w:rsid w:val="00BB52D7"/>
    <w:rsid w:val="00BB6AE6"/>
    <w:rsid w:val="00BC646F"/>
    <w:rsid w:val="00BD046E"/>
    <w:rsid w:val="00BD1D3B"/>
    <w:rsid w:val="00BD5ED5"/>
    <w:rsid w:val="00BF2A47"/>
    <w:rsid w:val="00BF4292"/>
    <w:rsid w:val="00C00B3C"/>
    <w:rsid w:val="00C11773"/>
    <w:rsid w:val="00C17E70"/>
    <w:rsid w:val="00C2686E"/>
    <w:rsid w:val="00C26FEB"/>
    <w:rsid w:val="00C31260"/>
    <w:rsid w:val="00C32E0E"/>
    <w:rsid w:val="00C33445"/>
    <w:rsid w:val="00C404D8"/>
    <w:rsid w:val="00C41D16"/>
    <w:rsid w:val="00C476B0"/>
    <w:rsid w:val="00C506A9"/>
    <w:rsid w:val="00C53F92"/>
    <w:rsid w:val="00C56383"/>
    <w:rsid w:val="00C57D36"/>
    <w:rsid w:val="00C620E8"/>
    <w:rsid w:val="00C70262"/>
    <w:rsid w:val="00C70FB2"/>
    <w:rsid w:val="00C73DEE"/>
    <w:rsid w:val="00C84464"/>
    <w:rsid w:val="00C94815"/>
    <w:rsid w:val="00CA0CB6"/>
    <w:rsid w:val="00CC35A7"/>
    <w:rsid w:val="00CD6583"/>
    <w:rsid w:val="00CD67B8"/>
    <w:rsid w:val="00CF5D12"/>
    <w:rsid w:val="00D03C6E"/>
    <w:rsid w:val="00D07335"/>
    <w:rsid w:val="00D11B6E"/>
    <w:rsid w:val="00D1632F"/>
    <w:rsid w:val="00D23BFC"/>
    <w:rsid w:val="00D258B5"/>
    <w:rsid w:val="00D309C9"/>
    <w:rsid w:val="00D33458"/>
    <w:rsid w:val="00D33653"/>
    <w:rsid w:val="00D429F2"/>
    <w:rsid w:val="00D438B6"/>
    <w:rsid w:val="00D53F5A"/>
    <w:rsid w:val="00D559F3"/>
    <w:rsid w:val="00D71BFF"/>
    <w:rsid w:val="00D81927"/>
    <w:rsid w:val="00D90D4F"/>
    <w:rsid w:val="00D95E2C"/>
    <w:rsid w:val="00DA376F"/>
    <w:rsid w:val="00DB4F4B"/>
    <w:rsid w:val="00DC1593"/>
    <w:rsid w:val="00DD6A58"/>
    <w:rsid w:val="00DE04DD"/>
    <w:rsid w:val="00DE2BA5"/>
    <w:rsid w:val="00DE3FCA"/>
    <w:rsid w:val="00DE77B5"/>
    <w:rsid w:val="00DE7D1D"/>
    <w:rsid w:val="00E07EE4"/>
    <w:rsid w:val="00E11600"/>
    <w:rsid w:val="00E11AFA"/>
    <w:rsid w:val="00E16484"/>
    <w:rsid w:val="00E217A0"/>
    <w:rsid w:val="00E402F2"/>
    <w:rsid w:val="00E40BAB"/>
    <w:rsid w:val="00E40DE8"/>
    <w:rsid w:val="00E42E83"/>
    <w:rsid w:val="00E42F0D"/>
    <w:rsid w:val="00E462C6"/>
    <w:rsid w:val="00E47550"/>
    <w:rsid w:val="00E53338"/>
    <w:rsid w:val="00E720D1"/>
    <w:rsid w:val="00E8385C"/>
    <w:rsid w:val="00E83DB8"/>
    <w:rsid w:val="00E86A0C"/>
    <w:rsid w:val="00E95810"/>
    <w:rsid w:val="00EA2ED3"/>
    <w:rsid w:val="00EA70AB"/>
    <w:rsid w:val="00EA7490"/>
    <w:rsid w:val="00EB1C43"/>
    <w:rsid w:val="00EB245E"/>
    <w:rsid w:val="00EB5B8A"/>
    <w:rsid w:val="00EC3B37"/>
    <w:rsid w:val="00EC5270"/>
    <w:rsid w:val="00EC78C9"/>
    <w:rsid w:val="00ED24FC"/>
    <w:rsid w:val="00EE1A1F"/>
    <w:rsid w:val="00EE2264"/>
    <w:rsid w:val="00EF1078"/>
    <w:rsid w:val="00EF7539"/>
    <w:rsid w:val="00F045D3"/>
    <w:rsid w:val="00F050F9"/>
    <w:rsid w:val="00F070D8"/>
    <w:rsid w:val="00F07FAD"/>
    <w:rsid w:val="00F10A71"/>
    <w:rsid w:val="00F171EB"/>
    <w:rsid w:val="00F35291"/>
    <w:rsid w:val="00F36863"/>
    <w:rsid w:val="00F61318"/>
    <w:rsid w:val="00F6750D"/>
    <w:rsid w:val="00F7777C"/>
    <w:rsid w:val="00F77836"/>
    <w:rsid w:val="00F94255"/>
    <w:rsid w:val="00F95FE4"/>
    <w:rsid w:val="00FA2569"/>
    <w:rsid w:val="00FD5AE3"/>
    <w:rsid w:val="00FE4709"/>
    <w:rsid w:val="00FF3A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B46FCF3"/>
  <w15:docId w15:val="{DFA4C5D8-238B-4577-8565-32E2F837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062DD2"/>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A12B5"/>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qFormat/>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7083E"/>
    <w:rPr>
      <w:color w:val="605E5C"/>
      <w:shd w:val="clear" w:color="auto" w:fill="E1DFDD"/>
    </w:rPr>
  </w:style>
  <w:style w:type="character" w:customStyle="1" w:styleId="Cmsor2Char">
    <w:name w:val="Címsor 2 Char"/>
    <w:basedOn w:val="Bekezdsalapbettpusa"/>
    <w:link w:val="Cmsor2"/>
    <w:rsid w:val="00FF3AC8"/>
    <w:rPr>
      <w:rFonts w:cs="Arial"/>
      <w:b/>
      <w:bCs/>
      <w:iCs/>
      <w:sz w:val="32"/>
      <w:szCs w:val="28"/>
      <w:lang w:eastAsia="en-US"/>
    </w:rPr>
  </w:style>
  <w:style w:type="character" w:customStyle="1" w:styleId="CmChar">
    <w:name w:val="Cím Char"/>
    <w:basedOn w:val="Bekezdsalapbettpusa"/>
    <w:link w:val="Cm"/>
    <w:rsid w:val="0077631F"/>
    <w:rPr>
      <w:rFonts w:cs="Arial"/>
      <w:b/>
      <w:bCs/>
      <w:caps/>
      <w:kern w:val="28"/>
      <w:sz w:val="52"/>
      <w:szCs w:val="32"/>
      <w:lang w:eastAsia="en-US"/>
    </w:rPr>
  </w:style>
  <w:style w:type="character" w:customStyle="1" w:styleId="AlcmChar">
    <w:name w:val="Alcím Char"/>
    <w:basedOn w:val="Bekezdsalapbettpusa"/>
    <w:link w:val="Alcm"/>
    <w:rsid w:val="0077631F"/>
    <w:rPr>
      <w:rFonts w:cs="Arial"/>
      <w:noProof/>
      <w:sz w:val="32"/>
      <w:szCs w:val="24"/>
      <w:lang w:eastAsia="en-US"/>
    </w:rPr>
  </w:style>
  <w:style w:type="character" w:customStyle="1" w:styleId="Cmsor3Char">
    <w:name w:val="Címsor 3 Char"/>
    <w:basedOn w:val="Bekezdsalapbettpusa"/>
    <w:link w:val="Cmsor3"/>
    <w:rsid w:val="008F1B2C"/>
    <w:rPr>
      <w:rFonts w:cs="Arial"/>
      <w:b/>
      <w:bCs/>
      <w:sz w:val="28"/>
      <w:szCs w:val="26"/>
      <w:lang w:eastAsia="en-US"/>
    </w:rPr>
  </w:style>
  <w:style w:type="character" w:customStyle="1" w:styleId="Cmsor4Char">
    <w:name w:val="Címsor 4 Char"/>
    <w:basedOn w:val="Bekezdsalapbettpusa"/>
    <w:link w:val="Cmsor4"/>
    <w:rsid w:val="00F95FE4"/>
    <w:rPr>
      <w:b/>
      <w:bCs/>
      <w:sz w:val="24"/>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5376">
      <w:bodyDiv w:val="1"/>
      <w:marLeft w:val="0"/>
      <w:marRight w:val="0"/>
      <w:marTop w:val="0"/>
      <w:marBottom w:val="0"/>
      <w:divBdr>
        <w:top w:val="none" w:sz="0" w:space="0" w:color="auto"/>
        <w:left w:val="none" w:sz="0" w:space="0" w:color="auto"/>
        <w:bottom w:val="none" w:sz="0" w:space="0" w:color="auto"/>
        <w:right w:val="none" w:sz="0" w:space="0" w:color="auto"/>
      </w:divBdr>
      <w:divsChild>
        <w:div w:id="191848211">
          <w:marLeft w:val="0"/>
          <w:marRight w:val="0"/>
          <w:marTop w:val="0"/>
          <w:marBottom w:val="0"/>
          <w:divBdr>
            <w:top w:val="none" w:sz="0" w:space="0" w:color="auto"/>
            <w:left w:val="none" w:sz="0" w:space="0" w:color="auto"/>
            <w:bottom w:val="none" w:sz="0" w:space="0" w:color="auto"/>
            <w:right w:val="none" w:sz="0" w:space="0" w:color="auto"/>
          </w:divBdr>
          <w:divsChild>
            <w:div w:id="508108600">
              <w:marLeft w:val="0"/>
              <w:marRight w:val="0"/>
              <w:marTop w:val="0"/>
              <w:marBottom w:val="0"/>
              <w:divBdr>
                <w:top w:val="none" w:sz="0" w:space="0" w:color="auto"/>
                <w:left w:val="none" w:sz="0" w:space="0" w:color="auto"/>
                <w:bottom w:val="none" w:sz="0" w:space="0" w:color="auto"/>
                <w:right w:val="none" w:sz="0" w:space="0" w:color="auto"/>
              </w:divBdr>
            </w:div>
            <w:div w:id="974259759">
              <w:marLeft w:val="0"/>
              <w:marRight w:val="0"/>
              <w:marTop w:val="0"/>
              <w:marBottom w:val="0"/>
              <w:divBdr>
                <w:top w:val="none" w:sz="0" w:space="0" w:color="auto"/>
                <w:left w:val="none" w:sz="0" w:space="0" w:color="auto"/>
                <w:bottom w:val="none" w:sz="0" w:space="0" w:color="auto"/>
                <w:right w:val="none" w:sz="0" w:space="0" w:color="auto"/>
              </w:divBdr>
            </w:div>
            <w:div w:id="1152333714">
              <w:marLeft w:val="0"/>
              <w:marRight w:val="0"/>
              <w:marTop w:val="0"/>
              <w:marBottom w:val="0"/>
              <w:divBdr>
                <w:top w:val="none" w:sz="0" w:space="0" w:color="auto"/>
                <w:left w:val="none" w:sz="0" w:space="0" w:color="auto"/>
                <w:bottom w:val="none" w:sz="0" w:space="0" w:color="auto"/>
                <w:right w:val="none" w:sz="0" w:space="0" w:color="auto"/>
              </w:divBdr>
            </w:div>
            <w:div w:id="1827552584">
              <w:marLeft w:val="0"/>
              <w:marRight w:val="0"/>
              <w:marTop w:val="0"/>
              <w:marBottom w:val="0"/>
              <w:divBdr>
                <w:top w:val="none" w:sz="0" w:space="0" w:color="auto"/>
                <w:left w:val="none" w:sz="0" w:space="0" w:color="auto"/>
                <w:bottom w:val="none" w:sz="0" w:space="0" w:color="auto"/>
                <w:right w:val="none" w:sz="0" w:space="0" w:color="auto"/>
              </w:divBdr>
            </w:div>
            <w:div w:id="471678368">
              <w:marLeft w:val="0"/>
              <w:marRight w:val="0"/>
              <w:marTop w:val="0"/>
              <w:marBottom w:val="0"/>
              <w:divBdr>
                <w:top w:val="none" w:sz="0" w:space="0" w:color="auto"/>
                <w:left w:val="none" w:sz="0" w:space="0" w:color="auto"/>
                <w:bottom w:val="none" w:sz="0" w:space="0" w:color="auto"/>
                <w:right w:val="none" w:sz="0" w:space="0" w:color="auto"/>
              </w:divBdr>
            </w:div>
            <w:div w:id="13442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3388">
      <w:bodyDiv w:val="1"/>
      <w:marLeft w:val="0"/>
      <w:marRight w:val="0"/>
      <w:marTop w:val="0"/>
      <w:marBottom w:val="0"/>
      <w:divBdr>
        <w:top w:val="none" w:sz="0" w:space="0" w:color="auto"/>
        <w:left w:val="none" w:sz="0" w:space="0" w:color="auto"/>
        <w:bottom w:val="none" w:sz="0" w:space="0" w:color="auto"/>
        <w:right w:val="none" w:sz="0" w:space="0" w:color="auto"/>
      </w:divBdr>
      <w:divsChild>
        <w:div w:id="656687028">
          <w:marLeft w:val="0"/>
          <w:marRight w:val="0"/>
          <w:marTop w:val="0"/>
          <w:marBottom w:val="0"/>
          <w:divBdr>
            <w:top w:val="none" w:sz="0" w:space="0" w:color="auto"/>
            <w:left w:val="none" w:sz="0" w:space="0" w:color="auto"/>
            <w:bottom w:val="none" w:sz="0" w:space="0" w:color="auto"/>
            <w:right w:val="none" w:sz="0" w:space="0" w:color="auto"/>
          </w:divBdr>
          <w:divsChild>
            <w:div w:id="503710125">
              <w:marLeft w:val="0"/>
              <w:marRight w:val="0"/>
              <w:marTop w:val="0"/>
              <w:marBottom w:val="0"/>
              <w:divBdr>
                <w:top w:val="none" w:sz="0" w:space="0" w:color="auto"/>
                <w:left w:val="none" w:sz="0" w:space="0" w:color="auto"/>
                <w:bottom w:val="none" w:sz="0" w:space="0" w:color="auto"/>
                <w:right w:val="none" w:sz="0" w:space="0" w:color="auto"/>
              </w:divBdr>
            </w:div>
            <w:div w:id="1686589715">
              <w:marLeft w:val="0"/>
              <w:marRight w:val="0"/>
              <w:marTop w:val="0"/>
              <w:marBottom w:val="0"/>
              <w:divBdr>
                <w:top w:val="none" w:sz="0" w:space="0" w:color="auto"/>
                <w:left w:val="none" w:sz="0" w:space="0" w:color="auto"/>
                <w:bottom w:val="none" w:sz="0" w:space="0" w:color="auto"/>
                <w:right w:val="none" w:sz="0" w:space="0" w:color="auto"/>
              </w:divBdr>
            </w:div>
            <w:div w:id="1838036794">
              <w:marLeft w:val="0"/>
              <w:marRight w:val="0"/>
              <w:marTop w:val="0"/>
              <w:marBottom w:val="0"/>
              <w:divBdr>
                <w:top w:val="none" w:sz="0" w:space="0" w:color="auto"/>
                <w:left w:val="none" w:sz="0" w:space="0" w:color="auto"/>
                <w:bottom w:val="none" w:sz="0" w:space="0" w:color="auto"/>
                <w:right w:val="none" w:sz="0" w:space="0" w:color="auto"/>
              </w:divBdr>
            </w:div>
            <w:div w:id="1029721349">
              <w:marLeft w:val="0"/>
              <w:marRight w:val="0"/>
              <w:marTop w:val="0"/>
              <w:marBottom w:val="0"/>
              <w:divBdr>
                <w:top w:val="none" w:sz="0" w:space="0" w:color="auto"/>
                <w:left w:val="none" w:sz="0" w:space="0" w:color="auto"/>
                <w:bottom w:val="none" w:sz="0" w:space="0" w:color="auto"/>
                <w:right w:val="none" w:sz="0" w:space="0" w:color="auto"/>
              </w:divBdr>
            </w:div>
            <w:div w:id="1250849946">
              <w:marLeft w:val="0"/>
              <w:marRight w:val="0"/>
              <w:marTop w:val="0"/>
              <w:marBottom w:val="0"/>
              <w:divBdr>
                <w:top w:val="none" w:sz="0" w:space="0" w:color="auto"/>
                <w:left w:val="none" w:sz="0" w:space="0" w:color="auto"/>
                <w:bottom w:val="none" w:sz="0" w:space="0" w:color="auto"/>
                <w:right w:val="none" w:sz="0" w:space="0" w:color="auto"/>
              </w:divBdr>
            </w:div>
            <w:div w:id="1699814463">
              <w:marLeft w:val="0"/>
              <w:marRight w:val="0"/>
              <w:marTop w:val="0"/>
              <w:marBottom w:val="0"/>
              <w:divBdr>
                <w:top w:val="none" w:sz="0" w:space="0" w:color="auto"/>
                <w:left w:val="none" w:sz="0" w:space="0" w:color="auto"/>
                <w:bottom w:val="none" w:sz="0" w:space="0" w:color="auto"/>
                <w:right w:val="none" w:sz="0" w:space="0" w:color="auto"/>
              </w:divBdr>
            </w:div>
            <w:div w:id="733089351">
              <w:marLeft w:val="0"/>
              <w:marRight w:val="0"/>
              <w:marTop w:val="0"/>
              <w:marBottom w:val="0"/>
              <w:divBdr>
                <w:top w:val="none" w:sz="0" w:space="0" w:color="auto"/>
                <w:left w:val="none" w:sz="0" w:space="0" w:color="auto"/>
                <w:bottom w:val="none" w:sz="0" w:space="0" w:color="auto"/>
                <w:right w:val="none" w:sz="0" w:space="0" w:color="auto"/>
              </w:divBdr>
            </w:div>
            <w:div w:id="926117134">
              <w:marLeft w:val="0"/>
              <w:marRight w:val="0"/>
              <w:marTop w:val="0"/>
              <w:marBottom w:val="0"/>
              <w:divBdr>
                <w:top w:val="none" w:sz="0" w:space="0" w:color="auto"/>
                <w:left w:val="none" w:sz="0" w:space="0" w:color="auto"/>
                <w:bottom w:val="none" w:sz="0" w:space="0" w:color="auto"/>
                <w:right w:val="none" w:sz="0" w:space="0" w:color="auto"/>
              </w:divBdr>
            </w:div>
            <w:div w:id="1805922627">
              <w:marLeft w:val="0"/>
              <w:marRight w:val="0"/>
              <w:marTop w:val="0"/>
              <w:marBottom w:val="0"/>
              <w:divBdr>
                <w:top w:val="none" w:sz="0" w:space="0" w:color="auto"/>
                <w:left w:val="none" w:sz="0" w:space="0" w:color="auto"/>
                <w:bottom w:val="none" w:sz="0" w:space="0" w:color="auto"/>
                <w:right w:val="none" w:sz="0" w:space="0" w:color="auto"/>
              </w:divBdr>
            </w:div>
            <w:div w:id="2136554183">
              <w:marLeft w:val="0"/>
              <w:marRight w:val="0"/>
              <w:marTop w:val="0"/>
              <w:marBottom w:val="0"/>
              <w:divBdr>
                <w:top w:val="none" w:sz="0" w:space="0" w:color="auto"/>
                <w:left w:val="none" w:sz="0" w:space="0" w:color="auto"/>
                <w:bottom w:val="none" w:sz="0" w:space="0" w:color="auto"/>
                <w:right w:val="none" w:sz="0" w:space="0" w:color="auto"/>
              </w:divBdr>
            </w:div>
            <w:div w:id="1981307034">
              <w:marLeft w:val="0"/>
              <w:marRight w:val="0"/>
              <w:marTop w:val="0"/>
              <w:marBottom w:val="0"/>
              <w:divBdr>
                <w:top w:val="none" w:sz="0" w:space="0" w:color="auto"/>
                <w:left w:val="none" w:sz="0" w:space="0" w:color="auto"/>
                <w:bottom w:val="none" w:sz="0" w:space="0" w:color="auto"/>
                <w:right w:val="none" w:sz="0" w:space="0" w:color="auto"/>
              </w:divBdr>
            </w:div>
            <w:div w:id="707610227">
              <w:marLeft w:val="0"/>
              <w:marRight w:val="0"/>
              <w:marTop w:val="0"/>
              <w:marBottom w:val="0"/>
              <w:divBdr>
                <w:top w:val="none" w:sz="0" w:space="0" w:color="auto"/>
                <w:left w:val="none" w:sz="0" w:space="0" w:color="auto"/>
                <w:bottom w:val="none" w:sz="0" w:space="0" w:color="auto"/>
                <w:right w:val="none" w:sz="0" w:space="0" w:color="auto"/>
              </w:divBdr>
            </w:div>
            <w:div w:id="971860129">
              <w:marLeft w:val="0"/>
              <w:marRight w:val="0"/>
              <w:marTop w:val="0"/>
              <w:marBottom w:val="0"/>
              <w:divBdr>
                <w:top w:val="none" w:sz="0" w:space="0" w:color="auto"/>
                <w:left w:val="none" w:sz="0" w:space="0" w:color="auto"/>
                <w:bottom w:val="none" w:sz="0" w:space="0" w:color="auto"/>
                <w:right w:val="none" w:sz="0" w:space="0" w:color="auto"/>
              </w:divBdr>
            </w:div>
            <w:div w:id="506210364">
              <w:marLeft w:val="0"/>
              <w:marRight w:val="0"/>
              <w:marTop w:val="0"/>
              <w:marBottom w:val="0"/>
              <w:divBdr>
                <w:top w:val="none" w:sz="0" w:space="0" w:color="auto"/>
                <w:left w:val="none" w:sz="0" w:space="0" w:color="auto"/>
                <w:bottom w:val="none" w:sz="0" w:space="0" w:color="auto"/>
                <w:right w:val="none" w:sz="0" w:space="0" w:color="auto"/>
              </w:divBdr>
            </w:div>
            <w:div w:id="2891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7337">
      <w:bodyDiv w:val="1"/>
      <w:marLeft w:val="0"/>
      <w:marRight w:val="0"/>
      <w:marTop w:val="0"/>
      <w:marBottom w:val="0"/>
      <w:divBdr>
        <w:top w:val="none" w:sz="0" w:space="0" w:color="auto"/>
        <w:left w:val="none" w:sz="0" w:space="0" w:color="auto"/>
        <w:bottom w:val="none" w:sz="0" w:space="0" w:color="auto"/>
        <w:right w:val="none" w:sz="0" w:space="0" w:color="auto"/>
      </w:divBdr>
    </w:div>
    <w:div w:id="237330267">
      <w:bodyDiv w:val="1"/>
      <w:marLeft w:val="0"/>
      <w:marRight w:val="0"/>
      <w:marTop w:val="0"/>
      <w:marBottom w:val="0"/>
      <w:divBdr>
        <w:top w:val="none" w:sz="0" w:space="0" w:color="auto"/>
        <w:left w:val="none" w:sz="0" w:space="0" w:color="auto"/>
        <w:bottom w:val="none" w:sz="0" w:space="0" w:color="auto"/>
        <w:right w:val="none" w:sz="0" w:space="0" w:color="auto"/>
      </w:divBdr>
      <w:divsChild>
        <w:div w:id="1184517409">
          <w:marLeft w:val="0"/>
          <w:marRight w:val="0"/>
          <w:marTop w:val="0"/>
          <w:marBottom w:val="0"/>
          <w:divBdr>
            <w:top w:val="none" w:sz="0" w:space="0" w:color="auto"/>
            <w:left w:val="none" w:sz="0" w:space="0" w:color="auto"/>
            <w:bottom w:val="none" w:sz="0" w:space="0" w:color="auto"/>
            <w:right w:val="none" w:sz="0" w:space="0" w:color="auto"/>
          </w:divBdr>
          <w:divsChild>
            <w:div w:id="88812816">
              <w:marLeft w:val="0"/>
              <w:marRight w:val="0"/>
              <w:marTop w:val="0"/>
              <w:marBottom w:val="0"/>
              <w:divBdr>
                <w:top w:val="none" w:sz="0" w:space="0" w:color="auto"/>
                <w:left w:val="none" w:sz="0" w:space="0" w:color="auto"/>
                <w:bottom w:val="none" w:sz="0" w:space="0" w:color="auto"/>
                <w:right w:val="none" w:sz="0" w:space="0" w:color="auto"/>
              </w:divBdr>
            </w:div>
            <w:div w:id="1578977055">
              <w:marLeft w:val="0"/>
              <w:marRight w:val="0"/>
              <w:marTop w:val="0"/>
              <w:marBottom w:val="0"/>
              <w:divBdr>
                <w:top w:val="none" w:sz="0" w:space="0" w:color="auto"/>
                <w:left w:val="none" w:sz="0" w:space="0" w:color="auto"/>
                <w:bottom w:val="none" w:sz="0" w:space="0" w:color="auto"/>
                <w:right w:val="none" w:sz="0" w:space="0" w:color="auto"/>
              </w:divBdr>
            </w:div>
            <w:div w:id="467355581">
              <w:marLeft w:val="0"/>
              <w:marRight w:val="0"/>
              <w:marTop w:val="0"/>
              <w:marBottom w:val="0"/>
              <w:divBdr>
                <w:top w:val="none" w:sz="0" w:space="0" w:color="auto"/>
                <w:left w:val="none" w:sz="0" w:space="0" w:color="auto"/>
                <w:bottom w:val="none" w:sz="0" w:space="0" w:color="auto"/>
                <w:right w:val="none" w:sz="0" w:space="0" w:color="auto"/>
              </w:divBdr>
            </w:div>
            <w:div w:id="936669345">
              <w:marLeft w:val="0"/>
              <w:marRight w:val="0"/>
              <w:marTop w:val="0"/>
              <w:marBottom w:val="0"/>
              <w:divBdr>
                <w:top w:val="none" w:sz="0" w:space="0" w:color="auto"/>
                <w:left w:val="none" w:sz="0" w:space="0" w:color="auto"/>
                <w:bottom w:val="none" w:sz="0" w:space="0" w:color="auto"/>
                <w:right w:val="none" w:sz="0" w:space="0" w:color="auto"/>
              </w:divBdr>
            </w:div>
            <w:div w:id="1783376108">
              <w:marLeft w:val="0"/>
              <w:marRight w:val="0"/>
              <w:marTop w:val="0"/>
              <w:marBottom w:val="0"/>
              <w:divBdr>
                <w:top w:val="none" w:sz="0" w:space="0" w:color="auto"/>
                <w:left w:val="none" w:sz="0" w:space="0" w:color="auto"/>
                <w:bottom w:val="none" w:sz="0" w:space="0" w:color="auto"/>
                <w:right w:val="none" w:sz="0" w:space="0" w:color="auto"/>
              </w:divBdr>
            </w:div>
            <w:div w:id="1947082540">
              <w:marLeft w:val="0"/>
              <w:marRight w:val="0"/>
              <w:marTop w:val="0"/>
              <w:marBottom w:val="0"/>
              <w:divBdr>
                <w:top w:val="none" w:sz="0" w:space="0" w:color="auto"/>
                <w:left w:val="none" w:sz="0" w:space="0" w:color="auto"/>
                <w:bottom w:val="none" w:sz="0" w:space="0" w:color="auto"/>
                <w:right w:val="none" w:sz="0" w:space="0" w:color="auto"/>
              </w:divBdr>
            </w:div>
            <w:div w:id="1697539669">
              <w:marLeft w:val="0"/>
              <w:marRight w:val="0"/>
              <w:marTop w:val="0"/>
              <w:marBottom w:val="0"/>
              <w:divBdr>
                <w:top w:val="none" w:sz="0" w:space="0" w:color="auto"/>
                <w:left w:val="none" w:sz="0" w:space="0" w:color="auto"/>
                <w:bottom w:val="none" w:sz="0" w:space="0" w:color="auto"/>
                <w:right w:val="none" w:sz="0" w:space="0" w:color="auto"/>
              </w:divBdr>
            </w:div>
            <w:div w:id="2110618223">
              <w:marLeft w:val="0"/>
              <w:marRight w:val="0"/>
              <w:marTop w:val="0"/>
              <w:marBottom w:val="0"/>
              <w:divBdr>
                <w:top w:val="none" w:sz="0" w:space="0" w:color="auto"/>
                <w:left w:val="none" w:sz="0" w:space="0" w:color="auto"/>
                <w:bottom w:val="none" w:sz="0" w:space="0" w:color="auto"/>
                <w:right w:val="none" w:sz="0" w:space="0" w:color="auto"/>
              </w:divBdr>
            </w:div>
            <w:div w:id="753478725">
              <w:marLeft w:val="0"/>
              <w:marRight w:val="0"/>
              <w:marTop w:val="0"/>
              <w:marBottom w:val="0"/>
              <w:divBdr>
                <w:top w:val="none" w:sz="0" w:space="0" w:color="auto"/>
                <w:left w:val="none" w:sz="0" w:space="0" w:color="auto"/>
                <w:bottom w:val="none" w:sz="0" w:space="0" w:color="auto"/>
                <w:right w:val="none" w:sz="0" w:space="0" w:color="auto"/>
              </w:divBdr>
            </w:div>
            <w:div w:id="1491603131">
              <w:marLeft w:val="0"/>
              <w:marRight w:val="0"/>
              <w:marTop w:val="0"/>
              <w:marBottom w:val="0"/>
              <w:divBdr>
                <w:top w:val="none" w:sz="0" w:space="0" w:color="auto"/>
                <w:left w:val="none" w:sz="0" w:space="0" w:color="auto"/>
                <w:bottom w:val="none" w:sz="0" w:space="0" w:color="auto"/>
                <w:right w:val="none" w:sz="0" w:space="0" w:color="auto"/>
              </w:divBdr>
            </w:div>
            <w:div w:id="536356887">
              <w:marLeft w:val="0"/>
              <w:marRight w:val="0"/>
              <w:marTop w:val="0"/>
              <w:marBottom w:val="0"/>
              <w:divBdr>
                <w:top w:val="none" w:sz="0" w:space="0" w:color="auto"/>
                <w:left w:val="none" w:sz="0" w:space="0" w:color="auto"/>
                <w:bottom w:val="none" w:sz="0" w:space="0" w:color="auto"/>
                <w:right w:val="none" w:sz="0" w:space="0" w:color="auto"/>
              </w:divBdr>
            </w:div>
            <w:div w:id="111435772">
              <w:marLeft w:val="0"/>
              <w:marRight w:val="0"/>
              <w:marTop w:val="0"/>
              <w:marBottom w:val="0"/>
              <w:divBdr>
                <w:top w:val="none" w:sz="0" w:space="0" w:color="auto"/>
                <w:left w:val="none" w:sz="0" w:space="0" w:color="auto"/>
                <w:bottom w:val="none" w:sz="0" w:space="0" w:color="auto"/>
                <w:right w:val="none" w:sz="0" w:space="0" w:color="auto"/>
              </w:divBdr>
            </w:div>
            <w:div w:id="1862084179">
              <w:marLeft w:val="0"/>
              <w:marRight w:val="0"/>
              <w:marTop w:val="0"/>
              <w:marBottom w:val="0"/>
              <w:divBdr>
                <w:top w:val="none" w:sz="0" w:space="0" w:color="auto"/>
                <w:left w:val="none" w:sz="0" w:space="0" w:color="auto"/>
                <w:bottom w:val="none" w:sz="0" w:space="0" w:color="auto"/>
                <w:right w:val="none" w:sz="0" w:space="0" w:color="auto"/>
              </w:divBdr>
            </w:div>
            <w:div w:id="1062173508">
              <w:marLeft w:val="0"/>
              <w:marRight w:val="0"/>
              <w:marTop w:val="0"/>
              <w:marBottom w:val="0"/>
              <w:divBdr>
                <w:top w:val="none" w:sz="0" w:space="0" w:color="auto"/>
                <w:left w:val="none" w:sz="0" w:space="0" w:color="auto"/>
                <w:bottom w:val="none" w:sz="0" w:space="0" w:color="auto"/>
                <w:right w:val="none" w:sz="0" w:space="0" w:color="auto"/>
              </w:divBdr>
            </w:div>
            <w:div w:id="235634575">
              <w:marLeft w:val="0"/>
              <w:marRight w:val="0"/>
              <w:marTop w:val="0"/>
              <w:marBottom w:val="0"/>
              <w:divBdr>
                <w:top w:val="none" w:sz="0" w:space="0" w:color="auto"/>
                <w:left w:val="none" w:sz="0" w:space="0" w:color="auto"/>
                <w:bottom w:val="none" w:sz="0" w:space="0" w:color="auto"/>
                <w:right w:val="none" w:sz="0" w:space="0" w:color="auto"/>
              </w:divBdr>
            </w:div>
            <w:div w:id="1108617795">
              <w:marLeft w:val="0"/>
              <w:marRight w:val="0"/>
              <w:marTop w:val="0"/>
              <w:marBottom w:val="0"/>
              <w:divBdr>
                <w:top w:val="none" w:sz="0" w:space="0" w:color="auto"/>
                <w:left w:val="none" w:sz="0" w:space="0" w:color="auto"/>
                <w:bottom w:val="none" w:sz="0" w:space="0" w:color="auto"/>
                <w:right w:val="none" w:sz="0" w:space="0" w:color="auto"/>
              </w:divBdr>
            </w:div>
            <w:div w:id="1847136299">
              <w:marLeft w:val="0"/>
              <w:marRight w:val="0"/>
              <w:marTop w:val="0"/>
              <w:marBottom w:val="0"/>
              <w:divBdr>
                <w:top w:val="none" w:sz="0" w:space="0" w:color="auto"/>
                <w:left w:val="none" w:sz="0" w:space="0" w:color="auto"/>
                <w:bottom w:val="none" w:sz="0" w:space="0" w:color="auto"/>
                <w:right w:val="none" w:sz="0" w:space="0" w:color="auto"/>
              </w:divBdr>
            </w:div>
            <w:div w:id="1440760881">
              <w:marLeft w:val="0"/>
              <w:marRight w:val="0"/>
              <w:marTop w:val="0"/>
              <w:marBottom w:val="0"/>
              <w:divBdr>
                <w:top w:val="none" w:sz="0" w:space="0" w:color="auto"/>
                <w:left w:val="none" w:sz="0" w:space="0" w:color="auto"/>
                <w:bottom w:val="none" w:sz="0" w:space="0" w:color="auto"/>
                <w:right w:val="none" w:sz="0" w:space="0" w:color="auto"/>
              </w:divBdr>
            </w:div>
            <w:div w:id="41420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6940">
      <w:bodyDiv w:val="1"/>
      <w:marLeft w:val="0"/>
      <w:marRight w:val="0"/>
      <w:marTop w:val="0"/>
      <w:marBottom w:val="0"/>
      <w:divBdr>
        <w:top w:val="none" w:sz="0" w:space="0" w:color="auto"/>
        <w:left w:val="none" w:sz="0" w:space="0" w:color="auto"/>
        <w:bottom w:val="none" w:sz="0" w:space="0" w:color="auto"/>
        <w:right w:val="none" w:sz="0" w:space="0" w:color="auto"/>
      </w:divBdr>
      <w:divsChild>
        <w:div w:id="1211386115">
          <w:marLeft w:val="0"/>
          <w:marRight w:val="0"/>
          <w:marTop w:val="0"/>
          <w:marBottom w:val="0"/>
          <w:divBdr>
            <w:top w:val="none" w:sz="0" w:space="0" w:color="auto"/>
            <w:left w:val="none" w:sz="0" w:space="0" w:color="auto"/>
            <w:bottom w:val="none" w:sz="0" w:space="0" w:color="auto"/>
            <w:right w:val="none" w:sz="0" w:space="0" w:color="auto"/>
          </w:divBdr>
          <w:divsChild>
            <w:div w:id="1253708582">
              <w:marLeft w:val="0"/>
              <w:marRight w:val="0"/>
              <w:marTop w:val="0"/>
              <w:marBottom w:val="0"/>
              <w:divBdr>
                <w:top w:val="none" w:sz="0" w:space="0" w:color="auto"/>
                <w:left w:val="none" w:sz="0" w:space="0" w:color="auto"/>
                <w:bottom w:val="none" w:sz="0" w:space="0" w:color="auto"/>
                <w:right w:val="none" w:sz="0" w:space="0" w:color="auto"/>
              </w:divBdr>
            </w:div>
            <w:div w:id="701630342">
              <w:marLeft w:val="0"/>
              <w:marRight w:val="0"/>
              <w:marTop w:val="0"/>
              <w:marBottom w:val="0"/>
              <w:divBdr>
                <w:top w:val="none" w:sz="0" w:space="0" w:color="auto"/>
                <w:left w:val="none" w:sz="0" w:space="0" w:color="auto"/>
                <w:bottom w:val="none" w:sz="0" w:space="0" w:color="auto"/>
                <w:right w:val="none" w:sz="0" w:space="0" w:color="auto"/>
              </w:divBdr>
            </w:div>
            <w:div w:id="429813026">
              <w:marLeft w:val="0"/>
              <w:marRight w:val="0"/>
              <w:marTop w:val="0"/>
              <w:marBottom w:val="0"/>
              <w:divBdr>
                <w:top w:val="none" w:sz="0" w:space="0" w:color="auto"/>
                <w:left w:val="none" w:sz="0" w:space="0" w:color="auto"/>
                <w:bottom w:val="none" w:sz="0" w:space="0" w:color="auto"/>
                <w:right w:val="none" w:sz="0" w:space="0" w:color="auto"/>
              </w:divBdr>
            </w:div>
            <w:div w:id="1310473402">
              <w:marLeft w:val="0"/>
              <w:marRight w:val="0"/>
              <w:marTop w:val="0"/>
              <w:marBottom w:val="0"/>
              <w:divBdr>
                <w:top w:val="none" w:sz="0" w:space="0" w:color="auto"/>
                <w:left w:val="none" w:sz="0" w:space="0" w:color="auto"/>
                <w:bottom w:val="none" w:sz="0" w:space="0" w:color="auto"/>
                <w:right w:val="none" w:sz="0" w:space="0" w:color="auto"/>
              </w:divBdr>
            </w:div>
            <w:div w:id="1076055742">
              <w:marLeft w:val="0"/>
              <w:marRight w:val="0"/>
              <w:marTop w:val="0"/>
              <w:marBottom w:val="0"/>
              <w:divBdr>
                <w:top w:val="none" w:sz="0" w:space="0" w:color="auto"/>
                <w:left w:val="none" w:sz="0" w:space="0" w:color="auto"/>
                <w:bottom w:val="none" w:sz="0" w:space="0" w:color="auto"/>
                <w:right w:val="none" w:sz="0" w:space="0" w:color="auto"/>
              </w:divBdr>
            </w:div>
            <w:div w:id="2105606353">
              <w:marLeft w:val="0"/>
              <w:marRight w:val="0"/>
              <w:marTop w:val="0"/>
              <w:marBottom w:val="0"/>
              <w:divBdr>
                <w:top w:val="none" w:sz="0" w:space="0" w:color="auto"/>
                <w:left w:val="none" w:sz="0" w:space="0" w:color="auto"/>
                <w:bottom w:val="none" w:sz="0" w:space="0" w:color="auto"/>
                <w:right w:val="none" w:sz="0" w:space="0" w:color="auto"/>
              </w:divBdr>
            </w:div>
            <w:div w:id="1565679298">
              <w:marLeft w:val="0"/>
              <w:marRight w:val="0"/>
              <w:marTop w:val="0"/>
              <w:marBottom w:val="0"/>
              <w:divBdr>
                <w:top w:val="none" w:sz="0" w:space="0" w:color="auto"/>
                <w:left w:val="none" w:sz="0" w:space="0" w:color="auto"/>
                <w:bottom w:val="none" w:sz="0" w:space="0" w:color="auto"/>
                <w:right w:val="none" w:sz="0" w:space="0" w:color="auto"/>
              </w:divBdr>
            </w:div>
            <w:div w:id="1852597269">
              <w:marLeft w:val="0"/>
              <w:marRight w:val="0"/>
              <w:marTop w:val="0"/>
              <w:marBottom w:val="0"/>
              <w:divBdr>
                <w:top w:val="none" w:sz="0" w:space="0" w:color="auto"/>
                <w:left w:val="none" w:sz="0" w:space="0" w:color="auto"/>
                <w:bottom w:val="none" w:sz="0" w:space="0" w:color="auto"/>
                <w:right w:val="none" w:sz="0" w:space="0" w:color="auto"/>
              </w:divBdr>
            </w:div>
            <w:div w:id="764958447">
              <w:marLeft w:val="0"/>
              <w:marRight w:val="0"/>
              <w:marTop w:val="0"/>
              <w:marBottom w:val="0"/>
              <w:divBdr>
                <w:top w:val="none" w:sz="0" w:space="0" w:color="auto"/>
                <w:left w:val="none" w:sz="0" w:space="0" w:color="auto"/>
                <w:bottom w:val="none" w:sz="0" w:space="0" w:color="auto"/>
                <w:right w:val="none" w:sz="0" w:space="0" w:color="auto"/>
              </w:divBdr>
            </w:div>
            <w:div w:id="522404366">
              <w:marLeft w:val="0"/>
              <w:marRight w:val="0"/>
              <w:marTop w:val="0"/>
              <w:marBottom w:val="0"/>
              <w:divBdr>
                <w:top w:val="none" w:sz="0" w:space="0" w:color="auto"/>
                <w:left w:val="none" w:sz="0" w:space="0" w:color="auto"/>
                <w:bottom w:val="none" w:sz="0" w:space="0" w:color="auto"/>
                <w:right w:val="none" w:sz="0" w:space="0" w:color="auto"/>
              </w:divBdr>
            </w:div>
            <w:div w:id="900365825">
              <w:marLeft w:val="0"/>
              <w:marRight w:val="0"/>
              <w:marTop w:val="0"/>
              <w:marBottom w:val="0"/>
              <w:divBdr>
                <w:top w:val="none" w:sz="0" w:space="0" w:color="auto"/>
                <w:left w:val="none" w:sz="0" w:space="0" w:color="auto"/>
                <w:bottom w:val="none" w:sz="0" w:space="0" w:color="auto"/>
                <w:right w:val="none" w:sz="0" w:space="0" w:color="auto"/>
              </w:divBdr>
            </w:div>
            <w:div w:id="163907523">
              <w:marLeft w:val="0"/>
              <w:marRight w:val="0"/>
              <w:marTop w:val="0"/>
              <w:marBottom w:val="0"/>
              <w:divBdr>
                <w:top w:val="none" w:sz="0" w:space="0" w:color="auto"/>
                <w:left w:val="none" w:sz="0" w:space="0" w:color="auto"/>
                <w:bottom w:val="none" w:sz="0" w:space="0" w:color="auto"/>
                <w:right w:val="none" w:sz="0" w:space="0" w:color="auto"/>
              </w:divBdr>
            </w:div>
            <w:div w:id="1142624330">
              <w:marLeft w:val="0"/>
              <w:marRight w:val="0"/>
              <w:marTop w:val="0"/>
              <w:marBottom w:val="0"/>
              <w:divBdr>
                <w:top w:val="none" w:sz="0" w:space="0" w:color="auto"/>
                <w:left w:val="none" w:sz="0" w:space="0" w:color="auto"/>
                <w:bottom w:val="none" w:sz="0" w:space="0" w:color="auto"/>
                <w:right w:val="none" w:sz="0" w:space="0" w:color="auto"/>
              </w:divBdr>
            </w:div>
            <w:div w:id="1847748194">
              <w:marLeft w:val="0"/>
              <w:marRight w:val="0"/>
              <w:marTop w:val="0"/>
              <w:marBottom w:val="0"/>
              <w:divBdr>
                <w:top w:val="none" w:sz="0" w:space="0" w:color="auto"/>
                <w:left w:val="none" w:sz="0" w:space="0" w:color="auto"/>
                <w:bottom w:val="none" w:sz="0" w:space="0" w:color="auto"/>
                <w:right w:val="none" w:sz="0" w:space="0" w:color="auto"/>
              </w:divBdr>
            </w:div>
            <w:div w:id="1367950926">
              <w:marLeft w:val="0"/>
              <w:marRight w:val="0"/>
              <w:marTop w:val="0"/>
              <w:marBottom w:val="0"/>
              <w:divBdr>
                <w:top w:val="none" w:sz="0" w:space="0" w:color="auto"/>
                <w:left w:val="none" w:sz="0" w:space="0" w:color="auto"/>
                <w:bottom w:val="none" w:sz="0" w:space="0" w:color="auto"/>
                <w:right w:val="none" w:sz="0" w:space="0" w:color="auto"/>
              </w:divBdr>
            </w:div>
            <w:div w:id="1236279171">
              <w:marLeft w:val="0"/>
              <w:marRight w:val="0"/>
              <w:marTop w:val="0"/>
              <w:marBottom w:val="0"/>
              <w:divBdr>
                <w:top w:val="none" w:sz="0" w:space="0" w:color="auto"/>
                <w:left w:val="none" w:sz="0" w:space="0" w:color="auto"/>
                <w:bottom w:val="none" w:sz="0" w:space="0" w:color="auto"/>
                <w:right w:val="none" w:sz="0" w:space="0" w:color="auto"/>
              </w:divBdr>
            </w:div>
            <w:div w:id="2055235032">
              <w:marLeft w:val="0"/>
              <w:marRight w:val="0"/>
              <w:marTop w:val="0"/>
              <w:marBottom w:val="0"/>
              <w:divBdr>
                <w:top w:val="none" w:sz="0" w:space="0" w:color="auto"/>
                <w:left w:val="none" w:sz="0" w:space="0" w:color="auto"/>
                <w:bottom w:val="none" w:sz="0" w:space="0" w:color="auto"/>
                <w:right w:val="none" w:sz="0" w:space="0" w:color="auto"/>
              </w:divBdr>
            </w:div>
            <w:div w:id="11510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098">
      <w:bodyDiv w:val="1"/>
      <w:marLeft w:val="0"/>
      <w:marRight w:val="0"/>
      <w:marTop w:val="0"/>
      <w:marBottom w:val="0"/>
      <w:divBdr>
        <w:top w:val="none" w:sz="0" w:space="0" w:color="auto"/>
        <w:left w:val="none" w:sz="0" w:space="0" w:color="auto"/>
        <w:bottom w:val="none" w:sz="0" w:space="0" w:color="auto"/>
        <w:right w:val="none" w:sz="0" w:space="0" w:color="auto"/>
      </w:divBdr>
      <w:divsChild>
        <w:div w:id="453721578">
          <w:marLeft w:val="0"/>
          <w:marRight w:val="0"/>
          <w:marTop w:val="0"/>
          <w:marBottom w:val="0"/>
          <w:divBdr>
            <w:top w:val="single" w:sz="2" w:space="0" w:color="D9D9E3"/>
            <w:left w:val="single" w:sz="2" w:space="0" w:color="D9D9E3"/>
            <w:bottom w:val="single" w:sz="2" w:space="0" w:color="D9D9E3"/>
            <w:right w:val="single" w:sz="2" w:space="0" w:color="D9D9E3"/>
          </w:divBdr>
          <w:divsChild>
            <w:div w:id="91012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695826">
                  <w:marLeft w:val="0"/>
                  <w:marRight w:val="0"/>
                  <w:marTop w:val="0"/>
                  <w:marBottom w:val="0"/>
                  <w:divBdr>
                    <w:top w:val="single" w:sz="2" w:space="0" w:color="D9D9E3"/>
                    <w:left w:val="single" w:sz="2" w:space="0" w:color="D9D9E3"/>
                    <w:bottom w:val="single" w:sz="2" w:space="0" w:color="D9D9E3"/>
                    <w:right w:val="single" w:sz="2" w:space="0" w:color="D9D9E3"/>
                  </w:divBdr>
                  <w:divsChild>
                    <w:div w:id="1269460738">
                      <w:marLeft w:val="0"/>
                      <w:marRight w:val="0"/>
                      <w:marTop w:val="0"/>
                      <w:marBottom w:val="0"/>
                      <w:divBdr>
                        <w:top w:val="single" w:sz="2" w:space="0" w:color="D9D9E3"/>
                        <w:left w:val="single" w:sz="2" w:space="0" w:color="D9D9E3"/>
                        <w:bottom w:val="single" w:sz="2" w:space="0" w:color="D9D9E3"/>
                        <w:right w:val="single" w:sz="2" w:space="0" w:color="D9D9E3"/>
                      </w:divBdr>
                      <w:divsChild>
                        <w:div w:id="582572457">
                          <w:marLeft w:val="0"/>
                          <w:marRight w:val="0"/>
                          <w:marTop w:val="0"/>
                          <w:marBottom w:val="0"/>
                          <w:divBdr>
                            <w:top w:val="single" w:sz="2" w:space="0" w:color="D9D9E3"/>
                            <w:left w:val="single" w:sz="2" w:space="0" w:color="D9D9E3"/>
                            <w:bottom w:val="single" w:sz="2" w:space="0" w:color="D9D9E3"/>
                            <w:right w:val="single" w:sz="2" w:space="0" w:color="D9D9E3"/>
                          </w:divBdr>
                          <w:divsChild>
                            <w:div w:id="29577402">
                              <w:marLeft w:val="0"/>
                              <w:marRight w:val="0"/>
                              <w:marTop w:val="0"/>
                              <w:marBottom w:val="0"/>
                              <w:divBdr>
                                <w:top w:val="single" w:sz="2" w:space="0" w:color="D9D9E3"/>
                                <w:left w:val="single" w:sz="2" w:space="0" w:color="D9D9E3"/>
                                <w:bottom w:val="single" w:sz="2" w:space="0" w:color="D9D9E3"/>
                                <w:right w:val="single" w:sz="2" w:space="0" w:color="D9D9E3"/>
                              </w:divBdr>
                              <w:divsChild>
                                <w:div w:id="2064253478">
                                  <w:marLeft w:val="0"/>
                                  <w:marRight w:val="0"/>
                                  <w:marTop w:val="0"/>
                                  <w:marBottom w:val="0"/>
                                  <w:divBdr>
                                    <w:top w:val="single" w:sz="2" w:space="0" w:color="D9D9E3"/>
                                    <w:left w:val="single" w:sz="2" w:space="0" w:color="D9D9E3"/>
                                    <w:bottom w:val="single" w:sz="2" w:space="0" w:color="D9D9E3"/>
                                    <w:right w:val="single" w:sz="2" w:space="0" w:color="D9D9E3"/>
                                  </w:divBdr>
                                  <w:divsChild>
                                    <w:div w:id="83750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5942409">
      <w:bodyDiv w:val="1"/>
      <w:marLeft w:val="0"/>
      <w:marRight w:val="0"/>
      <w:marTop w:val="0"/>
      <w:marBottom w:val="0"/>
      <w:divBdr>
        <w:top w:val="none" w:sz="0" w:space="0" w:color="auto"/>
        <w:left w:val="none" w:sz="0" w:space="0" w:color="auto"/>
        <w:bottom w:val="none" w:sz="0" w:space="0" w:color="auto"/>
        <w:right w:val="none" w:sz="0" w:space="0" w:color="auto"/>
      </w:divBdr>
      <w:divsChild>
        <w:div w:id="1230654798">
          <w:marLeft w:val="0"/>
          <w:marRight w:val="0"/>
          <w:marTop w:val="0"/>
          <w:marBottom w:val="0"/>
          <w:divBdr>
            <w:top w:val="none" w:sz="0" w:space="0" w:color="auto"/>
            <w:left w:val="none" w:sz="0" w:space="0" w:color="auto"/>
            <w:bottom w:val="none" w:sz="0" w:space="0" w:color="auto"/>
            <w:right w:val="none" w:sz="0" w:space="0" w:color="auto"/>
          </w:divBdr>
          <w:divsChild>
            <w:div w:id="217205595">
              <w:marLeft w:val="0"/>
              <w:marRight w:val="0"/>
              <w:marTop w:val="0"/>
              <w:marBottom w:val="0"/>
              <w:divBdr>
                <w:top w:val="none" w:sz="0" w:space="0" w:color="auto"/>
                <w:left w:val="none" w:sz="0" w:space="0" w:color="auto"/>
                <w:bottom w:val="none" w:sz="0" w:space="0" w:color="auto"/>
                <w:right w:val="none" w:sz="0" w:space="0" w:color="auto"/>
              </w:divBdr>
            </w:div>
            <w:div w:id="1993681950">
              <w:marLeft w:val="0"/>
              <w:marRight w:val="0"/>
              <w:marTop w:val="0"/>
              <w:marBottom w:val="0"/>
              <w:divBdr>
                <w:top w:val="none" w:sz="0" w:space="0" w:color="auto"/>
                <w:left w:val="none" w:sz="0" w:space="0" w:color="auto"/>
                <w:bottom w:val="none" w:sz="0" w:space="0" w:color="auto"/>
                <w:right w:val="none" w:sz="0" w:space="0" w:color="auto"/>
              </w:divBdr>
            </w:div>
            <w:div w:id="327750562">
              <w:marLeft w:val="0"/>
              <w:marRight w:val="0"/>
              <w:marTop w:val="0"/>
              <w:marBottom w:val="0"/>
              <w:divBdr>
                <w:top w:val="none" w:sz="0" w:space="0" w:color="auto"/>
                <w:left w:val="none" w:sz="0" w:space="0" w:color="auto"/>
                <w:bottom w:val="none" w:sz="0" w:space="0" w:color="auto"/>
                <w:right w:val="none" w:sz="0" w:space="0" w:color="auto"/>
              </w:divBdr>
            </w:div>
            <w:div w:id="796071731">
              <w:marLeft w:val="0"/>
              <w:marRight w:val="0"/>
              <w:marTop w:val="0"/>
              <w:marBottom w:val="0"/>
              <w:divBdr>
                <w:top w:val="none" w:sz="0" w:space="0" w:color="auto"/>
                <w:left w:val="none" w:sz="0" w:space="0" w:color="auto"/>
                <w:bottom w:val="none" w:sz="0" w:space="0" w:color="auto"/>
                <w:right w:val="none" w:sz="0" w:space="0" w:color="auto"/>
              </w:divBdr>
            </w:div>
            <w:div w:id="64374448">
              <w:marLeft w:val="0"/>
              <w:marRight w:val="0"/>
              <w:marTop w:val="0"/>
              <w:marBottom w:val="0"/>
              <w:divBdr>
                <w:top w:val="none" w:sz="0" w:space="0" w:color="auto"/>
                <w:left w:val="none" w:sz="0" w:space="0" w:color="auto"/>
                <w:bottom w:val="none" w:sz="0" w:space="0" w:color="auto"/>
                <w:right w:val="none" w:sz="0" w:space="0" w:color="auto"/>
              </w:divBdr>
            </w:div>
            <w:div w:id="1907648941">
              <w:marLeft w:val="0"/>
              <w:marRight w:val="0"/>
              <w:marTop w:val="0"/>
              <w:marBottom w:val="0"/>
              <w:divBdr>
                <w:top w:val="none" w:sz="0" w:space="0" w:color="auto"/>
                <w:left w:val="none" w:sz="0" w:space="0" w:color="auto"/>
                <w:bottom w:val="none" w:sz="0" w:space="0" w:color="auto"/>
                <w:right w:val="none" w:sz="0" w:space="0" w:color="auto"/>
              </w:divBdr>
            </w:div>
            <w:div w:id="1021859818">
              <w:marLeft w:val="0"/>
              <w:marRight w:val="0"/>
              <w:marTop w:val="0"/>
              <w:marBottom w:val="0"/>
              <w:divBdr>
                <w:top w:val="none" w:sz="0" w:space="0" w:color="auto"/>
                <w:left w:val="none" w:sz="0" w:space="0" w:color="auto"/>
                <w:bottom w:val="none" w:sz="0" w:space="0" w:color="auto"/>
                <w:right w:val="none" w:sz="0" w:space="0" w:color="auto"/>
              </w:divBdr>
            </w:div>
            <w:div w:id="1178155461">
              <w:marLeft w:val="0"/>
              <w:marRight w:val="0"/>
              <w:marTop w:val="0"/>
              <w:marBottom w:val="0"/>
              <w:divBdr>
                <w:top w:val="none" w:sz="0" w:space="0" w:color="auto"/>
                <w:left w:val="none" w:sz="0" w:space="0" w:color="auto"/>
                <w:bottom w:val="none" w:sz="0" w:space="0" w:color="auto"/>
                <w:right w:val="none" w:sz="0" w:space="0" w:color="auto"/>
              </w:divBdr>
            </w:div>
            <w:div w:id="1124731681">
              <w:marLeft w:val="0"/>
              <w:marRight w:val="0"/>
              <w:marTop w:val="0"/>
              <w:marBottom w:val="0"/>
              <w:divBdr>
                <w:top w:val="none" w:sz="0" w:space="0" w:color="auto"/>
                <w:left w:val="none" w:sz="0" w:space="0" w:color="auto"/>
                <w:bottom w:val="none" w:sz="0" w:space="0" w:color="auto"/>
                <w:right w:val="none" w:sz="0" w:space="0" w:color="auto"/>
              </w:divBdr>
            </w:div>
            <w:div w:id="1900091365">
              <w:marLeft w:val="0"/>
              <w:marRight w:val="0"/>
              <w:marTop w:val="0"/>
              <w:marBottom w:val="0"/>
              <w:divBdr>
                <w:top w:val="none" w:sz="0" w:space="0" w:color="auto"/>
                <w:left w:val="none" w:sz="0" w:space="0" w:color="auto"/>
                <w:bottom w:val="none" w:sz="0" w:space="0" w:color="auto"/>
                <w:right w:val="none" w:sz="0" w:space="0" w:color="auto"/>
              </w:divBdr>
            </w:div>
            <w:div w:id="714427434">
              <w:marLeft w:val="0"/>
              <w:marRight w:val="0"/>
              <w:marTop w:val="0"/>
              <w:marBottom w:val="0"/>
              <w:divBdr>
                <w:top w:val="none" w:sz="0" w:space="0" w:color="auto"/>
                <w:left w:val="none" w:sz="0" w:space="0" w:color="auto"/>
                <w:bottom w:val="none" w:sz="0" w:space="0" w:color="auto"/>
                <w:right w:val="none" w:sz="0" w:space="0" w:color="auto"/>
              </w:divBdr>
            </w:div>
            <w:div w:id="377512097">
              <w:marLeft w:val="0"/>
              <w:marRight w:val="0"/>
              <w:marTop w:val="0"/>
              <w:marBottom w:val="0"/>
              <w:divBdr>
                <w:top w:val="none" w:sz="0" w:space="0" w:color="auto"/>
                <w:left w:val="none" w:sz="0" w:space="0" w:color="auto"/>
                <w:bottom w:val="none" w:sz="0" w:space="0" w:color="auto"/>
                <w:right w:val="none" w:sz="0" w:space="0" w:color="auto"/>
              </w:divBdr>
            </w:div>
            <w:div w:id="50374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51028021">
      <w:bodyDiv w:val="1"/>
      <w:marLeft w:val="0"/>
      <w:marRight w:val="0"/>
      <w:marTop w:val="0"/>
      <w:marBottom w:val="0"/>
      <w:divBdr>
        <w:top w:val="none" w:sz="0" w:space="0" w:color="auto"/>
        <w:left w:val="none" w:sz="0" w:space="0" w:color="auto"/>
        <w:bottom w:val="none" w:sz="0" w:space="0" w:color="auto"/>
        <w:right w:val="none" w:sz="0" w:space="0" w:color="auto"/>
      </w:divBdr>
    </w:div>
    <w:div w:id="1393114766">
      <w:bodyDiv w:val="1"/>
      <w:marLeft w:val="0"/>
      <w:marRight w:val="0"/>
      <w:marTop w:val="0"/>
      <w:marBottom w:val="0"/>
      <w:divBdr>
        <w:top w:val="none" w:sz="0" w:space="0" w:color="auto"/>
        <w:left w:val="none" w:sz="0" w:space="0" w:color="auto"/>
        <w:bottom w:val="none" w:sz="0" w:space="0" w:color="auto"/>
        <w:right w:val="none" w:sz="0" w:space="0" w:color="auto"/>
      </w:divBdr>
    </w:div>
    <w:div w:id="1447777196">
      <w:bodyDiv w:val="1"/>
      <w:marLeft w:val="0"/>
      <w:marRight w:val="0"/>
      <w:marTop w:val="0"/>
      <w:marBottom w:val="0"/>
      <w:divBdr>
        <w:top w:val="none" w:sz="0" w:space="0" w:color="auto"/>
        <w:left w:val="none" w:sz="0" w:space="0" w:color="auto"/>
        <w:bottom w:val="none" w:sz="0" w:space="0" w:color="auto"/>
        <w:right w:val="none" w:sz="0" w:space="0" w:color="auto"/>
      </w:divBdr>
      <w:divsChild>
        <w:div w:id="554395797">
          <w:marLeft w:val="0"/>
          <w:marRight w:val="0"/>
          <w:marTop w:val="0"/>
          <w:marBottom w:val="0"/>
          <w:divBdr>
            <w:top w:val="none" w:sz="0" w:space="0" w:color="auto"/>
            <w:left w:val="none" w:sz="0" w:space="0" w:color="auto"/>
            <w:bottom w:val="none" w:sz="0" w:space="0" w:color="auto"/>
            <w:right w:val="none" w:sz="0" w:space="0" w:color="auto"/>
          </w:divBdr>
          <w:divsChild>
            <w:div w:id="3754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39256">
      <w:bodyDiv w:val="1"/>
      <w:marLeft w:val="0"/>
      <w:marRight w:val="0"/>
      <w:marTop w:val="0"/>
      <w:marBottom w:val="0"/>
      <w:divBdr>
        <w:top w:val="none" w:sz="0" w:space="0" w:color="auto"/>
        <w:left w:val="none" w:sz="0" w:space="0" w:color="auto"/>
        <w:bottom w:val="none" w:sz="0" w:space="0" w:color="auto"/>
        <w:right w:val="none" w:sz="0" w:space="0" w:color="auto"/>
      </w:divBdr>
      <w:divsChild>
        <w:div w:id="698315346">
          <w:marLeft w:val="0"/>
          <w:marRight w:val="0"/>
          <w:marTop w:val="0"/>
          <w:marBottom w:val="0"/>
          <w:divBdr>
            <w:top w:val="none" w:sz="0" w:space="0" w:color="auto"/>
            <w:left w:val="none" w:sz="0" w:space="0" w:color="auto"/>
            <w:bottom w:val="none" w:sz="0" w:space="0" w:color="auto"/>
            <w:right w:val="none" w:sz="0" w:space="0" w:color="auto"/>
          </w:divBdr>
          <w:divsChild>
            <w:div w:id="1870946297">
              <w:marLeft w:val="0"/>
              <w:marRight w:val="0"/>
              <w:marTop w:val="0"/>
              <w:marBottom w:val="0"/>
              <w:divBdr>
                <w:top w:val="none" w:sz="0" w:space="0" w:color="auto"/>
                <w:left w:val="none" w:sz="0" w:space="0" w:color="auto"/>
                <w:bottom w:val="none" w:sz="0" w:space="0" w:color="auto"/>
                <w:right w:val="none" w:sz="0" w:space="0" w:color="auto"/>
              </w:divBdr>
            </w:div>
            <w:div w:id="2013794255">
              <w:marLeft w:val="0"/>
              <w:marRight w:val="0"/>
              <w:marTop w:val="0"/>
              <w:marBottom w:val="0"/>
              <w:divBdr>
                <w:top w:val="none" w:sz="0" w:space="0" w:color="auto"/>
                <w:left w:val="none" w:sz="0" w:space="0" w:color="auto"/>
                <w:bottom w:val="none" w:sz="0" w:space="0" w:color="auto"/>
                <w:right w:val="none" w:sz="0" w:space="0" w:color="auto"/>
              </w:divBdr>
            </w:div>
            <w:div w:id="1989899540">
              <w:marLeft w:val="0"/>
              <w:marRight w:val="0"/>
              <w:marTop w:val="0"/>
              <w:marBottom w:val="0"/>
              <w:divBdr>
                <w:top w:val="none" w:sz="0" w:space="0" w:color="auto"/>
                <w:left w:val="none" w:sz="0" w:space="0" w:color="auto"/>
                <w:bottom w:val="none" w:sz="0" w:space="0" w:color="auto"/>
                <w:right w:val="none" w:sz="0" w:space="0" w:color="auto"/>
              </w:divBdr>
            </w:div>
            <w:div w:id="702705395">
              <w:marLeft w:val="0"/>
              <w:marRight w:val="0"/>
              <w:marTop w:val="0"/>
              <w:marBottom w:val="0"/>
              <w:divBdr>
                <w:top w:val="none" w:sz="0" w:space="0" w:color="auto"/>
                <w:left w:val="none" w:sz="0" w:space="0" w:color="auto"/>
                <w:bottom w:val="none" w:sz="0" w:space="0" w:color="auto"/>
                <w:right w:val="none" w:sz="0" w:space="0" w:color="auto"/>
              </w:divBdr>
            </w:div>
            <w:div w:id="2146851259">
              <w:marLeft w:val="0"/>
              <w:marRight w:val="0"/>
              <w:marTop w:val="0"/>
              <w:marBottom w:val="0"/>
              <w:divBdr>
                <w:top w:val="none" w:sz="0" w:space="0" w:color="auto"/>
                <w:left w:val="none" w:sz="0" w:space="0" w:color="auto"/>
                <w:bottom w:val="none" w:sz="0" w:space="0" w:color="auto"/>
                <w:right w:val="none" w:sz="0" w:space="0" w:color="auto"/>
              </w:divBdr>
            </w:div>
            <w:div w:id="92284803">
              <w:marLeft w:val="0"/>
              <w:marRight w:val="0"/>
              <w:marTop w:val="0"/>
              <w:marBottom w:val="0"/>
              <w:divBdr>
                <w:top w:val="none" w:sz="0" w:space="0" w:color="auto"/>
                <w:left w:val="none" w:sz="0" w:space="0" w:color="auto"/>
                <w:bottom w:val="none" w:sz="0" w:space="0" w:color="auto"/>
                <w:right w:val="none" w:sz="0" w:space="0" w:color="auto"/>
              </w:divBdr>
            </w:div>
            <w:div w:id="1337422490">
              <w:marLeft w:val="0"/>
              <w:marRight w:val="0"/>
              <w:marTop w:val="0"/>
              <w:marBottom w:val="0"/>
              <w:divBdr>
                <w:top w:val="none" w:sz="0" w:space="0" w:color="auto"/>
                <w:left w:val="none" w:sz="0" w:space="0" w:color="auto"/>
                <w:bottom w:val="none" w:sz="0" w:space="0" w:color="auto"/>
                <w:right w:val="none" w:sz="0" w:space="0" w:color="auto"/>
              </w:divBdr>
            </w:div>
            <w:div w:id="780688376">
              <w:marLeft w:val="0"/>
              <w:marRight w:val="0"/>
              <w:marTop w:val="0"/>
              <w:marBottom w:val="0"/>
              <w:divBdr>
                <w:top w:val="none" w:sz="0" w:space="0" w:color="auto"/>
                <w:left w:val="none" w:sz="0" w:space="0" w:color="auto"/>
                <w:bottom w:val="none" w:sz="0" w:space="0" w:color="auto"/>
                <w:right w:val="none" w:sz="0" w:space="0" w:color="auto"/>
              </w:divBdr>
            </w:div>
            <w:div w:id="1304458881">
              <w:marLeft w:val="0"/>
              <w:marRight w:val="0"/>
              <w:marTop w:val="0"/>
              <w:marBottom w:val="0"/>
              <w:divBdr>
                <w:top w:val="none" w:sz="0" w:space="0" w:color="auto"/>
                <w:left w:val="none" w:sz="0" w:space="0" w:color="auto"/>
                <w:bottom w:val="none" w:sz="0" w:space="0" w:color="auto"/>
                <w:right w:val="none" w:sz="0" w:space="0" w:color="auto"/>
              </w:divBdr>
            </w:div>
            <w:div w:id="1565097252">
              <w:marLeft w:val="0"/>
              <w:marRight w:val="0"/>
              <w:marTop w:val="0"/>
              <w:marBottom w:val="0"/>
              <w:divBdr>
                <w:top w:val="none" w:sz="0" w:space="0" w:color="auto"/>
                <w:left w:val="none" w:sz="0" w:space="0" w:color="auto"/>
                <w:bottom w:val="none" w:sz="0" w:space="0" w:color="auto"/>
                <w:right w:val="none" w:sz="0" w:space="0" w:color="auto"/>
              </w:divBdr>
            </w:div>
            <w:div w:id="2002463339">
              <w:marLeft w:val="0"/>
              <w:marRight w:val="0"/>
              <w:marTop w:val="0"/>
              <w:marBottom w:val="0"/>
              <w:divBdr>
                <w:top w:val="none" w:sz="0" w:space="0" w:color="auto"/>
                <w:left w:val="none" w:sz="0" w:space="0" w:color="auto"/>
                <w:bottom w:val="none" w:sz="0" w:space="0" w:color="auto"/>
                <w:right w:val="none" w:sz="0" w:space="0" w:color="auto"/>
              </w:divBdr>
            </w:div>
            <w:div w:id="1352803584">
              <w:marLeft w:val="0"/>
              <w:marRight w:val="0"/>
              <w:marTop w:val="0"/>
              <w:marBottom w:val="0"/>
              <w:divBdr>
                <w:top w:val="none" w:sz="0" w:space="0" w:color="auto"/>
                <w:left w:val="none" w:sz="0" w:space="0" w:color="auto"/>
                <w:bottom w:val="none" w:sz="0" w:space="0" w:color="auto"/>
                <w:right w:val="none" w:sz="0" w:space="0" w:color="auto"/>
              </w:divBdr>
            </w:div>
            <w:div w:id="2020354625">
              <w:marLeft w:val="0"/>
              <w:marRight w:val="0"/>
              <w:marTop w:val="0"/>
              <w:marBottom w:val="0"/>
              <w:divBdr>
                <w:top w:val="none" w:sz="0" w:space="0" w:color="auto"/>
                <w:left w:val="none" w:sz="0" w:space="0" w:color="auto"/>
                <w:bottom w:val="none" w:sz="0" w:space="0" w:color="auto"/>
                <w:right w:val="none" w:sz="0" w:space="0" w:color="auto"/>
              </w:divBdr>
            </w:div>
            <w:div w:id="287391977">
              <w:marLeft w:val="0"/>
              <w:marRight w:val="0"/>
              <w:marTop w:val="0"/>
              <w:marBottom w:val="0"/>
              <w:divBdr>
                <w:top w:val="none" w:sz="0" w:space="0" w:color="auto"/>
                <w:left w:val="none" w:sz="0" w:space="0" w:color="auto"/>
                <w:bottom w:val="none" w:sz="0" w:space="0" w:color="auto"/>
                <w:right w:val="none" w:sz="0" w:space="0" w:color="auto"/>
              </w:divBdr>
            </w:div>
            <w:div w:id="1464157092">
              <w:marLeft w:val="0"/>
              <w:marRight w:val="0"/>
              <w:marTop w:val="0"/>
              <w:marBottom w:val="0"/>
              <w:divBdr>
                <w:top w:val="none" w:sz="0" w:space="0" w:color="auto"/>
                <w:left w:val="none" w:sz="0" w:space="0" w:color="auto"/>
                <w:bottom w:val="none" w:sz="0" w:space="0" w:color="auto"/>
                <w:right w:val="none" w:sz="0" w:space="0" w:color="auto"/>
              </w:divBdr>
            </w:div>
            <w:div w:id="20210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4982">
      <w:bodyDiv w:val="1"/>
      <w:marLeft w:val="0"/>
      <w:marRight w:val="0"/>
      <w:marTop w:val="0"/>
      <w:marBottom w:val="0"/>
      <w:divBdr>
        <w:top w:val="none" w:sz="0" w:space="0" w:color="auto"/>
        <w:left w:val="none" w:sz="0" w:space="0" w:color="auto"/>
        <w:bottom w:val="none" w:sz="0" w:space="0" w:color="auto"/>
        <w:right w:val="none" w:sz="0" w:space="0" w:color="auto"/>
      </w:divBdr>
    </w:div>
    <w:div w:id="1739161468">
      <w:bodyDiv w:val="1"/>
      <w:marLeft w:val="0"/>
      <w:marRight w:val="0"/>
      <w:marTop w:val="0"/>
      <w:marBottom w:val="0"/>
      <w:divBdr>
        <w:top w:val="none" w:sz="0" w:space="0" w:color="auto"/>
        <w:left w:val="none" w:sz="0" w:space="0" w:color="auto"/>
        <w:bottom w:val="none" w:sz="0" w:space="0" w:color="auto"/>
        <w:right w:val="none" w:sz="0" w:space="0" w:color="auto"/>
      </w:divBdr>
    </w:div>
    <w:div w:id="2121951233">
      <w:bodyDiv w:val="1"/>
      <w:marLeft w:val="0"/>
      <w:marRight w:val="0"/>
      <w:marTop w:val="0"/>
      <w:marBottom w:val="0"/>
      <w:divBdr>
        <w:top w:val="none" w:sz="0" w:space="0" w:color="auto"/>
        <w:left w:val="none" w:sz="0" w:space="0" w:color="auto"/>
        <w:bottom w:val="none" w:sz="0" w:space="0" w:color="auto"/>
        <w:right w:val="none" w:sz="0" w:space="0" w:color="auto"/>
      </w:divBdr>
      <w:divsChild>
        <w:div w:id="629284676">
          <w:marLeft w:val="0"/>
          <w:marRight w:val="0"/>
          <w:marTop w:val="0"/>
          <w:marBottom w:val="0"/>
          <w:divBdr>
            <w:top w:val="none" w:sz="0" w:space="0" w:color="auto"/>
            <w:left w:val="none" w:sz="0" w:space="0" w:color="auto"/>
            <w:bottom w:val="none" w:sz="0" w:space="0" w:color="auto"/>
            <w:right w:val="none" w:sz="0" w:space="0" w:color="auto"/>
          </w:divBdr>
          <w:divsChild>
            <w:div w:id="1481270532">
              <w:marLeft w:val="0"/>
              <w:marRight w:val="0"/>
              <w:marTop w:val="0"/>
              <w:marBottom w:val="0"/>
              <w:divBdr>
                <w:top w:val="none" w:sz="0" w:space="0" w:color="auto"/>
                <w:left w:val="none" w:sz="0" w:space="0" w:color="auto"/>
                <w:bottom w:val="none" w:sz="0" w:space="0" w:color="auto"/>
                <w:right w:val="none" w:sz="0" w:space="0" w:color="auto"/>
              </w:divBdr>
            </w:div>
            <w:div w:id="13658943">
              <w:marLeft w:val="0"/>
              <w:marRight w:val="0"/>
              <w:marTop w:val="0"/>
              <w:marBottom w:val="0"/>
              <w:divBdr>
                <w:top w:val="none" w:sz="0" w:space="0" w:color="auto"/>
                <w:left w:val="none" w:sz="0" w:space="0" w:color="auto"/>
                <w:bottom w:val="none" w:sz="0" w:space="0" w:color="auto"/>
                <w:right w:val="none" w:sz="0" w:space="0" w:color="auto"/>
              </w:divBdr>
            </w:div>
            <w:div w:id="2055617619">
              <w:marLeft w:val="0"/>
              <w:marRight w:val="0"/>
              <w:marTop w:val="0"/>
              <w:marBottom w:val="0"/>
              <w:divBdr>
                <w:top w:val="none" w:sz="0" w:space="0" w:color="auto"/>
                <w:left w:val="none" w:sz="0" w:space="0" w:color="auto"/>
                <w:bottom w:val="none" w:sz="0" w:space="0" w:color="auto"/>
                <w:right w:val="none" w:sz="0" w:space="0" w:color="auto"/>
              </w:divBdr>
            </w:div>
            <w:div w:id="1415011069">
              <w:marLeft w:val="0"/>
              <w:marRight w:val="0"/>
              <w:marTop w:val="0"/>
              <w:marBottom w:val="0"/>
              <w:divBdr>
                <w:top w:val="none" w:sz="0" w:space="0" w:color="auto"/>
                <w:left w:val="none" w:sz="0" w:space="0" w:color="auto"/>
                <w:bottom w:val="none" w:sz="0" w:space="0" w:color="auto"/>
                <w:right w:val="none" w:sz="0" w:space="0" w:color="auto"/>
              </w:divBdr>
            </w:div>
            <w:div w:id="1245722523">
              <w:marLeft w:val="0"/>
              <w:marRight w:val="0"/>
              <w:marTop w:val="0"/>
              <w:marBottom w:val="0"/>
              <w:divBdr>
                <w:top w:val="none" w:sz="0" w:space="0" w:color="auto"/>
                <w:left w:val="none" w:sz="0" w:space="0" w:color="auto"/>
                <w:bottom w:val="none" w:sz="0" w:space="0" w:color="auto"/>
                <w:right w:val="none" w:sz="0" w:space="0" w:color="auto"/>
              </w:divBdr>
            </w:div>
            <w:div w:id="1225676468">
              <w:marLeft w:val="0"/>
              <w:marRight w:val="0"/>
              <w:marTop w:val="0"/>
              <w:marBottom w:val="0"/>
              <w:divBdr>
                <w:top w:val="none" w:sz="0" w:space="0" w:color="auto"/>
                <w:left w:val="none" w:sz="0" w:space="0" w:color="auto"/>
                <w:bottom w:val="none" w:sz="0" w:space="0" w:color="auto"/>
                <w:right w:val="none" w:sz="0" w:space="0" w:color="auto"/>
              </w:divBdr>
            </w:div>
            <w:div w:id="1636596033">
              <w:marLeft w:val="0"/>
              <w:marRight w:val="0"/>
              <w:marTop w:val="0"/>
              <w:marBottom w:val="0"/>
              <w:divBdr>
                <w:top w:val="none" w:sz="0" w:space="0" w:color="auto"/>
                <w:left w:val="none" w:sz="0" w:space="0" w:color="auto"/>
                <w:bottom w:val="none" w:sz="0" w:space="0" w:color="auto"/>
                <w:right w:val="none" w:sz="0" w:space="0" w:color="auto"/>
              </w:divBdr>
            </w:div>
            <w:div w:id="1762330633">
              <w:marLeft w:val="0"/>
              <w:marRight w:val="0"/>
              <w:marTop w:val="0"/>
              <w:marBottom w:val="0"/>
              <w:divBdr>
                <w:top w:val="none" w:sz="0" w:space="0" w:color="auto"/>
                <w:left w:val="none" w:sz="0" w:space="0" w:color="auto"/>
                <w:bottom w:val="none" w:sz="0" w:space="0" w:color="auto"/>
                <w:right w:val="none" w:sz="0" w:space="0" w:color="auto"/>
              </w:divBdr>
            </w:div>
            <w:div w:id="1280409299">
              <w:marLeft w:val="0"/>
              <w:marRight w:val="0"/>
              <w:marTop w:val="0"/>
              <w:marBottom w:val="0"/>
              <w:divBdr>
                <w:top w:val="none" w:sz="0" w:space="0" w:color="auto"/>
                <w:left w:val="none" w:sz="0" w:space="0" w:color="auto"/>
                <w:bottom w:val="none" w:sz="0" w:space="0" w:color="auto"/>
                <w:right w:val="none" w:sz="0" w:space="0" w:color="auto"/>
              </w:divBdr>
            </w:div>
            <w:div w:id="320234810">
              <w:marLeft w:val="0"/>
              <w:marRight w:val="0"/>
              <w:marTop w:val="0"/>
              <w:marBottom w:val="0"/>
              <w:divBdr>
                <w:top w:val="none" w:sz="0" w:space="0" w:color="auto"/>
                <w:left w:val="none" w:sz="0" w:space="0" w:color="auto"/>
                <w:bottom w:val="none" w:sz="0" w:space="0" w:color="auto"/>
                <w:right w:val="none" w:sz="0" w:space="0" w:color="auto"/>
              </w:divBdr>
            </w:div>
            <w:div w:id="2135175494">
              <w:marLeft w:val="0"/>
              <w:marRight w:val="0"/>
              <w:marTop w:val="0"/>
              <w:marBottom w:val="0"/>
              <w:divBdr>
                <w:top w:val="none" w:sz="0" w:space="0" w:color="auto"/>
                <w:left w:val="none" w:sz="0" w:space="0" w:color="auto"/>
                <w:bottom w:val="none" w:sz="0" w:space="0" w:color="auto"/>
                <w:right w:val="none" w:sz="0" w:space="0" w:color="auto"/>
              </w:divBdr>
            </w:div>
            <w:div w:id="1492522225">
              <w:marLeft w:val="0"/>
              <w:marRight w:val="0"/>
              <w:marTop w:val="0"/>
              <w:marBottom w:val="0"/>
              <w:divBdr>
                <w:top w:val="none" w:sz="0" w:space="0" w:color="auto"/>
                <w:left w:val="none" w:sz="0" w:space="0" w:color="auto"/>
                <w:bottom w:val="none" w:sz="0" w:space="0" w:color="auto"/>
                <w:right w:val="none" w:sz="0" w:space="0" w:color="auto"/>
              </w:divBdr>
            </w:div>
            <w:div w:id="2112699591">
              <w:marLeft w:val="0"/>
              <w:marRight w:val="0"/>
              <w:marTop w:val="0"/>
              <w:marBottom w:val="0"/>
              <w:divBdr>
                <w:top w:val="none" w:sz="0" w:space="0" w:color="auto"/>
                <w:left w:val="none" w:sz="0" w:space="0" w:color="auto"/>
                <w:bottom w:val="none" w:sz="0" w:space="0" w:color="auto"/>
                <w:right w:val="none" w:sz="0" w:space="0" w:color="auto"/>
              </w:divBdr>
            </w:div>
            <w:div w:id="1047410405">
              <w:marLeft w:val="0"/>
              <w:marRight w:val="0"/>
              <w:marTop w:val="0"/>
              <w:marBottom w:val="0"/>
              <w:divBdr>
                <w:top w:val="none" w:sz="0" w:space="0" w:color="auto"/>
                <w:left w:val="none" w:sz="0" w:space="0" w:color="auto"/>
                <w:bottom w:val="none" w:sz="0" w:space="0" w:color="auto"/>
                <w:right w:val="none" w:sz="0" w:space="0" w:color="auto"/>
              </w:divBdr>
            </w:div>
            <w:div w:id="21277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youtu.be/v_hR4K4auoQ?si=DxwGKohOsnFBwBs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cs.flutter.dev/get-started/editor" TargetMode="External"/><Relationship Id="rId47" Type="http://schemas.openxmlformats.org/officeDocument/2006/relationships/hyperlink" Target="https://hu.wikipedia.org/wiki/ACID"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firebase.google.com/docs/firestore" TargetMode="External"/><Relationship Id="rId40" Type="http://schemas.openxmlformats.org/officeDocument/2006/relationships/hyperlink" Target="https://www.google.com/search?sca_esv=587017952&amp;sxsrf=AM9HkKl2-4fwjKcNvqPpK6tWGWzbpygixg:1701452922090&amp;q=mvvm+repository&amp;tbm=isch&amp;source=lnms&amp;sa=X&amp;sqi=2&amp;ved=2ahUKEwiSvZeI5u6CAxWy2QIHHXRlBCQQ0pQJegQICxAB&amp;biw=1536&amp;bih=707&amp;dpr=1.25" TargetMode="External"/><Relationship Id="rId45" Type="http://schemas.openxmlformats.org/officeDocument/2006/relationships/hyperlink" Target="https://en.wikipedia.org/wiki/Revolu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firebase.google.com/docs/auth%20(2023" TargetMode="External"/><Relationship Id="rId49"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eveloper.android.com/studio/run/emulator"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flutter.dev/tools/vs-code?gclid=CjwKCAiApaarBhB7EiwAYiMwqgafYL7obBKo8GDa-94skv1Uc7PphJNgjs1lI_4dyRFNX6JLJmFpEBoCNaAQAvD_BwE&amp;gclsrc=aw.ds" TargetMode="External"/><Relationship Id="rId48" Type="http://schemas.openxmlformats.org/officeDocument/2006/relationships/hyperlink" Target="https://dart.dev/"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flutter.dev/" TargetMode="External"/><Relationship Id="rId46" Type="http://schemas.openxmlformats.org/officeDocument/2006/relationships/hyperlink" Target="https://digital-solutions.consulting/uncategorized/repository-in-androids-mvvm-architecture/" TargetMode="External"/><Relationship Id="rId20" Type="http://schemas.openxmlformats.org/officeDocument/2006/relationships/image" Target="media/image12.png"/><Relationship Id="rId41" Type="http://schemas.openxmlformats.org/officeDocument/2006/relationships/hyperlink" Target="https://kinsta.com/knowledgebase/what-is-github/"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8000</TotalTime>
  <Pages>49</Pages>
  <Words>8340</Words>
  <Characters>57552</Characters>
  <Application>Microsoft Office Word</Application>
  <DocSecurity>0</DocSecurity>
  <Lines>479</Lines>
  <Paragraphs>131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65761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ballapeterkeve@edu.bme.hu</dc:creator>
  <cp:keywords/>
  <dc:description/>
  <cp:lastModifiedBy>Balla Péter Keve</cp:lastModifiedBy>
  <cp:revision>233</cp:revision>
  <cp:lastPrinted>2023-11-16T15:08:00Z</cp:lastPrinted>
  <dcterms:created xsi:type="dcterms:W3CDTF">2023-02-27T06:58:00Z</dcterms:created>
  <dcterms:modified xsi:type="dcterms:W3CDTF">2023-12-07T13:56:00Z</dcterms:modified>
</cp:coreProperties>
</file>