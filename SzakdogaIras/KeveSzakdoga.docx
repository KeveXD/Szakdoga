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2755" w14:textId="5C9A7190"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FAFB122" w:rsidR="00C2686E" w:rsidRPr="00267677" w:rsidRDefault="00000000" w:rsidP="00C53F92">
      <w:pPr>
        <w:pStyle w:val="tmutat"/>
        <w:numPr>
          <w:ilvl w:val="0"/>
          <w:numId w:val="8"/>
        </w:numPr>
        <w:ind w:left="714" w:hanging="357"/>
        <w:contextualSpacing/>
      </w:pPr>
      <w:r>
        <w:rPr>
          <w:noProof/>
        </w:rPr>
        <w:pict w14:anchorId="6FA596ED">
          <v:rect id="_x0000_s1027" style="position:absolute;left:0;text-align:left;margin-left:524.55pt;margin-top:-46.85pt;width:23.2pt;height:115.9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kBHQNKgAMBEFjPVIrml8VPjwb4utLhmyIDBkgQRTJGMgUDOAtkGSMyCoHH//8PgMf//w8zCoHH&#10;//8PgMf//w84CQD+/wMAAAAAAApODocgECnkJkkjjEUkm9tD4HCH8G/3g3ziMfyPA9q6J0DnCCca&#10;Txu3AWCH8MkXgz96GnihegWgDhKeDV5a+APBzXk8CgARIPDIepHYEtoB&#10;" annotation="t"/>
          </v:rect>
        </w:pict>
      </w:r>
      <w:r w:rsidR="00C2686E"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5523C0E" w:rsidR="004851C7" w:rsidRDefault="00000000" w:rsidP="00D429F2">
      <w:pPr>
        <w:pStyle w:val="Cmlapkarstanszk"/>
      </w:pPr>
      <w:fldSimple w:instr=" DOCPROPERTY  Company  \* MERGEFORMAT ">
        <w:r w:rsidR="005202C0">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6A106BD4" w:rsidR="0063585C" w:rsidRPr="00B50CAA" w:rsidRDefault="00000000" w:rsidP="00171054">
      <w:pPr>
        <w:pStyle w:val="Cmlapszerz"/>
      </w:pPr>
      <w:fldSimple w:instr=" AUTHOR  \* MERGEFORMAT ">
        <w:r w:rsidR="00497298">
          <w:t>Balla Péter Keve</w:t>
        </w:r>
      </w:fldSimple>
    </w:p>
    <w:p w14:paraId="27E9F397" w14:textId="77777777" w:rsidR="0063585C" w:rsidRPr="00B50CAA" w:rsidRDefault="00000000">
      <w:pPr>
        <w:pStyle w:val="Cm"/>
      </w:pPr>
      <w:fldSimple w:instr=" TITLE  \* MERGEFORMAT ">
        <w:r w:rsidR="006A1B7F">
          <w:t>Elektronikus terelők</w:t>
        </w:r>
      </w:fldSimple>
    </w:p>
    <w:p w14:paraId="5532B58E" w14:textId="77777777" w:rsidR="0063585C" w:rsidRPr="00B50CAA" w:rsidRDefault="00000000" w:rsidP="009C1C93">
      <w:pPr>
        <w:pStyle w:val="Alcm"/>
      </w:pPr>
      <w:fldSimple w:instr=" SUBJECT  \* MERGEFORMAT ">
        <w:r w:rsidR="006A1B7F">
          <w:t>Kisfeszültségű folyamatirányítók</w:t>
        </w:r>
      </w:fldSimple>
    </w:p>
    <w:p w14:paraId="156BF04A" w14:textId="06F70F6C" w:rsidR="0063585C" w:rsidRPr="00D429F2" w:rsidRDefault="00000000" w:rsidP="009C1C93">
      <w:pPr>
        <w:pStyle w:val="Alcm"/>
      </w:pPr>
      <w:r>
        <w:pict w14:anchorId="6D1A68DB">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7777777" w:rsidR="0063585C" w:rsidRDefault="00000000" w:rsidP="00171054">
                  <w:pPr>
                    <w:pStyle w:val="Cmlapszerz"/>
                  </w:pPr>
                  <w:fldSimple w:instr=" DOCPROPERTY &quot;Manager&quot;  \* MERGEFORMAT ">
                    <w:r w:rsidR="006A1B7F">
                      <w:t>Dr. Érték Elek</w:t>
                    </w:r>
                  </w:fldSimple>
                </w:p>
                <w:p w14:paraId="4EC91467" w14:textId="70D80A5B"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070D8">
                    <w:rPr>
                      <w:noProof/>
                    </w:rPr>
                    <w:t>2023</w:t>
                  </w:r>
                  <w:r>
                    <w:fldChar w:fldCharType="end"/>
                  </w:r>
                </w:p>
              </w:txbxContent>
            </v:textbox>
            <w10:wrap anchorx="page"/>
          </v:shape>
        </w:pict>
      </w:r>
    </w:p>
    <w:p w14:paraId="68EE0958" w14:textId="77777777" w:rsidR="0063585C" w:rsidRPr="00B50CAA" w:rsidRDefault="0063585C" w:rsidP="00B96880">
      <w:pPr>
        <w:pStyle w:val="Fejezetcmtartalomjegyzknlkl"/>
      </w:pPr>
      <w:r w:rsidRPr="00B50CAA">
        <w:lastRenderedPageBreak/>
        <w:t>Tartalomjegyzék</w:t>
      </w:r>
    </w:p>
    <w:p w14:paraId="10AB2208" w14:textId="72E1A142"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7C007A">
          <w:rPr>
            <w:noProof/>
            <w:webHidden/>
          </w:rPr>
          <w:t>6</w:t>
        </w:r>
        <w:r w:rsidR="005202C0">
          <w:rPr>
            <w:noProof/>
            <w:webHidden/>
          </w:rPr>
          <w:fldChar w:fldCharType="end"/>
        </w:r>
      </w:hyperlink>
    </w:p>
    <w:p w14:paraId="104535E5" w14:textId="6FFAD952" w:rsidR="005202C0" w:rsidRDefault="00000000">
      <w:pPr>
        <w:pStyle w:val="TJ1"/>
        <w:rPr>
          <w:rFonts w:asciiTheme="minorHAnsi" w:eastAsiaTheme="minorEastAsia" w:hAnsiTheme="minorHAnsi" w:cstheme="minorBidi"/>
          <w:b w:val="0"/>
          <w:noProof/>
          <w:sz w:val="22"/>
          <w:szCs w:val="22"/>
          <w:lang w:eastAsia="hu-HU"/>
        </w:rPr>
      </w:pPr>
      <w:hyperlink w:anchor="_Toc59896131" w:history="1">
        <w:r w:rsidR="005202C0" w:rsidRPr="00CC2D90">
          <w:rPr>
            <w:rStyle w:val="Hiperhivatkozs"/>
            <w:noProof/>
          </w:rPr>
          <w:t>Abstract</w:t>
        </w:r>
        <w:r w:rsidR="005202C0">
          <w:rPr>
            <w:noProof/>
            <w:webHidden/>
          </w:rPr>
          <w:tab/>
        </w:r>
        <w:r w:rsidR="005202C0">
          <w:rPr>
            <w:noProof/>
            <w:webHidden/>
          </w:rPr>
          <w:fldChar w:fldCharType="begin"/>
        </w:r>
        <w:r w:rsidR="005202C0">
          <w:rPr>
            <w:noProof/>
            <w:webHidden/>
          </w:rPr>
          <w:instrText xml:space="preserve"> PAGEREF _Toc59896131 \h </w:instrText>
        </w:r>
        <w:r w:rsidR="005202C0">
          <w:rPr>
            <w:noProof/>
            <w:webHidden/>
          </w:rPr>
        </w:r>
        <w:r w:rsidR="005202C0">
          <w:rPr>
            <w:noProof/>
            <w:webHidden/>
          </w:rPr>
          <w:fldChar w:fldCharType="separate"/>
        </w:r>
        <w:r w:rsidR="007C007A">
          <w:rPr>
            <w:noProof/>
            <w:webHidden/>
          </w:rPr>
          <w:t>7</w:t>
        </w:r>
        <w:r w:rsidR="005202C0">
          <w:rPr>
            <w:noProof/>
            <w:webHidden/>
          </w:rPr>
          <w:fldChar w:fldCharType="end"/>
        </w:r>
      </w:hyperlink>
    </w:p>
    <w:p w14:paraId="4A315361" w14:textId="39C383A0" w:rsidR="005202C0" w:rsidRDefault="00000000">
      <w:pPr>
        <w:pStyle w:val="TJ1"/>
        <w:rPr>
          <w:rFonts w:asciiTheme="minorHAnsi" w:eastAsiaTheme="minorEastAsia" w:hAnsiTheme="minorHAnsi" w:cstheme="minorBidi"/>
          <w:b w:val="0"/>
          <w:noProof/>
          <w:sz w:val="22"/>
          <w:szCs w:val="22"/>
          <w:lang w:eastAsia="hu-HU"/>
        </w:rPr>
      </w:pPr>
      <w:hyperlink w:anchor="_Toc59896132" w:history="1">
        <w:r w:rsidR="005202C0" w:rsidRPr="00CC2D90">
          <w:rPr>
            <w:rStyle w:val="Hiperhivatkozs"/>
            <w:noProof/>
          </w:rPr>
          <w:t>1 Bevezetés</w:t>
        </w:r>
        <w:r w:rsidR="005202C0">
          <w:rPr>
            <w:noProof/>
            <w:webHidden/>
          </w:rPr>
          <w:tab/>
        </w:r>
        <w:r w:rsidR="005202C0">
          <w:rPr>
            <w:noProof/>
            <w:webHidden/>
          </w:rPr>
          <w:fldChar w:fldCharType="begin"/>
        </w:r>
        <w:r w:rsidR="005202C0">
          <w:rPr>
            <w:noProof/>
            <w:webHidden/>
          </w:rPr>
          <w:instrText xml:space="preserve"> PAGEREF _Toc59896132 \h </w:instrText>
        </w:r>
        <w:r w:rsidR="005202C0">
          <w:rPr>
            <w:noProof/>
            <w:webHidden/>
          </w:rPr>
        </w:r>
        <w:r w:rsidR="005202C0">
          <w:rPr>
            <w:noProof/>
            <w:webHidden/>
          </w:rPr>
          <w:fldChar w:fldCharType="separate"/>
        </w:r>
        <w:r w:rsidR="007C007A">
          <w:rPr>
            <w:noProof/>
            <w:webHidden/>
          </w:rPr>
          <w:t>8</w:t>
        </w:r>
        <w:r w:rsidR="005202C0">
          <w:rPr>
            <w:noProof/>
            <w:webHidden/>
          </w:rPr>
          <w:fldChar w:fldCharType="end"/>
        </w:r>
      </w:hyperlink>
    </w:p>
    <w:p w14:paraId="61588B20" w14:textId="6FC4E857" w:rsidR="005202C0" w:rsidRDefault="00000000">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005202C0" w:rsidRPr="00CC2D90">
          <w:rPr>
            <w:rStyle w:val="Hiperhivatkozs"/>
            <w:noProof/>
          </w:rPr>
          <w:t>1.1 Formázási tudnivalók</w:t>
        </w:r>
        <w:r w:rsidR="005202C0">
          <w:rPr>
            <w:noProof/>
            <w:webHidden/>
          </w:rPr>
          <w:tab/>
        </w:r>
        <w:r w:rsidR="005202C0">
          <w:rPr>
            <w:noProof/>
            <w:webHidden/>
          </w:rPr>
          <w:fldChar w:fldCharType="begin"/>
        </w:r>
        <w:r w:rsidR="005202C0">
          <w:rPr>
            <w:noProof/>
            <w:webHidden/>
          </w:rPr>
          <w:instrText xml:space="preserve"> PAGEREF _Toc59896133 \h </w:instrText>
        </w:r>
        <w:r w:rsidR="005202C0">
          <w:rPr>
            <w:noProof/>
            <w:webHidden/>
          </w:rPr>
        </w:r>
        <w:r w:rsidR="005202C0">
          <w:rPr>
            <w:noProof/>
            <w:webHidden/>
          </w:rPr>
          <w:fldChar w:fldCharType="separate"/>
        </w:r>
        <w:r w:rsidR="007C007A">
          <w:rPr>
            <w:b/>
            <w:bCs/>
            <w:noProof/>
            <w:webHidden/>
          </w:rPr>
          <w:t>Hiba! A könyvjelző nem létezik.</w:t>
        </w:r>
        <w:r w:rsidR="005202C0">
          <w:rPr>
            <w:noProof/>
            <w:webHidden/>
          </w:rPr>
          <w:fldChar w:fldCharType="end"/>
        </w:r>
      </w:hyperlink>
    </w:p>
    <w:p w14:paraId="1CDE3121" w14:textId="05DCD1C9"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005202C0" w:rsidRPr="00CC2D90">
          <w:rPr>
            <w:rStyle w:val="Hiperhivatkozs"/>
            <w:noProof/>
          </w:rPr>
          <w:t>1.1.1 Címsorok</w:t>
        </w:r>
        <w:r w:rsidR="005202C0">
          <w:rPr>
            <w:noProof/>
            <w:webHidden/>
          </w:rPr>
          <w:tab/>
        </w:r>
        <w:r w:rsidR="005202C0">
          <w:rPr>
            <w:noProof/>
            <w:webHidden/>
          </w:rPr>
          <w:fldChar w:fldCharType="begin"/>
        </w:r>
        <w:r w:rsidR="005202C0">
          <w:rPr>
            <w:noProof/>
            <w:webHidden/>
          </w:rPr>
          <w:instrText xml:space="preserve"> PAGEREF _Toc59896134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130F850D" w14:textId="653F3488"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005202C0" w:rsidRPr="00CC2D90">
          <w:rPr>
            <w:rStyle w:val="Hiperhivatkozs"/>
            <w:noProof/>
          </w:rPr>
          <w:t>1.1.2 Képek</w:t>
        </w:r>
        <w:r w:rsidR="005202C0">
          <w:rPr>
            <w:noProof/>
            <w:webHidden/>
          </w:rPr>
          <w:tab/>
        </w:r>
        <w:r w:rsidR="005202C0">
          <w:rPr>
            <w:noProof/>
            <w:webHidden/>
          </w:rPr>
          <w:fldChar w:fldCharType="begin"/>
        </w:r>
        <w:r w:rsidR="005202C0">
          <w:rPr>
            <w:noProof/>
            <w:webHidden/>
          </w:rPr>
          <w:instrText xml:space="preserve"> PAGEREF _Toc59896135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556FF0D4" w14:textId="59953E0E"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005202C0" w:rsidRPr="00CC2D90">
          <w:rPr>
            <w:rStyle w:val="Hiperhivatkozs"/>
            <w:noProof/>
          </w:rPr>
          <w:t>1.1.3 Kódrészletek</w:t>
        </w:r>
        <w:r w:rsidR="005202C0">
          <w:rPr>
            <w:noProof/>
            <w:webHidden/>
          </w:rPr>
          <w:tab/>
        </w:r>
        <w:r w:rsidR="005202C0">
          <w:rPr>
            <w:noProof/>
            <w:webHidden/>
          </w:rPr>
          <w:fldChar w:fldCharType="begin"/>
        </w:r>
        <w:r w:rsidR="005202C0">
          <w:rPr>
            <w:noProof/>
            <w:webHidden/>
          </w:rPr>
          <w:instrText xml:space="preserve"> PAGEREF _Toc59896136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4276DC31" w14:textId="72D93B97"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005202C0" w:rsidRPr="00CC2D90">
          <w:rPr>
            <w:rStyle w:val="Hiperhivatkozs"/>
            <w:noProof/>
          </w:rPr>
          <w:t>1.1.4 Irodalomjegyzék</w:t>
        </w:r>
        <w:r w:rsidR="005202C0">
          <w:rPr>
            <w:noProof/>
            <w:webHidden/>
          </w:rPr>
          <w:tab/>
        </w:r>
        <w:r w:rsidR="005202C0">
          <w:rPr>
            <w:noProof/>
            <w:webHidden/>
          </w:rPr>
          <w:fldChar w:fldCharType="begin"/>
        </w:r>
        <w:r w:rsidR="005202C0">
          <w:rPr>
            <w:noProof/>
            <w:webHidden/>
          </w:rPr>
          <w:instrText xml:space="preserve"> PAGEREF _Toc59896137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64EA2235" w14:textId="4F0B4EFA" w:rsidR="005202C0" w:rsidRDefault="00000000">
      <w:pPr>
        <w:pStyle w:val="TJ1"/>
        <w:rPr>
          <w:rFonts w:asciiTheme="minorHAnsi" w:eastAsiaTheme="minorEastAsia" w:hAnsiTheme="minorHAnsi" w:cstheme="minorBidi"/>
          <w:b w:val="0"/>
          <w:noProof/>
          <w:sz w:val="22"/>
          <w:szCs w:val="22"/>
          <w:lang w:eastAsia="hu-HU"/>
        </w:rPr>
      </w:pPr>
      <w:hyperlink w:anchor="_Toc59896138" w:history="1">
        <w:r w:rsidR="005202C0" w:rsidRPr="00CC2D90">
          <w:rPr>
            <w:rStyle w:val="Hiperhivatkozs"/>
            <w:noProof/>
          </w:rPr>
          <w:t>2 Utolsó simítások</w:t>
        </w:r>
        <w:r w:rsidR="005202C0">
          <w:rPr>
            <w:noProof/>
            <w:webHidden/>
          </w:rPr>
          <w:tab/>
        </w:r>
        <w:r w:rsidR="005202C0">
          <w:rPr>
            <w:noProof/>
            <w:webHidden/>
          </w:rPr>
          <w:fldChar w:fldCharType="begin"/>
        </w:r>
        <w:r w:rsidR="005202C0">
          <w:rPr>
            <w:noProof/>
            <w:webHidden/>
          </w:rPr>
          <w:instrText xml:space="preserve"> PAGEREF _Toc59896138 \h </w:instrText>
        </w:r>
        <w:r w:rsidR="005202C0">
          <w:rPr>
            <w:noProof/>
            <w:webHidden/>
          </w:rPr>
        </w:r>
        <w:r w:rsidR="005202C0">
          <w:rPr>
            <w:noProof/>
            <w:webHidden/>
          </w:rPr>
          <w:fldChar w:fldCharType="separate"/>
        </w:r>
        <w:r w:rsidR="007C007A">
          <w:rPr>
            <w:noProof/>
            <w:webHidden/>
          </w:rPr>
          <w:t>22</w:t>
        </w:r>
        <w:r w:rsidR="005202C0">
          <w:rPr>
            <w:noProof/>
            <w:webHidden/>
          </w:rPr>
          <w:fldChar w:fldCharType="end"/>
        </w:r>
      </w:hyperlink>
    </w:p>
    <w:p w14:paraId="052F465D" w14:textId="0FE5C602" w:rsidR="005202C0" w:rsidRDefault="00000000">
      <w:pPr>
        <w:pStyle w:val="TJ1"/>
        <w:rPr>
          <w:rFonts w:asciiTheme="minorHAnsi" w:eastAsiaTheme="minorEastAsia" w:hAnsiTheme="minorHAnsi" w:cstheme="minorBidi"/>
          <w:b w:val="0"/>
          <w:noProof/>
          <w:sz w:val="22"/>
          <w:szCs w:val="22"/>
          <w:lang w:eastAsia="hu-HU"/>
        </w:rPr>
      </w:pPr>
      <w:hyperlink w:anchor="_Toc59896139" w:history="1">
        <w:r w:rsidR="005202C0" w:rsidRPr="00CC2D90">
          <w:rPr>
            <w:rStyle w:val="Hiperhivatkozs"/>
            <w:noProof/>
          </w:rPr>
          <w:t>Irodalomjegyzék</w:t>
        </w:r>
        <w:r w:rsidR="005202C0">
          <w:rPr>
            <w:noProof/>
            <w:webHidden/>
          </w:rPr>
          <w:tab/>
        </w:r>
        <w:r w:rsidR="005202C0">
          <w:rPr>
            <w:noProof/>
            <w:webHidden/>
          </w:rPr>
          <w:fldChar w:fldCharType="begin"/>
        </w:r>
        <w:r w:rsidR="005202C0">
          <w:rPr>
            <w:noProof/>
            <w:webHidden/>
          </w:rPr>
          <w:instrText xml:space="preserve"> PAGEREF _Toc59896139 \h </w:instrText>
        </w:r>
        <w:r w:rsidR="005202C0">
          <w:rPr>
            <w:noProof/>
            <w:webHidden/>
          </w:rPr>
        </w:r>
        <w:r w:rsidR="005202C0">
          <w:rPr>
            <w:noProof/>
            <w:webHidden/>
          </w:rPr>
          <w:fldChar w:fldCharType="separate"/>
        </w:r>
        <w:r w:rsidR="007C007A">
          <w:rPr>
            <w:noProof/>
            <w:webHidden/>
          </w:rPr>
          <w:t>23</w:t>
        </w:r>
        <w:r w:rsidR="005202C0">
          <w:rPr>
            <w:noProof/>
            <w:webHidden/>
          </w:rPr>
          <w:fldChar w:fldCharType="end"/>
        </w:r>
      </w:hyperlink>
    </w:p>
    <w:p w14:paraId="01AB21F9" w14:textId="36330940" w:rsidR="005202C0" w:rsidRDefault="00000000">
      <w:pPr>
        <w:pStyle w:val="TJ1"/>
        <w:rPr>
          <w:rFonts w:asciiTheme="minorHAnsi" w:eastAsiaTheme="minorEastAsia" w:hAnsiTheme="minorHAnsi" w:cstheme="minorBidi"/>
          <w:b w:val="0"/>
          <w:noProof/>
          <w:sz w:val="22"/>
          <w:szCs w:val="22"/>
          <w:lang w:eastAsia="hu-HU"/>
        </w:rPr>
      </w:pPr>
      <w:hyperlink w:anchor="_Toc59896140" w:history="1">
        <w:r w:rsidR="005202C0" w:rsidRPr="00CC2D90">
          <w:rPr>
            <w:rStyle w:val="Hiperhivatkozs"/>
            <w:noProof/>
          </w:rPr>
          <w:t>Függelék</w:t>
        </w:r>
        <w:r w:rsidR="005202C0">
          <w:rPr>
            <w:noProof/>
            <w:webHidden/>
          </w:rPr>
          <w:tab/>
        </w:r>
        <w:r w:rsidR="005202C0">
          <w:rPr>
            <w:noProof/>
            <w:webHidden/>
          </w:rPr>
          <w:fldChar w:fldCharType="begin"/>
        </w:r>
        <w:r w:rsidR="005202C0">
          <w:rPr>
            <w:noProof/>
            <w:webHidden/>
          </w:rPr>
          <w:instrText xml:space="preserve"> PAGEREF _Toc59896140 \h </w:instrText>
        </w:r>
        <w:r w:rsidR="005202C0">
          <w:rPr>
            <w:noProof/>
            <w:webHidden/>
          </w:rPr>
        </w:r>
        <w:r w:rsidR="005202C0">
          <w:rPr>
            <w:noProof/>
            <w:webHidden/>
          </w:rPr>
          <w:fldChar w:fldCharType="separate"/>
        </w:r>
        <w:r w:rsidR="007C007A">
          <w:rPr>
            <w:noProof/>
            <w:webHidden/>
          </w:rPr>
          <w:t>24</w:t>
        </w:r>
        <w:r w:rsidR="005202C0">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rsidP="007B6F31">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58FA6E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070D8">
        <w:rPr>
          <w:noProof/>
        </w:rPr>
        <w:t>2023. 12. 04.</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59896130"/>
      <w:r w:rsidRPr="00B50CAA">
        <w:lastRenderedPageBreak/>
        <w:t>Összefoglaló</w:t>
      </w:r>
      <w:bookmarkEnd w:id="0"/>
    </w:p>
    <w:p w14:paraId="2845CDB2" w14:textId="77777777" w:rsid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70E83734" w14:textId="77777777" w:rsidR="00A05798" w:rsidRDefault="00A05798" w:rsidP="00D23BFC"/>
    <w:p w14:paraId="6366488B" w14:textId="5D5862E5" w:rsidR="00A05798" w:rsidRDefault="00A05798" w:rsidP="006A1707">
      <w:r>
        <w:t xml:space="preserve">A diplomatervem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058C265C" w:rsidR="00A05798" w:rsidRDefault="00A05798" w:rsidP="006A1707">
      <w:r>
        <w:t xml:space="preserve">A diplomatervem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FE4709">
        <w:t>…</w:t>
      </w:r>
    </w:p>
    <w:p w14:paraId="23336BFE" w14:textId="7C551A50" w:rsidR="00A05798" w:rsidRPr="00D23BFC" w:rsidRDefault="00A05798" w:rsidP="00A05798">
      <w:r>
        <w:t>Az … felvázolom a dolgozat struktúráját, elindulva a problémafelismeréstől és az ismerkedési folyamattól, átvezetve a tervezés és fejlesztés részletein, majd elérve az alkalmazás tesztelésének módszerét és az olvasó számára kínált lehetőséget az alkalmazás kipróbálására. Ezen keresztül a diplomaterv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Cmsor1"/>
      </w:pPr>
      <w:bookmarkStart w:id="2" w:name="_Toc332797397"/>
      <w:bookmarkStart w:id="3" w:name="_Toc59896132"/>
      <w:r>
        <w:lastRenderedPageBreak/>
        <w:t>Bevezetés</w:t>
      </w:r>
      <w:bookmarkEnd w:id="2"/>
      <w:bookmarkEnd w:id="3"/>
    </w:p>
    <w:p w14:paraId="66D16C1B" w14:textId="77777777" w:rsidR="002841F9" w:rsidRDefault="002841F9" w:rsidP="002841F9">
      <w:r>
        <w:t>A következő fejezet pár példán keresztül bemutatja a diplomatervekben és szakdolgozatokban szokásosan előkerülő formázások megvalósítását.</w:t>
      </w:r>
    </w:p>
    <w:p w14:paraId="0B2D2F83" w14:textId="4EBE6E5B" w:rsidR="002841F9" w:rsidRDefault="00A8083C" w:rsidP="002841F9">
      <w:pPr>
        <w:pStyle w:val="Cmsor2"/>
      </w:pPr>
      <w:r>
        <w:t>Motiváció</w:t>
      </w:r>
    </w:p>
    <w:p w14:paraId="5F84770D" w14:textId="77777777" w:rsidR="00502A30" w:rsidRDefault="00502A30" w:rsidP="00502A30">
      <w:r>
        <w:t xml:space="preserve">A dokumentum folyószövegéhez használjuk a </w:t>
      </w:r>
      <w:r w:rsidRPr="00D07335">
        <w:rPr>
          <w:rStyle w:val="Kiemels2"/>
        </w:rPr>
        <w:t>Normál</w:t>
      </w:r>
      <w:r>
        <w:t xml:space="preserve"> (angol Word esetén </w:t>
      </w:r>
      <w:proofErr w:type="spellStart"/>
      <w:r>
        <w:t>Normal</w:t>
      </w:r>
      <w:proofErr w:type="spellEnd"/>
      <w:r>
        <w:t>) stílust.</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w:t>
      </w:r>
      <w:r>
        <w:lastRenderedPageBreak/>
        <w:t xml:space="preserve">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Miután egy félig működő alkalmazással rendelkeztem, az alkotói folyamat számomra nem csak kötelesség, hanem szenvedély lett. Motivációm egyre csak nőtt, és az alkalmazás különböző hasznos funkcióinak tervezése vált az egyik legkedvesebb 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60D39D80" w14:textId="6C100A74" w:rsidR="00A8083C" w:rsidRDefault="00A8083C" w:rsidP="00A8083C">
      <w:pPr>
        <w:pStyle w:val="Cmsor2"/>
      </w:pPr>
      <w:r>
        <w:t>A dolgozat felépítése</w:t>
      </w:r>
    </w:p>
    <w:p w14:paraId="1E057194" w14:textId="1DB59932" w:rsidR="00A8083C" w:rsidRDefault="00A8083C" w:rsidP="00320FCB">
      <w:pPr>
        <w:ind w:left="2880"/>
      </w:pP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DD389A4"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14657F5C"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p>
    <w:p w14:paraId="76B9B445" w14:textId="30C58755" w:rsidR="00A7083E" w:rsidRDefault="00A7083E" w:rsidP="00A7083E">
      <w:pPr>
        <w:pStyle w:val="Cmsor2"/>
      </w:pPr>
      <w:proofErr w:type="spellStart"/>
      <w:r>
        <w:t>SQLite</w:t>
      </w:r>
      <w:proofErr w:type="spellEnd"/>
    </w:p>
    <w:p w14:paraId="1C695182" w14:textId="35CC0D74"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p>
    <w:p w14:paraId="2C633402" w14:textId="3D470583" w:rsidR="00F61318" w:rsidRDefault="00F61318" w:rsidP="00F61318">
      <w:pPr>
        <w:pStyle w:val="Cmsor2"/>
      </w:pPr>
      <w:r>
        <w:t>GitHub</w:t>
      </w:r>
    </w:p>
    <w:p w14:paraId="2DC35974" w14:textId="7F49E3EA"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31E0E7E8"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4073D97C"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02A1C023"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31DE220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6FB05C6D" w14:textId="0B0E26B0" w:rsidR="00F61318" w:rsidRDefault="00F61318" w:rsidP="00F61318">
      <w:pPr>
        <w:ind w:firstLine="0"/>
      </w:pPr>
      <w:r>
        <w:rPr>
          <w:noProof/>
        </w:rPr>
        <w:drawing>
          <wp:inline distT="0" distB="0" distL="0" distR="0" wp14:anchorId="2955A2EB" wp14:editId="44C4732E">
            <wp:extent cx="5400040" cy="4840605"/>
            <wp:effectExtent l="0" t="0" r="0" b="0"/>
            <wp:docPr id="18096873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733" name="Kép 1" descr="A képen szöveg, diagram, sor, Párhuzamo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840605"/>
                    </a:xfrm>
                    <a:prstGeom prst="rect">
                      <a:avLst/>
                    </a:prstGeom>
                    <a:noFill/>
                    <a:ln>
                      <a:noFill/>
                    </a:ln>
                  </pic:spPr>
                </pic:pic>
              </a:graphicData>
            </a:graphic>
          </wp:inline>
        </w:drawing>
      </w:r>
    </w:p>
    <w:p w14:paraId="7A609DE1" w14:textId="78EB7BEC" w:rsidR="00225BBA" w:rsidRDefault="00225BBA" w:rsidP="00225BBA">
      <w:pPr>
        <w:ind w:firstLine="0"/>
      </w:pPr>
      <w:r>
        <w:lastRenderedPageBreak/>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lastRenderedPageBreak/>
        <w:t>A program architektúrája</w:t>
      </w:r>
    </w:p>
    <w:p w14:paraId="1040B644" w14:textId="77777777"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4D57BC2F" w14:textId="77777777" w:rsidR="007B6F31" w:rsidRDefault="007B6F31" w:rsidP="007B6F31">
      <w:pPr>
        <w:pStyle w:val="Listaszerbekezds"/>
        <w:keepNext/>
        <w:ind w:left="1440" w:firstLine="0"/>
        <w:jc w:val="center"/>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2FF1B0FA" w14:textId="24655AF4" w:rsidR="00703799" w:rsidRDefault="00703799" w:rsidP="007B6F31">
      <w:pPr>
        <w:pStyle w:val="Listaszerbekezds"/>
        <w:keepNext/>
        <w:ind w:left="1440" w:firstLine="0"/>
        <w:jc w:val="center"/>
      </w:pPr>
      <w:proofErr w:type="spellStart"/>
      <w:r>
        <w:t>forras</w:t>
      </w:r>
      <w:proofErr w:type="spellEnd"/>
      <w:r w:rsidR="00EC5270">
        <w:t>:</w:t>
      </w:r>
      <w:r w:rsidR="00EC5270">
        <w:br/>
      </w:r>
      <w:r w:rsidR="00EC5270" w:rsidRPr="00EC5270">
        <w:t>https://www.google.com/search?sca_esv=587017952&amp;sxsrf=AM9HkKl2-4fwjKcNvqPpK6tWGWzbpygixg:1701452922090&amp;q=mvvm+repository&amp;tbm=isch&amp;source=lnms&amp;sa=X&amp;sqi=2&amp;ved=2ahUKEwiSvZeI5u6CAxWy2QIHHXRlBCQQ0pQJegQICxAB&amp;biw=1536&amp;bih=707&amp;dpr=1.25#imgrc=rmBesAdArRZbhM</w:t>
      </w:r>
    </w:p>
    <w:p w14:paraId="1E6F7283" w14:textId="4588174C" w:rsidR="00DB4F4B" w:rsidRDefault="00000000" w:rsidP="007B6F31">
      <w:pPr>
        <w:pStyle w:val="Kpalrs"/>
      </w:pPr>
      <w:fldSimple w:instr=" SEQ ábra \* ARABIC ">
        <w:r w:rsidR="007C007A">
          <w:rPr>
            <w:noProof/>
          </w:rPr>
          <w:t>1</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lastRenderedPageBreak/>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lastRenderedPageBreak/>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5E3B70A3" w14:textId="77777777" w:rsidR="00307B68" w:rsidRDefault="00307B68" w:rsidP="00307B68">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295D0BBC" w14:textId="77777777" w:rsidR="00307B68" w:rsidRDefault="00307B68" w:rsidP="00307B68"/>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6F9406B0" w14:textId="1F43414A" w:rsidR="00307B68" w:rsidRDefault="00307B68" w:rsidP="00307B68">
      <w:r>
        <w:t>A "</w:t>
      </w:r>
      <w:proofErr w:type="spellStart"/>
      <w:r>
        <w:t>model</w:t>
      </w:r>
      <w:proofErr w:type="spellEnd"/>
      <w:r>
        <w:t>" könyvtárban a különböző nézetekhez tartozó modellosztályok találhatók, melyek az MVVM (</w:t>
      </w:r>
      <w:proofErr w:type="spellStart"/>
      <w:r>
        <w:t>Model-View-ViewModel</w:t>
      </w:r>
      <w:proofErr w:type="spellEnd"/>
      <w:r>
        <w:t xml:space="preserve">) architektúrával összhangban </w:t>
      </w:r>
      <w:r>
        <w:lastRenderedPageBreak/>
        <w:t>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1CD176EA" w14:textId="77777777" w:rsidR="00307B68" w:rsidRDefault="00307B68" w:rsidP="00307B68"/>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57F4125" w:rsidR="00A8681D" w:rsidRDefault="00A8681D" w:rsidP="00307B68">
      <w:r>
        <w:t xml:space="preserve">Ez a kódrészlet a </w:t>
      </w:r>
      <w:proofErr w:type="spellStart"/>
      <w:r>
        <w:t>debt_details_</w:t>
      </w:r>
      <w:proofErr w:type="gramStart"/>
      <w:r>
        <w:t>model.dart</w:t>
      </w:r>
      <w:proofErr w:type="spellEnd"/>
      <w:proofErr w:type="gramEnd"/>
      <w:r>
        <w:t xml:space="preserve"> fájlban található, a </w:t>
      </w:r>
      <w:proofErr w:type="spellStart"/>
      <w:r>
        <w:t>calculateDebts</w:t>
      </w:r>
      <w:proofErr w:type="spellEnd"/>
      <w:r>
        <w:t xml:space="preserve"> függvényben. A kód kigyűjti az összes nevet a tartozások listaelemekből és beleteszi a </w:t>
      </w:r>
      <w:proofErr w:type="spellStart"/>
      <w:r>
        <w:t>debtsMap-ba</w:t>
      </w:r>
      <w:proofErr w:type="spellEnd"/>
      <w:r>
        <w:t xml:space="preserve"> ügyelve arra, hogy minden név, ami legalább egyszer szerepelt a tartozások között, az pontosan egyszer szerepeljen a </w:t>
      </w:r>
      <w:proofErr w:type="spellStart"/>
      <w:r>
        <w:t>debtsMap</w:t>
      </w:r>
      <w:proofErr w:type="spellEnd"/>
      <w:r>
        <w:t>-ban.</w:t>
      </w:r>
    </w:p>
    <w:p w14:paraId="1843B78D" w14:textId="4D05A7F6" w:rsidR="002E2E58" w:rsidRDefault="002E2E58" w:rsidP="002E2E58">
      <w:r>
        <w:t xml:space="preserve">A kód második része arra szolgál, hogy frissítse a </w:t>
      </w:r>
      <w:proofErr w:type="spellStart"/>
      <w:r>
        <w:t>deptsMap</w:t>
      </w:r>
      <w:proofErr w:type="spellEnd"/>
      <w:r>
        <w:t>-</w:t>
      </w:r>
      <w:r>
        <w:t>ben a személyekhez tartozó számokat</w:t>
      </w:r>
      <w:r>
        <w:t xml:space="preserve">. Amennyiben az adott név mellett már szerepel egy összeg a </w:t>
      </w:r>
      <w:r>
        <w:t>map-ban</w:t>
      </w:r>
      <w:r>
        <w:t xml:space="preserve">, a kód hozzáadja ehhez az összeghez a tartozás listában lévő összeget, </w:t>
      </w:r>
      <w:r>
        <w:t xml:space="preserve">(amennyiben még nem szerepel, akkor ezt az összeget egyenlővé teszi a személyhez tartozó számmal) </w:t>
      </w:r>
      <w:r>
        <w:t>feltéve, hogy a személy az, aki tartozik. Ha a személy az, akinek tartoznak, akkor kivonja a név melletti számból a tartozás listában található összeget.</w:t>
      </w:r>
    </w:p>
    <w:p w14:paraId="78E5540B" w14:textId="77777777" w:rsidR="002E2E58" w:rsidRDefault="002E2E58" w:rsidP="002E2E58"/>
    <w:p w14:paraId="7F384512" w14:textId="05A2FDCD" w:rsidR="002E2E58" w:rsidRDefault="002E2E58" w:rsidP="002E2E58">
      <w:r>
        <w:lastRenderedPageBreak/>
        <w:t>Ez a megközelítés biztosítja, hogy minden név mellett egy szám lesz, amely az adott személy aktuális pénzügyi helyzetét mutatja. Ha a szám negatív, az azt jelenti, hogy a személynek még tartozik</w:t>
      </w:r>
      <w:r>
        <w:t xml:space="preserve"> valaki</w:t>
      </w:r>
      <w:r>
        <w:t xml:space="preserve"> pénz</w:t>
      </w:r>
      <w:r>
        <w:t>zel (az ő zsebéből hiányzik pénz)</w:t>
      </w:r>
      <w:r>
        <w:t>, míg a pozitív érték azt mutatja, hogy több pénz van a zsebében, mint amennyi</w:t>
      </w:r>
      <w:r>
        <w:t>nek kéne lennie, tehát ő tartozik másnak vagy másoknak pénzzel és nála most több van, méghozzá annyival, amennyi a map-ban a neve mellett álló szám</w:t>
      </w:r>
      <w:r>
        <w:t>.</w:t>
      </w:r>
    </w:p>
    <w:p w14:paraId="6DD1D97C" w14:textId="7668B693" w:rsidR="00A8681D" w:rsidRDefault="00920EB7" w:rsidP="00920EB7">
      <w:pPr>
        <w:ind w:firstLine="0"/>
      </w:pPr>
      <w:r w:rsidRPr="00920EB7">
        <w:rPr>
          <w:noProof/>
        </w:rPr>
        <w:drawing>
          <wp:inline distT="0" distB="0" distL="0" distR="0" wp14:anchorId="2A310AB5" wp14:editId="581798BA">
            <wp:extent cx="5400040" cy="3743960"/>
            <wp:effectExtent l="0" t="0" r="0" b="0"/>
            <wp:docPr id="1223996072"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6072" name="Kép 1" descr="A képen szöveg, képernyőkép, szoftver, Betűtípus látható&#10;&#10;Automatikusan generált leírás"/>
                    <pic:cNvPicPr/>
                  </pic:nvPicPr>
                  <pic:blipFill>
                    <a:blip r:embed="rId12"/>
                    <a:stretch>
                      <a:fillRect/>
                    </a:stretch>
                  </pic:blipFill>
                  <pic:spPr>
                    <a:xfrm>
                      <a:off x="0" y="0"/>
                      <a:ext cx="5400040" cy="3743960"/>
                    </a:xfrm>
                    <a:prstGeom prst="rect">
                      <a:avLst/>
                    </a:prstGeom>
                  </pic:spPr>
                </pic:pic>
              </a:graphicData>
            </a:graphic>
          </wp:inline>
        </w:drawing>
      </w:r>
    </w:p>
    <w:p w14:paraId="72F82A25" w14:textId="77777777" w:rsidR="0081576B" w:rsidRDefault="0081576B" w:rsidP="0081576B">
      <w:r>
        <w:t xml:space="preserve">Ezen kódrészlet először inicializál két nevet: az egyik a személyé, akinek a legnagyobb a tartozása, a másik pedig azé, akihez a legtöbb pénzzel tartoznak. Emellett három további változó </w:t>
      </w:r>
      <w:proofErr w:type="spellStart"/>
      <w:r>
        <w:t>inicializálódik</w:t>
      </w:r>
      <w:proofErr w:type="spellEnd"/>
      <w:r>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021EFAB1" w14:textId="00C5F259" w:rsidR="00920EB7" w:rsidRDefault="00E16484" w:rsidP="00920EB7">
      <w:pPr>
        <w:ind w:firstLine="0"/>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3"/>
                    <a:stretch>
                      <a:fillRect/>
                    </a:stretch>
                  </pic:blipFill>
                  <pic:spPr>
                    <a:xfrm>
                      <a:off x="0" y="0"/>
                      <a:ext cx="3898073" cy="3378329"/>
                    </a:xfrm>
                    <a:prstGeom prst="rect">
                      <a:avLst/>
                    </a:prstGeom>
                  </pic:spPr>
                </pic:pic>
              </a:graphicData>
            </a:graphic>
          </wp:inline>
        </w:drawing>
      </w:r>
    </w:p>
    <w:p w14:paraId="3F485BB6" w14:textId="1418A845" w:rsidR="00493185" w:rsidRDefault="00493185" w:rsidP="00493185">
      <w:pPr>
        <w:ind w:firstLine="0"/>
      </w:pPr>
      <w:r>
        <w:t xml:space="preserve">A következő két kódrészlet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w:t>
      </w:r>
      <w:r>
        <w:t>szám értékek</w:t>
      </w:r>
      <w:r>
        <w:t xml:space="preserve"> mindegyike nem lesz nulla. </w:t>
      </w:r>
      <w:r>
        <w:t>Ennek</w:t>
      </w:r>
      <w:r>
        <w:t xml:space="preserve"> eléréséhez a fentebb említett kódrészletet végrehajtja, inicializálja és feltölti a változókat a megfelelő értékekkel. Majd a legnagyobb tartozáshoz rendeli a személyt, akinek a legnagyobb összeggel tartoznak, </w:t>
      </w:r>
      <w:r>
        <w:t xml:space="preserve">(Tehát a legnagyobb számhoz, ami pozitív, rendeli a legkisebb számot, ami nyilván negatív) </w:t>
      </w:r>
      <w:r>
        <w:t xml:space="preserve">és ezeket a párokat </w:t>
      </w:r>
      <w:r>
        <w:t>összerendeli</w:t>
      </w:r>
      <w:r>
        <w:t>.</w:t>
      </w:r>
    </w:p>
    <w:p w14:paraId="6B383760" w14:textId="2D97861D" w:rsidR="00493185" w:rsidRDefault="00493185" w:rsidP="00493185">
      <w:pPr>
        <w:ind w:firstLine="0"/>
      </w:pPr>
      <w:r>
        <w:t xml:space="preserve">Ebben a ciklusban, ha a legnagyobb tartozó személy száma nagyobb, mint </w:t>
      </w:r>
      <w:r>
        <w:t>annak a személynek a számának az abszolútértéke</w:t>
      </w:r>
      <w:r>
        <w:t>, akihez a legtöbb pénzzel tartoznak, akkor a legnagyobb tartozásból kivonják ezt az abszolút értéket</w:t>
      </w:r>
      <w:r>
        <w:t xml:space="preserve"> (vagy más szóval a nagyobb számhoz hozzáadjuk magát a negatív értéket)</w:t>
      </w:r>
      <w:r>
        <w:t xml:space="preserve">.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w:t>
      </w:r>
      <w:r>
        <w:t xml:space="preserve"> Ilyenkor még a kódban annak a személynek számát nullára állítjuk, akinek tartoznak, mert neki már megadták a tartozást.</w:t>
      </w:r>
    </w:p>
    <w:p w14:paraId="66B14B1E" w14:textId="77777777"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3A9BB7CF" w14:textId="77777777" w:rsidR="00493185" w:rsidRDefault="00493185" w:rsidP="00493185">
      <w:pPr>
        <w:ind w:firstLine="0"/>
      </w:pPr>
    </w:p>
    <w:p w14:paraId="62E2A4B7" w14:textId="5E6D991B" w:rsidR="00CA0CB6" w:rsidRDefault="00493185" w:rsidP="00493185">
      <w:pPr>
        <w:ind w:firstLine="0"/>
      </w:pPr>
      <w:r>
        <w:t xml:space="preserve">Minden ilyen ciklus végén </w:t>
      </w:r>
      <w:r>
        <w:t>legalább egy</w:t>
      </w:r>
      <w:r>
        <w:t xml:space="preserve"> személy száma a </w:t>
      </w:r>
      <w:r>
        <w:t>map-ban</w:t>
      </w:r>
      <w:r>
        <w:t xml:space="preserve">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9D2B435" w14:textId="59F824D5" w:rsidR="00E16484" w:rsidRDefault="00E16484" w:rsidP="00920EB7">
      <w:pPr>
        <w:ind w:firstLine="0"/>
      </w:pPr>
      <w:r w:rsidRPr="00E16484">
        <w:rPr>
          <w:noProof/>
        </w:rPr>
        <w:drawing>
          <wp:inline distT="0" distB="0" distL="0" distR="0" wp14:anchorId="1FA9E4C2" wp14:editId="487A5680">
            <wp:extent cx="5400040" cy="4101465"/>
            <wp:effectExtent l="0" t="0" r="0" b="0"/>
            <wp:docPr id="174228856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8564" name="Kép 1" descr="A képen szöveg, képernyőkép, szoftver, Operációs rendszer látható&#10;&#10;Automatikusan generált leírás"/>
                    <pic:cNvPicPr/>
                  </pic:nvPicPr>
                  <pic:blipFill>
                    <a:blip r:embed="rId14"/>
                    <a:stretch>
                      <a:fillRect/>
                    </a:stretch>
                  </pic:blipFill>
                  <pic:spPr>
                    <a:xfrm>
                      <a:off x="0" y="0"/>
                      <a:ext cx="5400040" cy="4101465"/>
                    </a:xfrm>
                    <a:prstGeom prst="rect">
                      <a:avLst/>
                    </a:prstGeom>
                  </pic:spPr>
                </pic:pic>
              </a:graphicData>
            </a:graphic>
          </wp:inline>
        </w:drawing>
      </w:r>
    </w:p>
    <w:p w14:paraId="1B7DDD83" w14:textId="33BED8AB" w:rsidR="00E16484" w:rsidRDefault="00E16484" w:rsidP="00920EB7">
      <w:pPr>
        <w:ind w:firstLine="0"/>
      </w:pPr>
      <w:r w:rsidRPr="00E16484">
        <w:rPr>
          <w:noProof/>
        </w:rPr>
        <w:lastRenderedPageBreak/>
        <w:drawing>
          <wp:inline distT="0" distB="0" distL="0" distR="0" wp14:anchorId="3B8AD8B6" wp14:editId="34224F2F">
            <wp:extent cx="5400040" cy="3703955"/>
            <wp:effectExtent l="0" t="0" r="0" b="0"/>
            <wp:docPr id="59267852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8520" name="Kép 1" descr="A képen szöveg, képernyőkép, Betűtípus, szoftver látható&#10;&#10;Automatikusan generált leírás"/>
                    <pic:cNvPicPr/>
                  </pic:nvPicPr>
                  <pic:blipFill>
                    <a:blip r:embed="rId15"/>
                    <a:stretch>
                      <a:fillRect/>
                    </a:stretch>
                  </pic:blipFill>
                  <pic:spPr>
                    <a:xfrm>
                      <a:off x="0" y="0"/>
                      <a:ext cx="5400040" cy="3703955"/>
                    </a:xfrm>
                    <a:prstGeom prst="rect">
                      <a:avLst/>
                    </a:prstGeom>
                  </pic:spPr>
                </pic:pic>
              </a:graphicData>
            </a:graphic>
          </wp:inline>
        </w:drawing>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62FDA481" w14:textId="42B37361" w:rsidR="00C32E0E" w:rsidRDefault="00C32E0E" w:rsidP="00C32E0E">
      <w:pPr>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21EBC8CA" w14:textId="490596B6" w:rsidR="00A32E16" w:rsidRDefault="00A32E16" w:rsidP="00A32E16">
      <w:r>
        <w:t xml:space="preserve">A fenti diagramon 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lastRenderedPageBreak/>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1844EE3A" w14:textId="77777777" w:rsidR="00A11B9B" w:rsidRDefault="00A11B9B" w:rsidP="00172B80"/>
    <w:p w14:paraId="5F4D97CC" w14:textId="467D51D4" w:rsidR="00A11B9B" w:rsidRDefault="00A11B9B" w:rsidP="00172B80">
      <w:r>
        <w:t>HIVATKOZAAS</w:t>
      </w:r>
    </w:p>
    <w:p w14:paraId="3E1F1A7B" w14:textId="00C41435"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w:t>
      </w:r>
      <w:proofErr w:type="spellStart"/>
      <w:r>
        <w:t>async</w:t>
      </w:r>
      <w:proofErr w:type="spellEnd"/>
      <w:r>
        <w:t xml:space="preserve">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lastRenderedPageBreak/>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799C593C" w:rsidR="00A11B9B" w:rsidRDefault="00A11B9B" w:rsidP="001F4D83">
      <w:r>
        <w:t xml:space="preserve">A </w:t>
      </w:r>
      <w:proofErr w:type="spellStart"/>
      <w:r>
        <w:t>Firestore</w:t>
      </w:r>
      <w:proofErr w:type="spellEnd"/>
      <w:r>
        <w:t xml:space="preserve"> </w:t>
      </w:r>
      <w:proofErr w:type="spellStart"/>
      <w:r>
        <w:t>NoSQL</w:t>
      </w:r>
      <w:proofErr w:type="spellEnd"/>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C4D6D5F" w:rsidR="00A11B9B" w:rsidRDefault="00A11B9B" w:rsidP="00A11B9B">
      <w:r>
        <w:t xml:space="preserve">A konzisztencia terén a </w:t>
      </w:r>
      <w:proofErr w:type="spellStart"/>
      <w:r>
        <w:t>Firestore</w:t>
      </w:r>
      <w:proofErr w:type="spellEnd"/>
      <w:r>
        <w:t xml:space="preserve"> inkább a gyenge konzisztenciára összpontosít, míg a relációs adatbázisok erős tranzakciókat és ACID tulajdonságokat kínálnak.</w:t>
      </w:r>
    </w:p>
    <w:p w14:paraId="79C4DF2B" w14:textId="50B91F2F" w:rsidR="00A11B9B" w:rsidRDefault="00A11B9B" w:rsidP="00A11B9B">
      <w:r>
        <w:t xml:space="preserve">A </w:t>
      </w:r>
      <w:proofErr w:type="spellStart"/>
      <w:r>
        <w:t>Firestore</w:t>
      </w:r>
      <w:proofErr w:type="spellEnd"/>
      <w:r>
        <w:t xml:space="preserve"> könnyen skálázható és gyors, kiválóan alkalmas modern alkalmazásokhoz, miközben a relációs adatbázisok komplexebb skálázhatóságot és hosszabb beállítási időt igényelnek.</w:t>
      </w:r>
    </w:p>
    <w:p w14:paraId="139F4D53" w14:textId="58201C09" w:rsidR="00B911E6" w:rsidRDefault="00B911E6" w:rsidP="00B911E6">
      <w:pPr>
        <w:ind w:firstLine="0"/>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7"/>
                    <a:stretch>
                      <a:fillRect/>
                    </a:stretch>
                  </pic:blipFill>
                  <pic:spPr>
                    <a:xfrm>
                      <a:off x="0" y="0"/>
                      <a:ext cx="5400040" cy="2595880"/>
                    </a:xfrm>
                    <a:prstGeom prst="rect">
                      <a:avLst/>
                    </a:prstGeom>
                  </pic:spPr>
                </pic:pic>
              </a:graphicData>
            </a:graphic>
          </wp:inline>
        </w:drawing>
      </w:r>
    </w:p>
    <w:p w14:paraId="64EF25C0" w14:textId="7E72FF3B" w:rsidR="00B911E6" w:rsidRDefault="00B911E6" w:rsidP="00B911E6">
      <w:pPr>
        <w:ind w:firstLine="0"/>
      </w:pPr>
      <w:r w:rsidRPr="00B911E6">
        <w:rPr>
          <w:noProof/>
        </w:rPr>
        <w:lastRenderedPageBreak/>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8"/>
                    <a:stretch>
                      <a:fillRect/>
                    </a:stretch>
                  </pic:blipFill>
                  <pic:spPr>
                    <a:xfrm>
                      <a:off x="0" y="0"/>
                      <a:ext cx="5400040" cy="2858135"/>
                    </a:xfrm>
                    <a:prstGeom prst="rect">
                      <a:avLst/>
                    </a:prstGeom>
                  </pic:spPr>
                </pic:pic>
              </a:graphicData>
            </a:graphic>
          </wp:inline>
        </w:drawing>
      </w:r>
    </w:p>
    <w:p w14:paraId="31EBE8C9" w14:textId="3C3A056A" w:rsidR="0090195A" w:rsidRDefault="0090195A" w:rsidP="00B911E6">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1BFFD5F" w14:textId="77777777" w:rsidR="00D309C9" w:rsidRPr="00307B68" w:rsidRDefault="00D309C9" w:rsidP="00A32E16"/>
    <w:p w14:paraId="7262B986" w14:textId="77777777" w:rsidR="00A96F62" w:rsidRDefault="00A96F62" w:rsidP="00A96F62">
      <w:pPr>
        <w:pStyle w:val="Cmsor2"/>
      </w:pPr>
      <w:r w:rsidRPr="007831B5">
        <w:t>A projekt megvalósításának folyamata</w:t>
      </w:r>
    </w:p>
    <w:p w14:paraId="6B590C29" w14:textId="63B804DD"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w:t>
      </w:r>
      <w:r>
        <w:lastRenderedPageBreak/>
        <w:t xml:space="preserve">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3ECAD0C4"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 xml:space="preserve">lkezdtem kialakítani az alkalmazásomat az MVVM architektúra alapján.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C436617" w:rsidR="00440DA8" w:rsidRPr="00440DA8" w:rsidRDefault="00440DA8" w:rsidP="00440DA8">
      <w:r>
        <w:t xml:space="preserve">A GitHub szinkronizációjához a GitHub </w:t>
      </w:r>
      <w:proofErr w:type="spellStart"/>
      <w:r>
        <w:t>Desktop</w:t>
      </w:r>
      <w:proofErr w:type="spellEnd"/>
      <w:r>
        <w:t xml:space="preserve"> 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lastRenderedPageBreak/>
        <w:t>A program tesztelése</w:t>
      </w:r>
    </w:p>
    <w:p w14:paraId="519C407C" w14:textId="7962C1FC" w:rsidR="00A96F62" w:rsidRDefault="00394617" w:rsidP="00A96F62">
      <w:r w:rsidRPr="00394617">
        <w:t xml:space="preserve">Az alkalmazást az Android </w:t>
      </w:r>
      <w:proofErr w:type="spellStart"/>
      <w:r w:rsidRPr="00394617">
        <w:t>Studio</w:t>
      </w:r>
      <w:proofErr w:type="spellEnd"/>
      <w:r w:rsidRPr="00394617">
        <w:t xml:space="preserve"> Emulátor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3B1FFCAC" w14:textId="301B0535" w:rsidR="00394617" w:rsidRPr="00A96F62"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9"/>
                    <a:stretch>
                      <a:fillRect/>
                    </a:stretch>
                  </pic:blipFill>
                  <pic:spPr>
                    <a:xfrm>
                      <a:off x="0" y="0"/>
                      <a:ext cx="2956032" cy="3055196"/>
                    </a:xfrm>
                    <a:prstGeom prst="rect">
                      <a:avLst/>
                    </a:prstGeom>
                  </pic:spPr>
                </pic:pic>
              </a:graphicData>
            </a:graphic>
          </wp:inline>
        </w:drawing>
      </w:r>
    </w:p>
    <w:p w14:paraId="08B8ADD3" w14:textId="52AC757C" w:rsidR="00D559F3" w:rsidRDefault="00D559F3" w:rsidP="00D559F3">
      <w:pPr>
        <w:pStyle w:val="Cmsor2"/>
      </w:pPr>
      <w:r w:rsidRPr="00D559F3">
        <w:t>A program használata</w:t>
      </w:r>
    </w:p>
    <w:p w14:paraId="49FDC9D2" w14:textId="3FA48EEE"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w:t>
      </w:r>
      <w:proofErr w:type="gramStart"/>
      <w:r>
        <w:t>segítségével  a</w:t>
      </w:r>
      <w:proofErr w:type="gramEnd"/>
      <w:r>
        <w:t xml:space="preserve">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 xml:space="preserve">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w:t>
      </w:r>
      <w:r>
        <w:lastRenderedPageBreak/>
        <w:t>alkalmazás a felhasználó internetkapcsolatát ellenőrzi, majd a sikeres belépést követően a menüoldal megjelenik.</w:t>
      </w:r>
    </w:p>
    <w:p w14:paraId="47FD864F" w14:textId="14B5850C"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p>
    <w:p w14:paraId="3B0B0E16" w14:textId="62679F11" w:rsidR="0098242A" w:rsidRDefault="0098242A" w:rsidP="008C4DF8">
      <w:r w:rsidRPr="0098242A">
        <w:rPr>
          <w:noProof/>
        </w:rPr>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20"/>
                    <a:stretch>
                      <a:fillRect/>
                    </a:stretch>
                  </pic:blipFill>
                  <pic:spPr>
                    <a:xfrm>
                      <a:off x="0" y="0"/>
                      <a:ext cx="3139440" cy="3319965"/>
                    </a:xfrm>
                    <a:prstGeom prst="rect">
                      <a:avLst/>
                    </a:prstGeom>
                  </pic:spPr>
                </pic:pic>
              </a:graphicData>
            </a:graphic>
          </wp:inline>
        </w:drawing>
      </w:r>
      <w:r w:rsidRPr="0098242A">
        <w:rPr>
          <w:noProof/>
        </w:rPr>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21"/>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rPr>
          <w:noProof/>
        </w:rPr>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2"/>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45F2E8AD" w14:textId="0FE02624" w:rsidR="0098242A" w:rsidRDefault="0098242A" w:rsidP="008C4DF8">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23"/>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24"/>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44D04200" w14:textId="08781D47" w:rsidR="002C45DB" w:rsidRDefault="002C45DB" w:rsidP="008C4DF8">
      <w:r w:rsidRPr="002C45DB">
        <w:rPr>
          <w:noProof/>
        </w:rPr>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25"/>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14E2AF9D" w14:textId="30958000" w:rsidR="005D1463" w:rsidRDefault="005D1463" w:rsidP="008C4DF8">
      <w:r w:rsidRPr="005D1463">
        <w:rPr>
          <w:noProof/>
        </w:rPr>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26"/>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27"/>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rPr>
          <w:noProof/>
        </w:rPr>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28"/>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29"/>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57F44040" w:rsidR="002841F9" w:rsidRDefault="00000000" w:rsidP="007B6F31">
      <w:pPr>
        <w:pStyle w:val="Kpalrs"/>
      </w:pPr>
      <w:fldSimple w:instr=" STYLEREF 1 \s ">
        <w:r w:rsidR="007C007A">
          <w:rPr>
            <w:noProof/>
          </w:rPr>
          <w:t>8</w:t>
        </w:r>
      </w:fldSimple>
      <w:r w:rsidR="002841F9">
        <w:t>.</w:t>
      </w:r>
      <w:fldSimple w:instr=" SEQ ábra \* ARABIC \s 1 ">
        <w:r w:rsidR="007C007A">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6BB571FD"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7C007A">
        <w:t>[1]</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1"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2"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33"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1AB6EBA9" w:rsidR="0035597A" w:rsidRPr="00131FC6" w:rsidRDefault="00BD1D3B" w:rsidP="006F512E">
      <w:pPr>
        <w:pStyle w:val="Irodalomjegyzksor"/>
        <w:rPr>
          <w:rStyle w:val="Hiperhivatkozs"/>
          <w:color w:val="auto"/>
          <w:u w:val="none"/>
        </w:rPr>
      </w:pPr>
      <w:r>
        <w:t xml:space="preserve">MVVM Repository architektúra </w:t>
      </w:r>
      <w:hyperlink r:id="rId34" w:anchor="imgrc=rmBesAdArRZbhM" w:history="1">
        <w:r w:rsidR="00131FC6" w:rsidRPr="0062792E">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35"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36"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37" w:history="1">
        <w:r w:rsidRPr="0062792E">
          <w:rPr>
            <w:rStyle w:val="Hiperhivatkozs"/>
          </w:rPr>
          <w:t>https://docs.flutter.dev/tools/vs-code?gclid=CjwKCAiApaarBhB7EiwAYiMwqgafYL7obBKo8GDa-94skv1Uc7PphJNgjs1lI_4dyRFNX6JLJmFpEBoCNaAQAvD_BwE&amp;gclsrc=aw.ds</w:t>
        </w:r>
      </w:hyperlink>
    </w:p>
    <w:p w14:paraId="43D3876F" w14:textId="09AD45B4" w:rsidR="00131FC6" w:rsidRPr="00131FC6" w:rsidRDefault="00131FC6" w:rsidP="006F512E">
      <w:pPr>
        <w:pStyle w:val="Irodalomjegyzksor"/>
        <w:rPr>
          <w:rStyle w:val="Hiperhivatkozs"/>
          <w:color w:val="auto"/>
          <w:u w:val="none"/>
        </w:rPr>
      </w:pPr>
      <w:r w:rsidRPr="00131FC6">
        <w:t xml:space="preserve">Android Studio Emulator </w:t>
      </w:r>
      <w:hyperlink r:id="rId38" w:history="1">
        <w:r w:rsidRPr="0062792E">
          <w:rPr>
            <w:rStyle w:val="Hiperhivatkozs"/>
          </w:rPr>
          <w:t>https://developer.android.com/studio/run/emulator</w:t>
        </w:r>
      </w:hyperlink>
    </w:p>
    <w:p w14:paraId="06514C26" w14:textId="77777777" w:rsidR="00131FC6" w:rsidRPr="00EE1A1F" w:rsidRDefault="00131FC6" w:rsidP="006F512E">
      <w:pPr>
        <w:pStyle w:val="Irodalomjegyzksor"/>
      </w:pP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8D56B" w14:textId="77777777" w:rsidR="00862DBA" w:rsidRDefault="00862DBA">
      <w:r>
        <w:separator/>
      </w:r>
    </w:p>
  </w:endnote>
  <w:endnote w:type="continuationSeparator" w:id="0">
    <w:p w14:paraId="0275CB0B" w14:textId="77777777" w:rsidR="00862DBA" w:rsidRDefault="0086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E8249" w14:textId="77777777" w:rsidR="00862DBA" w:rsidRDefault="00862DBA">
      <w:r>
        <w:separator/>
      </w:r>
    </w:p>
  </w:footnote>
  <w:footnote w:type="continuationSeparator" w:id="0">
    <w:p w14:paraId="09021AAF" w14:textId="77777777" w:rsidR="00862DBA" w:rsidRDefault="00862D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233AD"/>
    <w:rsid w:val="00062DD2"/>
    <w:rsid w:val="000A5A54"/>
    <w:rsid w:val="000A7483"/>
    <w:rsid w:val="000B1BB6"/>
    <w:rsid w:val="000B53E0"/>
    <w:rsid w:val="000D0385"/>
    <w:rsid w:val="001308E0"/>
    <w:rsid w:val="00131FC6"/>
    <w:rsid w:val="00162232"/>
    <w:rsid w:val="00171054"/>
    <w:rsid w:val="00172B80"/>
    <w:rsid w:val="001A57BC"/>
    <w:rsid w:val="001D4311"/>
    <w:rsid w:val="001F4D83"/>
    <w:rsid w:val="001F599C"/>
    <w:rsid w:val="00204950"/>
    <w:rsid w:val="002102C3"/>
    <w:rsid w:val="00225BBA"/>
    <w:rsid w:val="00225F65"/>
    <w:rsid w:val="00227347"/>
    <w:rsid w:val="00241699"/>
    <w:rsid w:val="00257E8C"/>
    <w:rsid w:val="00267677"/>
    <w:rsid w:val="002841F9"/>
    <w:rsid w:val="002A52CF"/>
    <w:rsid w:val="002C45DB"/>
    <w:rsid w:val="002D0163"/>
    <w:rsid w:val="002D0621"/>
    <w:rsid w:val="002D7DA9"/>
    <w:rsid w:val="002E1D2A"/>
    <w:rsid w:val="002E2E58"/>
    <w:rsid w:val="002E5600"/>
    <w:rsid w:val="002E6895"/>
    <w:rsid w:val="00302BB3"/>
    <w:rsid w:val="003062E5"/>
    <w:rsid w:val="00307B68"/>
    <w:rsid w:val="00313013"/>
    <w:rsid w:val="00320FCB"/>
    <w:rsid w:val="003313B8"/>
    <w:rsid w:val="0034770D"/>
    <w:rsid w:val="00350AEC"/>
    <w:rsid w:val="0035597A"/>
    <w:rsid w:val="003718C0"/>
    <w:rsid w:val="0037381F"/>
    <w:rsid w:val="00383ECB"/>
    <w:rsid w:val="003869E6"/>
    <w:rsid w:val="00394617"/>
    <w:rsid w:val="003A4CDB"/>
    <w:rsid w:val="003C03D0"/>
    <w:rsid w:val="003E70B1"/>
    <w:rsid w:val="003F5425"/>
    <w:rsid w:val="00410924"/>
    <w:rsid w:val="0041240C"/>
    <w:rsid w:val="00431FFF"/>
    <w:rsid w:val="00440DA8"/>
    <w:rsid w:val="0048395A"/>
    <w:rsid w:val="004851C7"/>
    <w:rsid w:val="00486C1A"/>
    <w:rsid w:val="00493185"/>
    <w:rsid w:val="00497298"/>
    <w:rsid w:val="004A4B8D"/>
    <w:rsid w:val="004A6E50"/>
    <w:rsid w:val="004C2896"/>
    <w:rsid w:val="004E3B84"/>
    <w:rsid w:val="004F086F"/>
    <w:rsid w:val="004F09D7"/>
    <w:rsid w:val="004F7F04"/>
    <w:rsid w:val="00502A30"/>
    <w:rsid w:val="00510FF2"/>
    <w:rsid w:val="005202C0"/>
    <w:rsid w:val="00523038"/>
    <w:rsid w:val="005524FC"/>
    <w:rsid w:val="0056267F"/>
    <w:rsid w:val="00576495"/>
    <w:rsid w:val="00582261"/>
    <w:rsid w:val="00595EC9"/>
    <w:rsid w:val="005A4FD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75281"/>
    <w:rsid w:val="00681E99"/>
    <w:rsid w:val="006841D3"/>
    <w:rsid w:val="00692605"/>
    <w:rsid w:val="006A1707"/>
    <w:rsid w:val="006A1B7F"/>
    <w:rsid w:val="006A44D2"/>
    <w:rsid w:val="006B00FC"/>
    <w:rsid w:val="006C7B8C"/>
    <w:rsid w:val="006D338C"/>
    <w:rsid w:val="006F512E"/>
    <w:rsid w:val="00700E3A"/>
    <w:rsid w:val="00703799"/>
    <w:rsid w:val="00730B3C"/>
    <w:rsid w:val="007312AA"/>
    <w:rsid w:val="00735120"/>
    <w:rsid w:val="00760739"/>
    <w:rsid w:val="007831B5"/>
    <w:rsid w:val="007B6F31"/>
    <w:rsid w:val="007C007A"/>
    <w:rsid w:val="008122A4"/>
    <w:rsid w:val="0081576B"/>
    <w:rsid w:val="00816BCB"/>
    <w:rsid w:val="008249AA"/>
    <w:rsid w:val="00854BDC"/>
    <w:rsid w:val="00862A70"/>
    <w:rsid w:val="00862DBA"/>
    <w:rsid w:val="008B2925"/>
    <w:rsid w:val="008B5C10"/>
    <w:rsid w:val="008C1B17"/>
    <w:rsid w:val="008C4DF8"/>
    <w:rsid w:val="008E7228"/>
    <w:rsid w:val="0090195A"/>
    <w:rsid w:val="0090541F"/>
    <w:rsid w:val="00915A86"/>
    <w:rsid w:val="00920EB7"/>
    <w:rsid w:val="00940CB1"/>
    <w:rsid w:val="0097600F"/>
    <w:rsid w:val="009804DF"/>
    <w:rsid w:val="0098242A"/>
    <w:rsid w:val="00983353"/>
    <w:rsid w:val="0098532E"/>
    <w:rsid w:val="00993E7D"/>
    <w:rsid w:val="009A32B9"/>
    <w:rsid w:val="009B1AB8"/>
    <w:rsid w:val="009C1C93"/>
    <w:rsid w:val="009C4937"/>
    <w:rsid w:val="009E67D2"/>
    <w:rsid w:val="009F162C"/>
    <w:rsid w:val="00A05798"/>
    <w:rsid w:val="00A06C7C"/>
    <w:rsid w:val="00A11B9B"/>
    <w:rsid w:val="00A32E16"/>
    <w:rsid w:val="00A34DC4"/>
    <w:rsid w:val="00A65FA0"/>
    <w:rsid w:val="00A7083E"/>
    <w:rsid w:val="00A8083C"/>
    <w:rsid w:val="00A8681D"/>
    <w:rsid w:val="00A96F62"/>
    <w:rsid w:val="00AB511F"/>
    <w:rsid w:val="00AC5703"/>
    <w:rsid w:val="00AE05C4"/>
    <w:rsid w:val="00AE3F98"/>
    <w:rsid w:val="00B02747"/>
    <w:rsid w:val="00B1008F"/>
    <w:rsid w:val="00B13FD0"/>
    <w:rsid w:val="00B4104A"/>
    <w:rsid w:val="00B41EC3"/>
    <w:rsid w:val="00B42B64"/>
    <w:rsid w:val="00B50CAA"/>
    <w:rsid w:val="00B87173"/>
    <w:rsid w:val="00B911E6"/>
    <w:rsid w:val="00B96880"/>
    <w:rsid w:val="00BB52D7"/>
    <w:rsid w:val="00BD1D3B"/>
    <w:rsid w:val="00BF4292"/>
    <w:rsid w:val="00C00B3C"/>
    <w:rsid w:val="00C17E70"/>
    <w:rsid w:val="00C2686E"/>
    <w:rsid w:val="00C26FEB"/>
    <w:rsid w:val="00C31260"/>
    <w:rsid w:val="00C32E0E"/>
    <w:rsid w:val="00C476B0"/>
    <w:rsid w:val="00C53F92"/>
    <w:rsid w:val="00C57D36"/>
    <w:rsid w:val="00C70FB2"/>
    <w:rsid w:val="00C73DEE"/>
    <w:rsid w:val="00C84464"/>
    <w:rsid w:val="00C94815"/>
    <w:rsid w:val="00CA0CB6"/>
    <w:rsid w:val="00CD6583"/>
    <w:rsid w:val="00CF5D12"/>
    <w:rsid w:val="00D03C6E"/>
    <w:rsid w:val="00D07335"/>
    <w:rsid w:val="00D11B6E"/>
    <w:rsid w:val="00D1632F"/>
    <w:rsid w:val="00D23BFC"/>
    <w:rsid w:val="00D258B5"/>
    <w:rsid w:val="00D309C9"/>
    <w:rsid w:val="00D33653"/>
    <w:rsid w:val="00D429F2"/>
    <w:rsid w:val="00D53F5A"/>
    <w:rsid w:val="00D559F3"/>
    <w:rsid w:val="00D71BFF"/>
    <w:rsid w:val="00D81927"/>
    <w:rsid w:val="00D95E2C"/>
    <w:rsid w:val="00DB4F4B"/>
    <w:rsid w:val="00DD6A58"/>
    <w:rsid w:val="00DE2BA5"/>
    <w:rsid w:val="00DE77B5"/>
    <w:rsid w:val="00DE7D1D"/>
    <w:rsid w:val="00E07EE4"/>
    <w:rsid w:val="00E11AFA"/>
    <w:rsid w:val="00E16484"/>
    <w:rsid w:val="00E402F2"/>
    <w:rsid w:val="00E40DE8"/>
    <w:rsid w:val="00E42F0D"/>
    <w:rsid w:val="00E462C6"/>
    <w:rsid w:val="00E8385C"/>
    <w:rsid w:val="00E83DB8"/>
    <w:rsid w:val="00E86A0C"/>
    <w:rsid w:val="00E95810"/>
    <w:rsid w:val="00EA2ED3"/>
    <w:rsid w:val="00EA7490"/>
    <w:rsid w:val="00EB5B8A"/>
    <w:rsid w:val="00EC5270"/>
    <w:rsid w:val="00ED24FC"/>
    <w:rsid w:val="00EE1A1F"/>
    <w:rsid w:val="00EE2264"/>
    <w:rsid w:val="00F045D3"/>
    <w:rsid w:val="00F050F9"/>
    <w:rsid w:val="00F070D8"/>
    <w:rsid w:val="00F35291"/>
    <w:rsid w:val="00F61318"/>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6F3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irebase.google.com/docs/firestore" TargetMode="External"/><Relationship Id="rId37" Type="http://schemas.openxmlformats.org/officeDocument/2006/relationships/hyperlink" Target="https://docs.flutter.dev/tools/vs-code?gclid=CjwKCAiApaarBhB7EiwAYiMwqgafYL7obBKo8GDa-94skv1Uc7PphJNgjs1lI_4dyRFNX6JLJmFpEBoCNaAQAvD_BwE&amp;gclsrc=aw.d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flutter.dev/get-started/edito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firebase.google.com/docs/aut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kinsta.com/knowledgebase/what-is-github/"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flutter.dev/" TargetMode="External"/><Relationship Id="rId38" Type="http://schemas.openxmlformats.org/officeDocument/2006/relationships/hyperlink" Target="https://developer.android.com/studio/run/emulato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6046</TotalTime>
  <Pages>46</Pages>
  <Words>7565</Words>
  <Characters>52199</Characters>
  <Application>Microsoft Office Word</Application>
  <DocSecurity>0</DocSecurity>
  <Lines>434</Lines>
  <Paragraphs>119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59645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88</cp:revision>
  <cp:lastPrinted>2023-11-16T15:08:00Z</cp:lastPrinted>
  <dcterms:created xsi:type="dcterms:W3CDTF">2023-02-27T06:58:00Z</dcterms:created>
  <dcterms:modified xsi:type="dcterms:W3CDTF">2023-12-04T00:44:00Z</dcterms:modified>
</cp:coreProperties>
</file>