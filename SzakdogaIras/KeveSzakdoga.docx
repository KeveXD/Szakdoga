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2755" w14:textId="5C9A7190"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FAFB122" w:rsidR="00C2686E" w:rsidRPr="00267677" w:rsidRDefault="00000000" w:rsidP="00C53F92">
      <w:pPr>
        <w:pStyle w:val="tmutat"/>
        <w:numPr>
          <w:ilvl w:val="0"/>
          <w:numId w:val="8"/>
        </w:numPr>
        <w:ind w:left="714" w:hanging="357"/>
        <w:contextualSpacing/>
      </w:pPr>
      <w:r>
        <w:rPr>
          <w:noProof/>
        </w:rPr>
        <w:pict w14:anchorId="6FA596ED">
          <v:rect id="_x0000_s1027" style="position:absolute;left:0;text-align:left;margin-left:524.55pt;margin-top:-46.85pt;width:23.2pt;height:115.95pt;z-index:25165926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kBHQNKgAMBEFjPVIrml8VPjwb4utLhmyIDBkgQRTJGMgUDOAtkGSMyCoHH//8PgMf//w8zCoHH&#10;//8PgMf//w84CQD+/wMAAAAAAApODocgECnkJkkjjEUkm9tD4HCH8G/3g3ziMfyPA9q6J0DnCCca&#10;Txu3AWCH8MkXgz96GnihegWgDhKeDV5a+APBzXk8CgARIPDIepHYEtoB&#10;" annotation="t"/>
          </v:rect>
        </w:pict>
      </w:r>
      <w:r w:rsidR="00C2686E"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5523C0E" w:rsidR="004851C7" w:rsidRDefault="00000000" w:rsidP="00D429F2">
      <w:pPr>
        <w:pStyle w:val="Cmlapkarstanszk"/>
      </w:pPr>
      <w:fldSimple w:instr=" DOCPROPERTY  Company  \* MERGEFORMAT ">
        <w:r w:rsidR="005202C0">
          <w:t>XXX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6A106BD4" w:rsidR="0063585C" w:rsidRPr="00B50CAA" w:rsidRDefault="00000000" w:rsidP="00171054">
      <w:pPr>
        <w:pStyle w:val="Cmlapszerz"/>
      </w:pPr>
      <w:fldSimple w:instr=" AUTHOR  \* MERGEFORMAT ">
        <w:r w:rsidR="00497298">
          <w:t>Balla Péter Keve</w:t>
        </w:r>
      </w:fldSimple>
    </w:p>
    <w:p w14:paraId="27E9F397" w14:textId="77777777" w:rsidR="0063585C" w:rsidRPr="00B50CAA" w:rsidRDefault="00000000">
      <w:pPr>
        <w:pStyle w:val="Cm"/>
      </w:pPr>
      <w:fldSimple w:instr=" TITLE  \* MERGEFORMAT ">
        <w:r w:rsidR="006A1B7F">
          <w:t>Elektronikus terelők</w:t>
        </w:r>
      </w:fldSimple>
    </w:p>
    <w:p w14:paraId="5532B58E" w14:textId="77777777" w:rsidR="0063585C" w:rsidRPr="00B50CAA" w:rsidRDefault="00000000" w:rsidP="009C1C93">
      <w:pPr>
        <w:pStyle w:val="Alcm"/>
      </w:pPr>
      <w:fldSimple w:instr=" SUBJECT  \* MERGEFORMAT ">
        <w:r w:rsidR="006A1B7F">
          <w:t>Kisfeszültségű folyamatirányítók</w:t>
        </w:r>
      </w:fldSimple>
    </w:p>
    <w:p w14:paraId="156BF04A" w14:textId="06F70F6C" w:rsidR="0063585C" w:rsidRPr="00D429F2" w:rsidRDefault="00000000" w:rsidP="009C1C93">
      <w:pPr>
        <w:pStyle w:val="Alcm"/>
      </w:pPr>
      <w:r>
        <w:pict w14:anchorId="6D1A68DB">
          <v:shapetype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7777777" w:rsidR="0063585C" w:rsidRDefault="00000000" w:rsidP="00171054">
                  <w:pPr>
                    <w:pStyle w:val="Cmlapszerz"/>
                  </w:pPr>
                  <w:fldSimple w:instr=" DOCPROPERTY &quot;Manager&quot;  \* MERGEFORMAT ">
                    <w:r w:rsidR="006A1B7F">
                      <w:t>Dr. Érték Elek</w:t>
                    </w:r>
                  </w:fldSimple>
                </w:p>
                <w:p w14:paraId="4EC91467" w14:textId="4EF74A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D559F3">
                    <w:rPr>
                      <w:noProof/>
                    </w:rPr>
                    <w:t>2023</w:t>
                  </w:r>
                  <w:r>
                    <w:fldChar w:fldCharType="end"/>
                  </w:r>
                </w:p>
              </w:txbxContent>
            </v:textbox>
            <w10:wrap anchorx="page"/>
          </v:shape>
        </w:pict>
      </w:r>
    </w:p>
    <w:p w14:paraId="68EE0958" w14:textId="77777777" w:rsidR="0063585C" w:rsidRPr="00B50CAA" w:rsidRDefault="0063585C" w:rsidP="00B96880">
      <w:pPr>
        <w:pStyle w:val="Fejezetcmtartalomjegyzknlkl"/>
      </w:pPr>
      <w:r w:rsidRPr="00B50CAA">
        <w:lastRenderedPageBreak/>
        <w:t>Tartalomjegyzék</w:t>
      </w:r>
    </w:p>
    <w:p w14:paraId="10AB2208" w14:textId="72E1A142" w:rsidR="005202C0"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9896130" w:history="1">
        <w:r w:rsidR="005202C0" w:rsidRPr="00CC2D90">
          <w:rPr>
            <w:rStyle w:val="Hiperhivatkozs"/>
            <w:noProof/>
          </w:rPr>
          <w:t>Összefoglaló</w:t>
        </w:r>
        <w:r w:rsidR="005202C0">
          <w:rPr>
            <w:noProof/>
            <w:webHidden/>
          </w:rPr>
          <w:tab/>
        </w:r>
        <w:r w:rsidR="005202C0">
          <w:rPr>
            <w:noProof/>
            <w:webHidden/>
          </w:rPr>
          <w:fldChar w:fldCharType="begin"/>
        </w:r>
        <w:r w:rsidR="005202C0">
          <w:rPr>
            <w:noProof/>
            <w:webHidden/>
          </w:rPr>
          <w:instrText xml:space="preserve"> PAGEREF _Toc59896130 \h </w:instrText>
        </w:r>
        <w:r w:rsidR="005202C0">
          <w:rPr>
            <w:noProof/>
            <w:webHidden/>
          </w:rPr>
        </w:r>
        <w:r w:rsidR="005202C0">
          <w:rPr>
            <w:noProof/>
            <w:webHidden/>
          </w:rPr>
          <w:fldChar w:fldCharType="separate"/>
        </w:r>
        <w:r w:rsidR="007C007A">
          <w:rPr>
            <w:noProof/>
            <w:webHidden/>
          </w:rPr>
          <w:t>6</w:t>
        </w:r>
        <w:r w:rsidR="005202C0">
          <w:rPr>
            <w:noProof/>
            <w:webHidden/>
          </w:rPr>
          <w:fldChar w:fldCharType="end"/>
        </w:r>
      </w:hyperlink>
    </w:p>
    <w:p w14:paraId="104535E5" w14:textId="6FFAD952" w:rsidR="005202C0" w:rsidRDefault="00000000">
      <w:pPr>
        <w:pStyle w:val="TJ1"/>
        <w:rPr>
          <w:rFonts w:asciiTheme="minorHAnsi" w:eastAsiaTheme="minorEastAsia" w:hAnsiTheme="minorHAnsi" w:cstheme="minorBidi"/>
          <w:b w:val="0"/>
          <w:noProof/>
          <w:sz w:val="22"/>
          <w:szCs w:val="22"/>
          <w:lang w:eastAsia="hu-HU"/>
        </w:rPr>
      </w:pPr>
      <w:hyperlink w:anchor="_Toc59896131" w:history="1">
        <w:r w:rsidR="005202C0" w:rsidRPr="00CC2D90">
          <w:rPr>
            <w:rStyle w:val="Hiperhivatkozs"/>
            <w:noProof/>
          </w:rPr>
          <w:t>Abstract</w:t>
        </w:r>
        <w:r w:rsidR="005202C0">
          <w:rPr>
            <w:noProof/>
            <w:webHidden/>
          </w:rPr>
          <w:tab/>
        </w:r>
        <w:r w:rsidR="005202C0">
          <w:rPr>
            <w:noProof/>
            <w:webHidden/>
          </w:rPr>
          <w:fldChar w:fldCharType="begin"/>
        </w:r>
        <w:r w:rsidR="005202C0">
          <w:rPr>
            <w:noProof/>
            <w:webHidden/>
          </w:rPr>
          <w:instrText xml:space="preserve"> PAGEREF _Toc59896131 \h </w:instrText>
        </w:r>
        <w:r w:rsidR="005202C0">
          <w:rPr>
            <w:noProof/>
            <w:webHidden/>
          </w:rPr>
        </w:r>
        <w:r w:rsidR="005202C0">
          <w:rPr>
            <w:noProof/>
            <w:webHidden/>
          </w:rPr>
          <w:fldChar w:fldCharType="separate"/>
        </w:r>
        <w:r w:rsidR="007C007A">
          <w:rPr>
            <w:noProof/>
            <w:webHidden/>
          </w:rPr>
          <w:t>7</w:t>
        </w:r>
        <w:r w:rsidR="005202C0">
          <w:rPr>
            <w:noProof/>
            <w:webHidden/>
          </w:rPr>
          <w:fldChar w:fldCharType="end"/>
        </w:r>
      </w:hyperlink>
    </w:p>
    <w:p w14:paraId="4A315361" w14:textId="39C383A0" w:rsidR="005202C0" w:rsidRDefault="00000000">
      <w:pPr>
        <w:pStyle w:val="TJ1"/>
        <w:rPr>
          <w:rFonts w:asciiTheme="minorHAnsi" w:eastAsiaTheme="minorEastAsia" w:hAnsiTheme="minorHAnsi" w:cstheme="minorBidi"/>
          <w:b w:val="0"/>
          <w:noProof/>
          <w:sz w:val="22"/>
          <w:szCs w:val="22"/>
          <w:lang w:eastAsia="hu-HU"/>
        </w:rPr>
      </w:pPr>
      <w:hyperlink w:anchor="_Toc59896132" w:history="1">
        <w:r w:rsidR="005202C0" w:rsidRPr="00CC2D90">
          <w:rPr>
            <w:rStyle w:val="Hiperhivatkozs"/>
            <w:noProof/>
          </w:rPr>
          <w:t>1 Bevezetés</w:t>
        </w:r>
        <w:r w:rsidR="005202C0">
          <w:rPr>
            <w:noProof/>
            <w:webHidden/>
          </w:rPr>
          <w:tab/>
        </w:r>
        <w:r w:rsidR="005202C0">
          <w:rPr>
            <w:noProof/>
            <w:webHidden/>
          </w:rPr>
          <w:fldChar w:fldCharType="begin"/>
        </w:r>
        <w:r w:rsidR="005202C0">
          <w:rPr>
            <w:noProof/>
            <w:webHidden/>
          </w:rPr>
          <w:instrText xml:space="preserve"> PAGEREF _Toc59896132 \h </w:instrText>
        </w:r>
        <w:r w:rsidR="005202C0">
          <w:rPr>
            <w:noProof/>
            <w:webHidden/>
          </w:rPr>
        </w:r>
        <w:r w:rsidR="005202C0">
          <w:rPr>
            <w:noProof/>
            <w:webHidden/>
          </w:rPr>
          <w:fldChar w:fldCharType="separate"/>
        </w:r>
        <w:r w:rsidR="007C007A">
          <w:rPr>
            <w:noProof/>
            <w:webHidden/>
          </w:rPr>
          <w:t>8</w:t>
        </w:r>
        <w:r w:rsidR="005202C0">
          <w:rPr>
            <w:noProof/>
            <w:webHidden/>
          </w:rPr>
          <w:fldChar w:fldCharType="end"/>
        </w:r>
      </w:hyperlink>
    </w:p>
    <w:p w14:paraId="61588B20" w14:textId="6FC4E857" w:rsidR="005202C0" w:rsidRDefault="00000000">
      <w:pPr>
        <w:pStyle w:val="TJ2"/>
        <w:tabs>
          <w:tab w:val="right" w:leader="dot" w:pos="8494"/>
        </w:tabs>
        <w:rPr>
          <w:rFonts w:asciiTheme="minorHAnsi" w:eastAsiaTheme="minorEastAsia" w:hAnsiTheme="minorHAnsi" w:cstheme="minorBidi"/>
          <w:noProof/>
          <w:sz w:val="22"/>
          <w:szCs w:val="22"/>
          <w:lang w:eastAsia="hu-HU"/>
        </w:rPr>
      </w:pPr>
      <w:hyperlink w:anchor="_Toc59896133" w:history="1">
        <w:r w:rsidR="005202C0" w:rsidRPr="00CC2D90">
          <w:rPr>
            <w:rStyle w:val="Hiperhivatkozs"/>
            <w:noProof/>
          </w:rPr>
          <w:t>1.1 Formázási tudnivalók</w:t>
        </w:r>
        <w:r w:rsidR="005202C0">
          <w:rPr>
            <w:noProof/>
            <w:webHidden/>
          </w:rPr>
          <w:tab/>
        </w:r>
        <w:r w:rsidR="005202C0">
          <w:rPr>
            <w:noProof/>
            <w:webHidden/>
          </w:rPr>
          <w:fldChar w:fldCharType="begin"/>
        </w:r>
        <w:r w:rsidR="005202C0">
          <w:rPr>
            <w:noProof/>
            <w:webHidden/>
          </w:rPr>
          <w:instrText xml:space="preserve"> PAGEREF _Toc59896133 \h </w:instrText>
        </w:r>
        <w:r w:rsidR="005202C0">
          <w:rPr>
            <w:noProof/>
            <w:webHidden/>
          </w:rPr>
        </w:r>
        <w:r w:rsidR="005202C0">
          <w:rPr>
            <w:noProof/>
            <w:webHidden/>
          </w:rPr>
          <w:fldChar w:fldCharType="separate"/>
        </w:r>
        <w:r w:rsidR="007C007A">
          <w:rPr>
            <w:b/>
            <w:bCs/>
            <w:noProof/>
            <w:webHidden/>
          </w:rPr>
          <w:t>Hiba! A könyvjelző nem létezik.</w:t>
        </w:r>
        <w:r w:rsidR="005202C0">
          <w:rPr>
            <w:noProof/>
            <w:webHidden/>
          </w:rPr>
          <w:fldChar w:fldCharType="end"/>
        </w:r>
      </w:hyperlink>
    </w:p>
    <w:p w14:paraId="1CDE3121" w14:textId="05DCD1C9"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4" w:history="1">
        <w:r w:rsidR="005202C0" w:rsidRPr="00CC2D90">
          <w:rPr>
            <w:rStyle w:val="Hiperhivatkozs"/>
            <w:noProof/>
          </w:rPr>
          <w:t>1.1.1 Címsorok</w:t>
        </w:r>
        <w:r w:rsidR="005202C0">
          <w:rPr>
            <w:noProof/>
            <w:webHidden/>
          </w:rPr>
          <w:tab/>
        </w:r>
        <w:r w:rsidR="005202C0">
          <w:rPr>
            <w:noProof/>
            <w:webHidden/>
          </w:rPr>
          <w:fldChar w:fldCharType="begin"/>
        </w:r>
        <w:r w:rsidR="005202C0">
          <w:rPr>
            <w:noProof/>
            <w:webHidden/>
          </w:rPr>
          <w:instrText xml:space="preserve"> PAGEREF _Toc59896134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130F850D" w14:textId="653F3488"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5" w:history="1">
        <w:r w:rsidR="005202C0" w:rsidRPr="00CC2D90">
          <w:rPr>
            <w:rStyle w:val="Hiperhivatkozs"/>
            <w:noProof/>
          </w:rPr>
          <w:t>1.1.2 Képek</w:t>
        </w:r>
        <w:r w:rsidR="005202C0">
          <w:rPr>
            <w:noProof/>
            <w:webHidden/>
          </w:rPr>
          <w:tab/>
        </w:r>
        <w:r w:rsidR="005202C0">
          <w:rPr>
            <w:noProof/>
            <w:webHidden/>
          </w:rPr>
          <w:fldChar w:fldCharType="begin"/>
        </w:r>
        <w:r w:rsidR="005202C0">
          <w:rPr>
            <w:noProof/>
            <w:webHidden/>
          </w:rPr>
          <w:instrText xml:space="preserve"> PAGEREF _Toc59896135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556FF0D4" w14:textId="59953E0E"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6" w:history="1">
        <w:r w:rsidR="005202C0" w:rsidRPr="00CC2D90">
          <w:rPr>
            <w:rStyle w:val="Hiperhivatkozs"/>
            <w:noProof/>
          </w:rPr>
          <w:t>1.1.3 Kódrészletek</w:t>
        </w:r>
        <w:r w:rsidR="005202C0">
          <w:rPr>
            <w:noProof/>
            <w:webHidden/>
          </w:rPr>
          <w:tab/>
        </w:r>
        <w:r w:rsidR="005202C0">
          <w:rPr>
            <w:noProof/>
            <w:webHidden/>
          </w:rPr>
          <w:fldChar w:fldCharType="begin"/>
        </w:r>
        <w:r w:rsidR="005202C0">
          <w:rPr>
            <w:noProof/>
            <w:webHidden/>
          </w:rPr>
          <w:instrText xml:space="preserve"> PAGEREF _Toc59896136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4276DC31" w14:textId="72D93B97"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7" w:history="1">
        <w:r w:rsidR="005202C0" w:rsidRPr="00CC2D90">
          <w:rPr>
            <w:rStyle w:val="Hiperhivatkozs"/>
            <w:noProof/>
          </w:rPr>
          <w:t>1.1.4 Irodalomjegyzék</w:t>
        </w:r>
        <w:r w:rsidR="005202C0">
          <w:rPr>
            <w:noProof/>
            <w:webHidden/>
          </w:rPr>
          <w:tab/>
        </w:r>
        <w:r w:rsidR="005202C0">
          <w:rPr>
            <w:noProof/>
            <w:webHidden/>
          </w:rPr>
          <w:fldChar w:fldCharType="begin"/>
        </w:r>
        <w:r w:rsidR="005202C0">
          <w:rPr>
            <w:noProof/>
            <w:webHidden/>
          </w:rPr>
          <w:instrText xml:space="preserve"> PAGEREF _Toc59896137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64EA2235" w14:textId="4F0B4EFA" w:rsidR="005202C0" w:rsidRDefault="00000000">
      <w:pPr>
        <w:pStyle w:val="TJ1"/>
        <w:rPr>
          <w:rFonts w:asciiTheme="minorHAnsi" w:eastAsiaTheme="minorEastAsia" w:hAnsiTheme="minorHAnsi" w:cstheme="minorBidi"/>
          <w:b w:val="0"/>
          <w:noProof/>
          <w:sz w:val="22"/>
          <w:szCs w:val="22"/>
          <w:lang w:eastAsia="hu-HU"/>
        </w:rPr>
      </w:pPr>
      <w:hyperlink w:anchor="_Toc59896138" w:history="1">
        <w:r w:rsidR="005202C0" w:rsidRPr="00CC2D90">
          <w:rPr>
            <w:rStyle w:val="Hiperhivatkozs"/>
            <w:noProof/>
          </w:rPr>
          <w:t>2 Utolsó simítások</w:t>
        </w:r>
        <w:r w:rsidR="005202C0">
          <w:rPr>
            <w:noProof/>
            <w:webHidden/>
          </w:rPr>
          <w:tab/>
        </w:r>
        <w:r w:rsidR="005202C0">
          <w:rPr>
            <w:noProof/>
            <w:webHidden/>
          </w:rPr>
          <w:fldChar w:fldCharType="begin"/>
        </w:r>
        <w:r w:rsidR="005202C0">
          <w:rPr>
            <w:noProof/>
            <w:webHidden/>
          </w:rPr>
          <w:instrText xml:space="preserve"> PAGEREF _Toc59896138 \h </w:instrText>
        </w:r>
        <w:r w:rsidR="005202C0">
          <w:rPr>
            <w:noProof/>
            <w:webHidden/>
          </w:rPr>
        </w:r>
        <w:r w:rsidR="005202C0">
          <w:rPr>
            <w:noProof/>
            <w:webHidden/>
          </w:rPr>
          <w:fldChar w:fldCharType="separate"/>
        </w:r>
        <w:r w:rsidR="007C007A">
          <w:rPr>
            <w:noProof/>
            <w:webHidden/>
          </w:rPr>
          <w:t>22</w:t>
        </w:r>
        <w:r w:rsidR="005202C0">
          <w:rPr>
            <w:noProof/>
            <w:webHidden/>
          </w:rPr>
          <w:fldChar w:fldCharType="end"/>
        </w:r>
      </w:hyperlink>
    </w:p>
    <w:p w14:paraId="052F465D" w14:textId="0FE5C602" w:rsidR="005202C0" w:rsidRDefault="00000000">
      <w:pPr>
        <w:pStyle w:val="TJ1"/>
        <w:rPr>
          <w:rFonts w:asciiTheme="minorHAnsi" w:eastAsiaTheme="minorEastAsia" w:hAnsiTheme="minorHAnsi" w:cstheme="minorBidi"/>
          <w:b w:val="0"/>
          <w:noProof/>
          <w:sz w:val="22"/>
          <w:szCs w:val="22"/>
          <w:lang w:eastAsia="hu-HU"/>
        </w:rPr>
      </w:pPr>
      <w:hyperlink w:anchor="_Toc59896139" w:history="1">
        <w:r w:rsidR="005202C0" w:rsidRPr="00CC2D90">
          <w:rPr>
            <w:rStyle w:val="Hiperhivatkozs"/>
            <w:noProof/>
          </w:rPr>
          <w:t>Irodalomjegyzék</w:t>
        </w:r>
        <w:r w:rsidR="005202C0">
          <w:rPr>
            <w:noProof/>
            <w:webHidden/>
          </w:rPr>
          <w:tab/>
        </w:r>
        <w:r w:rsidR="005202C0">
          <w:rPr>
            <w:noProof/>
            <w:webHidden/>
          </w:rPr>
          <w:fldChar w:fldCharType="begin"/>
        </w:r>
        <w:r w:rsidR="005202C0">
          <w:rPr>
            <w:noProof/>
            <w:webHidden/>
          </w:rPr>
          <w:instrText xml:space="preserve"> PAGEREF _Toc59896139 \h </w:instrText>
        </w:r>
        <w:r w:rsidR="005202C0">
          <w:rPr>
            <w:noProof/>
            <w:webHidden/>
          </w:rPr>
        </w:r>
        <w:r w:rsidR="005202C0">
          <w:rPr>
            <w:noProof/>
            <w:webHidden/>
          </w:rPr>
          <w:fldChar w:fldCharType="separate"/>
        </w:r>
        <w:r w:rsidR="007C007A">
          <w:rPr>
            <w:noProof/>
            <w:webHidden/>
          </w:rPr>
          <w:t>23</w:t>
        </w:r>
        <w:r w:rsidR="005202C0">
          <w:rPr>
            <w:noProof/>
            <w:webHidden/>
          </w:rPr>
          <w:fldChar w:fldCharType="end"/>
        </w:r>
      </w:hyperlink>
    </w:p>
    <w:p w14:paraId="01AB21F9" w14:textId="36330940" w:rsidR="005202C0" w:rsidRDefault="00000000">
      <w:pPr>
        <w:pStyle w:val="TJ1"/>
        <w:rPr>
          <w:rFonts w:asciiTheme="minorHAnsi" w:eastAsiaTheme="minorEastAsia" w:hAnsiTheme="minorHAnsi" w:cstheme="minorBidi"/>
          <w:b w:val="0"/>
          <w:noProof/>
          <w:sz w:val="22"/>
          <w:szCs w:val="22"/>
          <w:lang w:eastAsia="hu-HU"/>
        </w:rPr>
      </w:pPr>
      <w:hyperlink w:anchor="_Toc59896140" w:history="1">
        <w:r w:rsidR="005202C0" w:rsidRPr="00CC2D90">
          <w:rPr>
            <w:rStyle w:val="Hiperhivatkozs"/>
            <w:noProof/>
          </w:rPr>
          <w:t>Függelék</w:t>
        </w:r>
        <w:r w:rsidR="005202C0">
          <w:rPr>
            <w:noProof/>
            <w:webHidden/>
          </w:rPr>
          <w:tab/>
        </w:r>
        <w:r w:rsidR="005202C0">
          <w:rPr>
            <w:noProof/>
            <w:webHidden/>
          </w:rPr>
          <w:fldChar w:fldCharType="begin"/>
        </w:r>
        <w:r w:rsidR="005202C0">
          <w:rPr>
            <w:noProof/>
            <w:webHidden/>
          </w:rPr>
          <w:instrText xml:space="preserve"> PAGEREF _Toc59896140 \h </w:instrText>
        </w:r>
        <w:r w:rsidR="005202C0">
          <w:rPr>
            <w:noProof/>
            <w:webHidden/>
          </w:rPr>
        </w:r>
        <w:r w:rsidR="005202C0">
          <w:rPr>
            <w:noProof/>
            <w:webHidden/>
          </w:rPr>
          <w:fldChar w:fldCharType="separate"/>
        </w:r>
        <w:r w:rsidR="007C007A">
          <w:rPr>
            <w:noProof/>
            <w:webHidden/>
          </w:rPr>
          <w:t>24</w:t>
        </w:r>
        <w:r w:rsidR="005202C0">
          <w:rPr>
            <w:noProof/>
            <w:webHidden/>
          </w:rPr>
          <w:fldChar w:fldCharType="end"/>
        </w:r>
      </w:hyperlink>
    </w:p>
    <w:p w14:paraId="01B0DC16" w14:textId="74E858FF" w:rsidR="00730B3C" w:rsidRDefault="00730B3C">
      <w:r>
        <w:rPr>
          <w:b/>
          <w:bCs/>
        </w:rPr>
        <w:fldChar w:fldCharType="end"/>
      </w:r>
    </w:p>
    <w:p w14:paraId="78F7E073" w14:textId="77777777" w:rsidR="0063585C" w:rsidRPr="00B50CAA" w:rsidRDefault="0063585C" w:rsidP="007B6F31">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89CA3B5"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D559F3">
        <w:rPr>
          <w:noProof/>
        </w:rPr>
        <w:t>2023. 11. 27.</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59896130"/>
      <w:r w:rsidRPr="00B50CAA">
        <w:lastRenderedPageBreak/>
        <w:t>Összefoglaló</w:t>
      </w:r>
      <w:bookmarkEnd w:id="0"/>
    </w:p>
    <w:p w14:paraId="2845CDB2" w14:textId="77777777" w:rsid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70E83734" w14:textId="77777777" w:rsidR="00A05798" w:rsidRDefault="00A05798" w:rsidP="00D23BFC"/>
    <w:p w14:paraId="6366488B" w14:textId="5D5862E5" w:rsidR="00A05798" w:rsidRDefault="00A05798" w:rsidP="006A1707">
      <w:r>
        <w:t xml:space="preserve">A diplomatervem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54920FB" w14:textId="058C265C" w:rsidR="00A05798" w:rsidRDefault="00A05798" w:rsidP="006A1707">
      <w:r>
        <w:t xml:space="preserve">A diplomatervem struktúrájában részletesen ismertetem a feladat kiindulópontját, a probléma és kihívások részletes meghatározását. Ezután bemutatom az alkalmazás tervezési és fejlesztési folyamatát, számos kisebb célt kitűzve a feladat részletes feldolgozásához. A dokumentáció során kitérek az alkalmazás </w:t>
      </w:r>
      <w:r w:rsidR="00FE4709">
        <w:t>…</w:t>
      </w:r>
    </w:p>
    <w:p w14:paraId="23336BFE" w14:textId="7C551A50" w:rsidR="00A05798" w:rsidRPr="00D23BFC" w:rsidRDefault="00A05798" w:rsidP="00A05798">
      <w:r>
        <w:t>Az … felvázolom a dolgozat struktúráját, elindulva a problémafelismeréstől és az ismerkedési folyamattól, átvezetve a tervezés és fejlesztés részletein, majd elérve az alkalmazás tesztelésének módszerét és az olvasó számára kínált lehetőséget az alkalmazás kipróbálására. Ezen keresztül a diplomaterv a pénzügyi tervezés és alkalmazásfejlesztés területén szerzett tudásom kiterjedt bemutatását tűzi ki célul.</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31536188" w14:textId="77777777" w:rsidR="001A57BC" w:rsidRDefault="003F5425" w:rsidP="006A1B7F">
      <w:pPr>
        <w:pStyle w:val="Cmsor1"/>
      </w:pPr>
      <w:bookmarkStart w:id="2" w:name="_Toc332797397"/>
      <w:bookmarkStart w:id="3" w:name="_Toc59896132"/>
      <w:r>
        <w:lastRenderedPageBreak/>
        <w:t>Bevezetés</w:t>
      </w:r>
      <w:bookmarkEnd w:id="2"/>
      <w:bookmarkEnd w:id="3"/>
    </w:p>
    <w:p w14:paraId="66D16C1B" w14:textId="77777777" w:rsidR="002841F9" w:rsidRDefault="002841F9" w:rsidP="002841F9">
      <w:r>
        <w:t>A következő fejezet pár példán keresztül bemutatja a diplomatervekben és szakdolgozatokban szokásosan előkerülő formázások megvalósítását.</w:t>
      </w:r>
    </w:p>
    <w:p w14:paraId="0B2D2F83" w14:textId="4EBE6E5B" w:rsidR="002841F9" w:rsidRDefault="00A8083C" w:rsidP="002841F9">
      <w:pPr>
        <w:pStyle w:val="Cmsor2"/>
      </w:pPr>
      <w:r>
        <w:t>Motiváció</w:t>
      </w:r>
    </w:p>
    <w:p w14:paraId="5F84770D" w14:textId="77777777" w:rsidR="00502A30" w:rsidRDefault="00502A30" w:rsidP="00502A30">
      <w:r>
        <w:t xml:space="preserve">A dokumentum folyószövegéhez használjuk a </w:t>
      </w:r>
      <w:r w:rsidRPr="00D07335">
        <w:rPr>
          <w:rStyle w:val="Kiemels2"/>
        </w:rPr>
        <w:t>Normál</w:t>
      </w:r>
      <w:r>
        <w:t xml:space="preserve"> (angol Word esetén </w:t>
      </w:r>
      <w:proofErr w:type="spellStart"/>
      <w:r>
        <w:t>Normal</w:t>
      </w:r>
      <w:proofErr w:type="spellEnd"/>
      <w:r>
        <w:t>) stílust.</w:t>
      </w:r>
    </w:p>
    <w:p w14:paraId="3049798F" w14:textId="69986B6E" w:rsidR="001D4311" w:rsidRDefault="001D4311" w:rsidP="001D4311">
      <w:r>
        <w:t>Az én motivációm ezen alkalmazás létrehozásához a pénzügyeim tudatos kezelése iránti elkötelezettségemre vezethető vissza. Az anyagi felelősségvállalás iránti érdeklődésem már fiatal koromban, 8. osztályos, 14 éves koromban kezdődött, amikor megkaptam az első fizetésemet. Ezt az érdeklődést a nagypapámtól örököltem, aki szintén gondosan vezette pénzügyeit. Az első kísérleteim egy egyszerű Excel táblázatban történtek, ahol azonban sajnos elveszett az adataim egy telefonhiba miatt.</w:t>
      </w:r>
    </w:p>
    <w:p w14:paraId="77E6B453" w14:textId="78D84BD9" w:rsidR="001D4311" w:rsidRDefault="001D4311" w:rsidP="001D4311">
      <w:r>
        <w:t>Az esetből nem okulva, következő telefonomon ismét Excel táblázatban vezettem pénzügyeimet, de sajnos ez is elveszett, amikor a telefon meghibásodott. Ekkor merült fel bennem az ötlet, hogy a Google táblázatot használjam, így adataim szinkronizálva voltak a Google Drive-fal, és így biztonságban maradtak. Már itt elkezdtem használni funkciókat a könnyebb kezelhetőség érdekében, és terveztem, hogy ha megtanulok programozni, létrehozok egy alkalmazást, ami automatikusan beolvassa és értékeli a pénzügyeimet.</w:t>
      </w:r>
    </w:p>
    <w:p w14:paraId="7C83DE4A" w14:textId="79EDD6C5" w:rsidR="001D4311" w:rsidRDefault="001D4311" w:rsidP="0024169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 Az igényem az volt, hogy egy olyan alkalmazást hozzak létre, amely kizárólag az enyém, minden gomb és funkció pontosan ott, ahol szükséges, és segít a pénzügyi helyzetem átlátásában és kezelésében.</w:t>
      </w:r>
    </w:p>
    <w:p w14:paraId="4C3D559F" w14:textId="1F5CA682" w:rsidR="001D4311" w:rsidRDefault="001D4311" w:rsidP="001D4311">
      <w:r>
        <w:t xml:space="preserve">Az egyszerűség elve vezetett, és úgy éreztem, hogy ez egy olyan egyszerű probléma, amit senki sem oldott meg kielégítően. Amikor az egyetem lehetőséget biztosított egy önálló laboratórium tárgy keretében saját projekt </w:t>
      </w:r>
      <w:proofErr w:type="spellStart"/>
      <w:r w:rsidR="00241699">
        <w:t>végigvitelében</w:t>
      </w:r>
      <w:proofErr w:type="spellEnd"/>
      <w:r>
        <w:t xml:space="preserve">, azonnal felhasználtam az alkalmat. Elsőként Android platformon, </w:t>
      </w:r>
      <w:proofErr w:type="spellStart"/>
      <w:r>
        <w:t>Kotlin</w:t>
      </w:r>
      <w:proofErr w:type="spellEnd"/>
      <w:r>
        <w:t xml:space="preserve"> programozási nyelven </w:t>
      </w:r>
      <w:r>
        <w:lastRenderedPageBreak/>
        <w:t xml:space="preserve">megalkottam az alkalmazást, majd a szakdolgozatom témájává választottam, átírva azt </w:t>
      </w:r>
      <w:proofErr w:type="spellStart"/>
      <w:r>
        <w:t>Flutter</w:t>
      </w:r>
      <w:proofErr w:type="spellEnd"/>
      <w:r>
        <w:t xml:space="preserve"> keretrendszerre, hogy mind weben, mind mobil eszközökön futtatható legyen.</w:t>
      </w:r>
      <w:r w:rsidR="00241699">
        <w:t xml:space="preserve"> </w:t>
      </w:r>
      <w:r w:rsidR="00241699" w:rsidRPr="00241699">
        <w:t>Miután egy félig működő alkalmazással rendelkeztem, az alkotói folyamat számomra nem csak kötelesség, hanem szenvedély lett. Motivációm egyre csak nőtt, és az alkalmazás különböző hasznos funkcióinak tervezése vált az egyik legkedvesebb hobbimmá.</w:t>
      </w:r>
      <w:r w:rsidR="003869E6">
        <w:t xml:space="preserve"> (Sajnos ezek nagy részét nem tudtam megvalósítani)</w:t>
      </w:r>
      <w:r w:rsidR="00241699" w:rsidRPr="00241699">
        <w:t xml:space="preserve"> Különösen érdekelt a felhasználói felület (UI) tervezése, és elköteleztem magam abban, hogy az alkalmazás rendelkezzen egy ergonomikus és könnyen kezelhető felülettel. A felhasználói élmény tervezése és az ergonómiai szempontok kutatása olyan területté vált, ahol nem csupán technikai, de művészi kreativitásomat is kifejleszthettem, hogy az alkalmazás ne csak hatékony legyen, hanem </w:t>
      </w:r>
      <w:proofErr w:type="spellStart"/>
      <w:r w:rsidR="00241699" w:rsidRPr="00241699">
        <w:t>esztétikailag</w:t>
      </w:r>
      <w:proofErr w:type="spellEnd"/>
      <w:r w:rsidR="00241699" w:rsidRPr="00241699">
        <w:t xml:space="preserve"> is kielégítő a felhasználók számára.</w:t>
      </w:r>
      <w:r w:rsidR="00241699">
        <w:t xml:space="preserve"> Habár az esztétika nem állt elől a prioritás listán a fejlesztés során, így azon van még mit javítani.</w:t>
      </w:r>
    </w:p>
    <w:p w14:paraId="60D39D80" w14:textId="6C100A74" w:rsidR="00A8083C" w:rsidRDefault="00A8083C" w:rsidP="00A8083C">
      <w:pPr>
        <w:pStyle w:val="Cmsor2"/>
      </w:pPr>
      <w:r>
        <w:t>A dolgozat felépítése</w:t>
      </w:r>
    </w:p>
    <w:p w14:paraId="1E057194" w14:textId="1DB59932" w:rsidR="00A8083C" w:rsidRDefault="00A8083C" w:rsidP="00320FCB">
      <w:pPr>
        <w:ind w:left="2880"/>
      </w:pPr>
    </w:p>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proofErr w:type="spellStart"/>
      <w:r>
        <w:t>Firebase</w:t>
      </w:r>
      <w:proofErr w:type="spellEnd"/>
      <w:r>
        <w:t xml:space="preserve"> </w:t>
      </w:r>
      <w:proofErr w:type="spellStart"/>
      <w:r>
        <w:t>Authentication</w:t>
      </w:r>
      <w:proofErr w:type="spellEnd"/>
    </w:p>
    <w:p w14:paraId="43D117AF" w14:textId="5DD389A4"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p>
    <w:p w14:paraId="0057C306" w14:textId="02FE271F" w:rsidR="00595EC9" w:rsidRDefault="00595EC9" w:rsidP="00595EC9">
      <w:pPr>
        <w:pStyle w:val="Cmsor2"/>
      </w:pPr>
      <w:proofErr w:type="spellStart"/>
      <w:r>
        <w:t>Firebase</w:t>
      </w:r>
      <w:proofErr w:type="spellEnd"/>
      <w:r>
        <w:t xml:space="preserve"> </w:t>
      </w:r>
      <w:proofErr w:type="spellStart"/>
      <w:r>
        <w:t>Firestore</w:t>
      </w:r>
      <w:proofErr w:type="spellEnd"/>
      <w:r>
        <w:t xml:space="preserve"> </w:t>
      </w:r>
      <w:proofErr w:type="spellStart"/>
      <w:r>
        <w:t>Database</w:t>
      </w:r>
      <w:proofErr w:type="spellEnd"/>
    </w:p>
    <w:p w14:paraId="2CB805C6" w14:textId="14657F5C"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p>
    <w:p w14:paraId="76B9B445" w14:textId="30C58755" w:rsidR="00A7083E" w:rsidRDefault="00A7083E" w:rsidP="00A7083E">
      <w:pPr>
        <w:pStyle w:val="Cmsor2"/>
      </w:pPr>
      <w:proofErr w:type="spellStart"/>
      <w:r>
        <w:t>SQLite</w:t>
      </w:r>
      <w:proofErr w:type="spellEnd"/>
    </w:p>
    <w:p w14:paraId="1C695182" w14:textId="35CC0D74"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p>
    <w:p w14:paraId="2C633402" w14:textId="3D470583" w:rsidR="00F61318" w:rsidRDefault="00F61318" w:rsidP="00F61318">
      <w:pPr>
        <w:pStyle w:val="Cmsor2"/>
      </w:pPr>
      <w:r>
        <w:t>GitHub</w:t>
      </w:r>
    </w:p>
    <w:p w14:paraId="2DC35974" w14:textId="7F49E3EA"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w:t>
      </w:r>
      <w:r>
        <w:t xml:space="preserve">. </w:t>
      </w:r>
      <w:r>
        <w:t xml:space="preserve">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w:t>
      </w:r>
      <w:r>
        <w:t xml:space="preserve">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p>
    <w:p w14:paraId="37D906A8" w14:textId="30A147DC" w:rsidR="009F162C" w:rsidRDefault="009F162C" w:rsidP="009F162C">
      <w:pPr>
        <w:pStyle w:val="Cmsor2"/>
      </w:pPr>
      <w:r>
        <w:lastRenderedPageBreak/>
        <w:t xml:space="preserve">Visual </w:t>
      </w:r>
      <w:proofErr w:type="spellStart"/>
      <w:r>
        <w:t>Studio</w:t>
      </w:r>
      <w:proofErr w:type="spellEnd"/>
      <w:r>
        <w:t xml:space="preserve"> </w:t>
      </w:r>
      <w:proofErr w:type="spellStart"/>
      <w:r>
        <w:t>Code</w:t>
      </w:r>
      <w:proofErr w:type="spellEnd"/>
    </w:p>
    <w:p w14:paraId="247C24CA" w14:textId="31E0E7E8"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w:t>
      </w:r>
      <w:r>
        <w:t>nem kivétel innen</w:t>
      </w:r>
      <w:r>
        <w:t xml:space="preserve"> a </w:t>
      </w:r>
      <w:proofErr w:type="spellStart"/>
      <w:r>
        <w:t>Flutter</w:t>
      </w:r>
      <w:proofErr w:type="spellEnd"/>
      <w:r>
        <w:t xml:space="preserve"> alkalmazások készítő</w:t>
      </w:r>
      <w:r>
        <w:t>i</w:t>
      </w:r>
      <w:r>
        <w:t xml:space="preserve">.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t>.</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p>
    <w:p w14:paraId="55DCDE18" w14:textId="7D99D401" w:rsidR="00B1008F" w:rsidRDefault="00E462C6" w:rsidP="00B1008F">
      <w:pPr>
        <w:pStyle w:val="Cmsor2"/>
      </w:pPr>
      <w:proofErr w:type="spellStart"/>
      <w:r>
        <w:t>Flutter</w:t>
      </w:r>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w:t>
      </w:r>
      <w:r>
        <w:t>platform</w:t>
      </w:r>
      <w:proofErr w:type="spellEnd"/>
      <w:r>
        <w:t>-</w:t>
      </w:r>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4073D97C" w:rsidR="00B1008F" w:rsidRDefault="00B1008F" w:rsidP="00B1008F">
      <w:r>
        <w:t xml:space="preserve">Ezenkívül a </w:t>
      </w:r>
      <w:proofErr w:type="spellStart"/>
      <w:r>
        <w:t>Flutter</w:t>
      </w:r>
      <w:proofErr w:type="spellEnd"/>
      <w:r>
        <w:t xml:space="preserve"> lehetővé teszi a </w:t>
      </w:r>
      <w:proofErr w:type="spellStart"/>
      <w:r>
        <w:t>cros</w:t>
      </w:r>
      <w:r>
        <w:t>platform</w:t>
      </w:r>
      <w:proofErr w:type="spellEnd"/>
      <w:r>
        <w:t>-</w:t>
      </w:r>
      <w:r>
        <w:t xml:space="preserve">ú fejlesztést, így a fejlesztők egyszerre hozhatnak létre és futtathatnak Androidra és </w:t>
      </w:r>
      <w:r>
        <w:t>Web</w:t>
      </w:r>
      <w:r>
        <w:t xml:space="preserve">-re optimalizált alkalmazásokat. </w:t>
      </w:r>
      <w:r>
        <w:t xml:space="preserve">(ezen kívül IOS-re is) </w:t>
      </w:r>
      <w:r>
        <w:t>Ez jelentős időmegtakarítást és erőforrások hatékonyabb felhasználását eredményezi.</w:t>
      </w:r>
      <w:r>
        <w:t xml:space="preserve"> </w:t>
      </w:r>
      <w:r>
        <w:t xml:space="preserve">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w:t>
      </w:r>
      <w:r>
        <w:t xml:space="preserve">. </w:t>
      </w:r>
      <w:r>
        <w:t>A keretrendszer további előnyeit az optimál</w:t>
      </w:r>
      <w:r>
        <w:t>is</w:t>
      </w:r>
      <w:r>
        <w:t xml:space="preserve"> teljesítmény, a kiterjedt fejlesztői közösség és a platformfüggetlenség teszi teljessé. A </w:t>
      </w:r>
      <w:proofErr w:type="spellStart"/>
      <w:r>
        <w:t>Flutter</w:t>
      </w:r>
      <w:proofErr w:type="spellEnd"/>
      <w:r>
        <w:t xml:space="preserve"> segítségével modern, hatékony és </w:t>
      </w:r>
      <w:proofErr w:type="spellStart"/>
      <w:r>
        <w:t>cros</w:t>
      </w:r>
      <w:r>
        <w:t>tplatform</w:t>
      </w:r>
      <w:proofErr w:type="spellEnd"/>
      <w:r>
        <w:t>-</w:t>
      </w:r>
      <w:r>
        <w:t>ú alkalmazásokat készíthetünk, miközben élvezhetjük a fejlesztés során nyújtott széleskörű támogatást és kényelmes eszközöket.</w:t>
      </w:r>
    </w:p>
    <w:p w14:paraId="672EE1E9" w14:textId="0314A2E1" w:rsidR="00AE3F98" w:rsidRDefault="00AE3F98" w:rsidP="00AE3F98">
      <w:pPr>
        <w:pStyle w:val="Cmsor2"/>
      </w:pPr>
      <w:r>
        <w:t xml:space="preserve">Android </w:t>
      </w:r>
      <w:proofErr w:type="spellStart"/>
      <w:r>
        <w:t>Studio</w:t>
      </w:r>
      <w:proofErr w:type="spellEnd"/>
      <w:r>
        <w:t xml:space="preserve"> emulátor</w:t>
      </w:r>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02A1C023"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611DC0E1" w14:textId="1874027A" w:rsidR="007831B5" w:rsidRDefault="00862A70" w:rsidP="007831B5">
      <w:pPr>
        <w:pStyle w:val="Cmsor2"/>
      </w:pPr>
      <w:r>
        <w:t>Ötlet</w:t>
      </w:r>
    </w:p>
    <w:p w14:paraId="3AECBF94" w14:textId="31DE2203" w:rsidR="00A65FA0" w:rsidRPr="00A65FA0" w:rsidRDefault="00A65FA0" w:rsidP="00D258B5">
      <w:r>
        <w:t xml:space="preserve">Mindig is lenyűgözött az olyan játékok világa, mint a </w:t>
      </w:r>
      <w:proofErr w:type="spellStart"/>
      <w:r>
        <w:t>Clash</w:t>
      </w:r>
      <w:proofErr w:type="spellEnd"/>
      <w:r>
        <w:t xml:space="preserve"> of </w:t>
      </w:r>
      <w:proofErr w:type="spellStart"/>
      <w:r>
        <w:t>Clans</w:t>
      </w:r>
      <w:proofErr w:type="spellEnd"/>
      <w:r>
        <w:t xml:space="preserve">, ahol saját virtuális birodalmat építhetsz, gyűjthetsz erőforrásokat és fejleszthetsz. A játékban egyetlen gombnyomással </w:t>
      </w:r>
      <w:proofErr w:type="spellStart"/>
      <w:r>
        <w:t>gyűjtheted</w:t>
      </w:r>
      <w:proofErr w:type="spellEnd"/>
      <w:r>
        <w:t xml:space="preserve"> össze a pénzt</w:t>
      </w:r>
      <w:r w:rsidR="00D258B5">
        <w:t xml:space="preserve"> (aranyat és elixírt)</w:t>
      </w:r>
      <w:r>
        <w:t>, és aztán saját belátásod szerint fejlesztheted a városodat. Ez a játék nemcsak szórakoztató, hanem tanulságos is volt számomra, hiszen megtanított arra, hogyan kezeljem okosan és tudatosan az erőforrásaimat, különös tekintettel a pénzügyi és energ</w:t>
      </w:r>
      <w:r w:rsidR="00D258B5">
        <w:t>iai erőforrásokra</w:t>
      </w:r>
      <w:r>
        <w:t>.</w:t>
      </w:r>
      <w:r w:rsidR="00D258B5">
        <w:t xml:space="preserve"> </w:t>
      </w:r>
      <w:r w:rsidR="00D258B5" w:rsidRPr="00D258B5">
        <w:t xml:space="preserve">Azonban a valóságban ez a fajta élvezet sajnos hiányzik, hiszen a valóságban tényleges erőfeszítésre van szükség ahhoz, hogy változás következzen be az életünkben. Nem lehet csupán </w:t>
      </w:r>
      <w:proofErr w:type="spellStart"/>
      <w:r w:rsidR="00D258B5" w:rsidRPr="00D258B5">
        <w:t>játékbeli</w:t>
      </w:r>
      <w:proofErr w:type="spellEnd"/>
      <w:r w:rsidR="00D258B5" w:rsidRPr="00D258B5">
        <w:t xml:space="preserve"> karakterekre bízni azokat a feladatokat, amelyek valódi energiát és elkötelezettséget igényel</w:t>
      </w:r>
      <w:r w:rsidR="00D258B5">
        <w:t>nek</w:t>
      </w:r>
      <w:r w:rsidR="00D258B5" w:rsidRPr="00D258B5">
        <w:t>.</w:t>
      </w:r>
      <w:r w:rsidR="00D258B5">
        <w:t xml:space="preserve"> </w:t>
      </w:r>
      <w:r>
        <w:t xml:space="preserve">A virtuális tapasztalataim inspiráltak arra, hogy gondolatban eljátsszam, milyen lenne egy olyan alkalmazás, ami a valóságból merítve lehetőséget adna pénzügyeim okos és átlátható kezelésére. Az ötlet azonban csak akkor kezdett valósággá válni, amikor az egyetemen az </w:t>
      </w:r>
      <w:proofErr w:type="spellStart"/>
      <w:r>
        <w:t>önnálló</w:t>
      </w:r>
      <w:proofErr w:type="spellEnd"/>
      <w:r>
        <w:t xml:space="preserve"> labor keretében lehetőségem adódott a saját projekt </w:t>
      </w:r>
      <w:r w:rsidR="00C70FB2">
        <w:t xml:space="preserve">tervezésére és </w:t>
      </w:r>
      <w:proofErr w:type="spellStart"/>
      <w:r w:rsidR="00C70FB2">
        <w:t>végigvitelére</w:t>
      </w:r>
      <w:proofErr w:type="spellEnd"/>
      <w:r>
        <w:t xml:space="preserve">. Az alkalmazás tervezésekor még csak Android platformra koncentráltam, de a fejlesztés során felismertem, hogy fontos lenne, ha az alkalmazás minden platformon működne. Így elindultam a </w:t>
      </w:r>
      <w:proofErr w:type="spellStart"/>
      <w:r>
        <w:t>cross</w:t>
      </w:r>
      <w:proofErr w:type="spellEnd"/>
      <w:r>
        <w:t xml:space="preserve">-platform keretrendszerek kutatása felé, és a szakdolgozatom témáját egy </w:t>
      </w:r>
      <w:proofErr w:type="spellStart"/>
      <w:r>
        <w:t>cross</w:t>
      </w:r>
      <w:proofErr w:type="spellEnd"/>
      <w:r>
        <w:t>-platform alkalmazás kifejlesztésére és optimalizálására tereltem át.</w:t>
      </w:r>
    </w:p>
    <w:p w14:paraId="3228C074" w14:textId="60F104ED" w:rsidR="007831B5" w:rsidRDefault="00862A70" w:rsidP="007831B5">
      <w:pPr>
        <w:pStyle w:val="Cmsor2"/>
      </w:pPr>
      <w:r>
        <w:lastRenderedPageBreak/>
        <w:t>Előzmény</w:t>
      </w:r>
    </w:p>
    <w:p w14:paraId="38450606" w14:textId="3FA0E6DB" w:rsidR="00604093" w:rsidRDefault="00604093" w:rsidP="00604093">
      <w:r>
        <w:t>Miután elkezdtem fizetést kapni 14 éves koromban, azon gondolkoztam, hogyan vezethetném nyomon a pénzügyeimet. Elsőként láttam, aki még tollal és papírral rögzítette a kiadásait és bevételeit és ő volt az első, aki felhívta figyelmemet ennek a fontosságára. Az első kísérleteim során Excel táblázatban próbáltam rendszerezni a pénzügyeimet, azonban az első táblám eltűnt, amikor összetörtem a telefonomat. (mivel csak lokálisan tároltam a készüléken. Később felismertem, hogy más megközelítésre van szükség, és áttértem egy Google Drive táblázatra. Itt függvények segítségével próbáltam egyszerűsíteni a költségvetés vezetését. Ez azért bizonyult jobb megoldásnak, mert ha esetleg megsérült volna a készülékem, a táblázat megmaradt volna a Google Drive felhőszolgáltatásban. Később programozni is megtanultam, és terveim közé tartozott egy olyan program írása, amely képes kiértékelni ezt a táblázatot és lekérdezéseket készíteni belőle. Ezután kínálkozott a lehetőség, hogy egy teljes alkalmazást fejlesszek ki, amelyben nemcsak vezetni lehet a pénzügyeket, de felhő alapú tárolással is rendelkezik, így az adatok mindig elérhetők és lekérdezhetők.</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Továbbá, kiemelt figyelmet t</w:t>
      </w:r>
      <w:r>
        <w:t>e</w:t>
      </w:r>
      <w:r>
        <w:t xml:space="preserve">rveztem fordítani a tartozások egyszerű és okos szétosztásának lehetőségére. Amennyiben valamilyen eseményen, programon sok </w:t>
      </w:r>
      <w:r>
        <w:lastRenderedPageBreak/>
        <w:t xml:space="preserve">tartozást kell kezelni, az alkalmazás segítségével egyetlen gombnyomással könnyedén kiszámolható legyen, hogy az egyes személyek mennyit tartoznak, és ki és mennyit fizessen, hogy mindenki megadja és megkapja a neki járó pénzt, mindezt </w:t>
      </w:r>
      <w:proofErr w:type="gramStart"/>
      <w:r>
        <w:t>úgy</w:t>
      </w:r>
      <w:proofErr w:type="gramEnd"/>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proofErr w:type="spellStart"/>
      <w:r>
        <w:t>Use</w:t>
      </w:r>
      <w:proofErr w:type="spellEnd"/>
      <w:r w:rsidR="00A96F62">
        <w:t xml:space="preserve"> </w:t>
      </w:r>
      <w:proofErr w:type="spellStart"/>
      <w:r w:rsidR="00A96F62">
        <w:t>C</w:t>
      </w:r>
      <w:r>
        <w:t>ase</w:t>
      </w:r>
      <w:proofErr w:type="spellEnd"/>
      <w:r>
        <w:t xml:space="preserve"> diagram</w:t>
      </w:r>
    </w:p>
    <w:p w14:paraId="6FB05C6D" w14:textId="0B0E26B0" w:rsidR="00F61318" w:rsidRDefault="00F61318" w:rsidP="00F61318">
      <w:pPr>
        <w:ind w:firstLine="0"/>
      </w:pPr>
      <w:r>
        <w:rPr>
          <w:noProof/>
        </w:rPr>
        <w:drawing>
          <wp:inline distT="0" distB="0" distL="0" distR="0" wp14:anchorId="2955A2EB" wp14:editId="44C4732E">
            <wp:extent cx="5400040" cy="4840605"/>
            <wp:effectExtent l="0" t="0" r="0" b="0"/>
            <wp:docPr id="18096873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8733" name="Kép 1" descr="A képen szöveg, diagram, sor, Párhuzamo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840605"/>
                    </a:xfrm>
                    <a:prstGeom prst="rect">
                      <a:avLst/>
                    </a:prstGeom>
                    <a:noFill/>
                    <a:ln>
                      <a:noFill/>
                    </a:ln>
                  </pic:spPr>
                </pic:pic>
              </a:graphicData>
            </a:graphic>
          </wp:inline>
        </w:drawing>
      </w:r>
    </w:p>
    <w:p w14:paraId="7A609DE1" w14:textId="78EB7BEC" w:rsidR="00225BBA" w:rsidRDefault="00225BBA" w:rsidP="00225BBA">
      <w:pPr>
        <w:ind w:firstLine="0"/>
      </w:pPr>
      <w:r>
        <w:lastRenderedPageBreak/>
        <w:t>A felhasználói szcenáriókat és funkcionalitásokat bemutató</w:t>
      </w:r>
      <w:r>
        <w:t xml:space="preserve"> fentebb látható</w:t>
      </w:r>
      <w:r>
        <w:t xml:space="preserve"> us</w:t>
      </w:r>
      <w:proofErr w:type="spellStart"/>
      <w:r>
        <w:t>e</w:t>
      </w:r>
      <w:proofErr w:type="spellEnd"/>
      <w:r>
        <w:t xml:space="preserve"> </w:t>
      </w:r>
      <w:proofErr w:type="spellStart"/>
      <w:r>
        <w:t>case</w:t>
      </w:r>
      <w:proofErr w:type="spellEnd"/>
      <w:r>
        <w:t xml:space="preserve"> diagram </w:t>
      </w:r>
      <w:r>
        <w:t xml:space="preserve">alapján a következő </w:t>
      </w:r>
      <w:proofErr w:type="spellStart"/>
      <w:r>
        <w:t>use</w:t>
      </w:r>
      <w:proofErr w:type="spellEnd"/>
      <w:r>
        <w:t xml:space="preserve"> </w:t>
      </w:r>
      <w:proofErr w:type="spellStart"/>
      <w:r>
        <w:t>case</w:t>
      </w:r>
      <w:proofErr w:type="spellEnd"/>
      <w:r>
        <w:t>-ket,</w:t>
      </w:r>
      <w:r>
        <w:t xml:space="preserve"> főbb funkciók</w:t>
      </w:r>
      <w:r>
        <w:t>at definiálja az alkalmazás</w:t>
      </w:r>
      <w:r>
        <w:t>:</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lastRenderedPageBreak/>
        <w:t>A program architektúrája</w:t>
      </w:r>
    </w:p>
    <w:p w14:paraId="1040B644" w14:textId="77777777"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követtem.</w:t>
      </w:r>
    </w:p>
    <w:p w14:paraId="7BDFE81E" w14:textId="23A1C649" w:rsidR="006A44D2" w:rsidRDefault="006A44D2" w:rsidP="006A44D2">
      <w:r>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4D57BC2F" w14:textId="77777777" w:rsidR="007B6F31" w:rsidRDefault="007B6F31" w:rsidP="007B6F31">
      <w:pPr>
        <w:pStyle w:val="Listaszerbekezds"/>
        <w:keepNext/>
        <w:ind w:left="1440" w:firstLine="0"/>
        <w:jc w:val="center"/>
      </w:pPr>
      <w:r>
        <w:rPr>
          <w:noProof/>
        </w:rPr>
        <w:lastRenderedPageBreak/>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2FF1B0FA" w14:textId="24655AF4" w:rsidR="00703799" w:rsidRDefault="00703799" w:rsidP="007B6F31">
      <w:pPr>
        <w:pStyle w:val="Listaszerbekezds"/>
        <w:keepNext/>
        <w:ind w:left="1440" w:firstLine="0"/>
        <w:jc w:val="center"/>
      </w:pPr>
      <w:proofErr w:type="spellStart"/>
      <w:r>
        <w:t>forras</w:t>
      </w:r>
      <w:proofErr w:type="spellEnd"/>
      <w:r w:rsidR="00EC5270">
        <w:t>:</w:t>
      </w:r>
      <w:r w:rsidR="00EC5270">
        <w:br/>
      </w:r>
      <w:r w:rsidR="00EC5270" w:rsidRPr="00EC5270">
        <w:t>https://www.google.com/search?sca_esv=587017952&amp;sxsrf=AM9HkKl2-4fwjKcNvqPpK6tWGWzbpygixg:1701452922090&amp;q=mvvm+repository&amp;tbm=isch&amp;source=lnms&amp;sa=X&amp;sqi=2&amp;ved=2ahUKEwiSvZeI5u6CAxWy2QIHHXRlBCQQ0pQJegQICxAB&amp;biw=1536&amp;bih=707&amp;dpr=1.25#imgrc=rmBesAdArRZbhM</w:t>
      </w:r>
    </w:p>
    <w:p w14:paraId="1E6F7283" w14:textId="4588174C" w:rsidR="00DB4F4B" w:rsidRDefault="00000000" w:rsidP="007B6F31">
      <w:pPr>
        <w:pStyle w:val="Kpalrs"/>
      </w:pPr>
      <w:fldSimple w:instr=" SEQ ábra \* ARABIC ">
        <w:r w:rsidR="007C007A">
          <w:rPr>
            <w:noProof/>
          </w:rPr>
          <w:t>1</w:t>
        </w:r>
      </w:fldSimple>
      <w:r w:rsidR="007B6F31">
        <w:t xml:space="preserve">. ábra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p>
    <w:p w14:paraId="414CA31A" w14:textId="77777777" w:rsidR="00DE77B5" w:rsidRPr="00DE77B5" w:rsidRDefault="00DE77B5" w:rsidP="00DE77B5">
      <w:pPr>
        <w:ind w:firstLine="0"/>
        <w:rPr>
          <w:b/>
          <w:bCs/>
        </w:rPr>
      </w:pPr>
      <w:proofErr w:type="spellStart"/>
      <w:r w:rsidRPr="00DE77B5">
        <w:rPr>
          <w:b/>
          <w:bCs/>
        </w:rPr>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lastRenderedPageBreak/>
        <w:t>Model</w:t>
      </w:r>
      <w:proofErr w:type="spellEnd"/>
      <w:r w:rsidRPr="00AC5703">
        <w:rPr>
          <w:b/>
          <w:bCs/>
        </w:rPr>
        <w:t>:</w:t>
      </w:r>
    </w:p>
    <w:p w14:paraId="0B408FD3" w14:textId="5E2C591D"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 és tartalmazza a </w:t>
      </w:r>
      <w:proofErr w:type="spellStart"/>
      <w:r>
        <w:t>Repository</w:t>
      </w:r>
      <w:proofErr w:type="spellEnd"/>
      <w:r>
        <w:t xml:space="preserve"> réteget, amely az adatelérés absztrakcióját biztosítja.</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61BA0AAE" w14:textId="02623B21" w:rsidR="007831B5" w:rsidRDefault="007831B5" w:rsidP="007831B5">
      <w:pPr>
        <w:pStyle w:val="Cmsor2"/>
      </w:pPr>
      <w:r>
        <w:t>Mit lehet még fejleszteni</w:t>
      </w:r>
    </w:p>
    <w:p w14:paraId="067F5C4A" w14:textId="1327BBA9" w:rsidR="006841D3" w:rsidRDefault="006841D3" w:rsidP="00DE7D1D">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passzoló szín és annak különböző árnyalatainak használatával lehetne feldobni a UI-t, ezáltal növelve annak vizuális </w:t>
      </w:r>
      <w:proofErr w:type="spellStart"/>
      <w:r>
        <w:t>vonzerejét</w:t>
      </w:r>
      <w:proofErr w:type="spellEnd"/>
      <w:r>
        <w:t xml:space="preserve"> és használhatóságát.</w:t>
      </w:r>
    </w:p>
    <w:p w14:paraId="3E44A900" w14:textId="6D1B8FD5" w:rsidR="006841D3" w:rsidRDefault="006841D3" w:rsidP="00DE7D1D">
      <w:r>
        <w:t>Az alkalmazás funkcionalitásának további javítás</w:t>
      </w:r>
      <w:r w:rsidR="00DE7D1D">
        <w:t>a</w:t>
      </w:r>
      <w:r>
        <w:t xml:space="preserve"> </w:t>
      </w:r>
      <w:r w:rsidR="00DE7D1D">
        <w:t>érdekében</w:t>
      </w:r>
      <w:r>
        <w:t xml:space="preserve"> a zsebek (zseb ikonok) mozgathatóságának bevezetését, így a felhasználók testre szabhatnák a zsebek sorrendjét az egyéni preferenciáik szerint, ezáltal növelve az alkalmazás kényelmét.</w:t>
      </w:r>
    </w:p>
    <w:p w14:paraId="03E3A276" w14:textId="47496339" w:rsidR="006841D3" w:rsidRDefault="006841D3" w:rsidP="00DE7D1D">
      <w:r>
        <w:t>Az automatikus bejelentkezés funkció implementálásával a bejelentkezett felhasználó adatait meg lehetne jegyezni, így elkerülhető lenne a folyamatos újra bejelentkezés szükségessége.</w:t>
      </w:r>
      <w:r w:rsidR="00DE7D1D">
        <w:t xml:space="preserve"> Akár a </w:t>
      </w:r>
      <w:proofErr w:type="spellStart"/>
      <w:r w:rsidR="00DE7D1D">
        <w:t>biometrikus</w:t>
      </w:r>
      <w:proofErr w:type="spellEnd"/>
      <w:r w:rsidR="00DE7D1D">
        <w:t xml:space="preserve"> azonosítást is hozzá lehetne adni.</w:t>
      </w:r>
    </w:p>
    <w:p w14:paraId="7196928D" w14:textId="4FD9A498" w:rsidR="006841D3" w:rsidRDefault="006841D3" w:rsidP="00DE7D1D">
      <w:r>
        <w:t>Az alkalmazás személyiségét és azonosíthatóságát emelhetnénk egyedi logóval, mely a felhasználók számára könnyen felismerhető lenne</w:t>
      </w:r>
      <w:r w:rsidR="00DE7D1D">
        <w:t xml:space="preserve"> és a </w:t>
      </w:r>
      <w:proofErr w:type="spellStart"/>
      <w:r w:rsidR="00DE7D1D">
        <w:t>BuXa</w:t>
      </w:r>
      <w:proofErr w:type="spellEnd"/>
      <w:r w:rsidR="00DE7D1D">
        <w:t xml:space="preserve"> alkalmazás védjegyévé válhatna.</w:t>
      </w:r>
    </w:p>
    <w:p w14:paraId="4ED341B0" w14:textId="637274B9" w:rsidR="006841D3" w:rsidRDefault="00DE7D1D" w:rsidP="00DE7D1D">
      <w:r>
        <w:lastRenderedPageBreak/>
        <w:t>Ezen kívül</w:t>
      </w:r>
      <w:r w:rsidR="006841D3">
        <w:t xml:space="preserve"> az "elfelejtettem a jelszót" funkció </w:t>
      </w:r>
      <w:r>
        <w:t>implementálása is hasznos lehet</w:t>
      </w:r>
      <w:r w:rsidR="006841D3">
        <w:t xml:space="preserve">, ami segítené a felhasználóknak visszaállítani </w:t>
      </w:r>
      <w:proofErr w:type="spellStart"/>
      <w:r w:rsidR="006841D3">
        <w:t>jelszavukat</w:t>
      </w:r>
      <w:proofErr w:type="spellEnd"/>
      <w:r w:rsidR="006841D3">
        <w:t>, ha szükséges.</w:t>
      </w:r>
    </w:p>
    <w:p w14:paraId="2678EDEC" w14:textId="05D3D942" w:rsidR="006841D3" w:rsidRDefault="006841D3" w:rsidP="00DE7D1D">
      <w:r>
        <w:t xml:space="preserve">Az adatok kezelhetőségének növelése érdekében lehetőség lenne támogatni a </w:t>
      </w:r>
      <w:proofErr w:type="spellStart"/>
      <w:r>
        <w:t>Revolut</w:t>
      </w:r>
      <w:proofErr w:type="spellEnd"/>
      <w:r>
        <w:t xml:space="preserve"> alkalmazásból letölthető tranzakciók importálását az alkalmazásba. Ezzel a felhasználók könnyen áttekinthetnék és kezelhetnék </w:t>
      </w:r>
      <w:proofErr w:type="spellStart"/>
      <w:r w:rsidR="00DE7D1D">
        <w:t>Revolutos</w:t>
      </w:r>
      <w:proofErr w:type="spellEnd"/>
      <w:r w:rsidR="00DE7D1D">
        <w:t xml:space="preserve"> </w:t>
      </w:r>
      <w:r>
        <w:t>pénzügyeiket az alkalmazásunkon belül</w:t>
      </w:r>
      <w:r w:rsidR="00DE7D1D">
        <w:t xml:space="preserve"> is.</w:t>
      </w:r>
    </w:p>
    <w:p w14:paraId="6EED74EA" w14:textId="1559AECF" w:rsidR="006841D3" w:rsidRDefault="006841D3" w:rsidP="00D03C6E">
      <w:r>
        <w:t>Az adatbiztonság és felhasználói kontroll növelése érdekében be</w:t>
      </w:r>
      <w:r w:rsidR="00D03C6E">
        <w:t xml:space="preserve"> lehetne vezetni</w:t>
      </w:r>
      <w:r>
        <w:t xml:space="preserve"> egy olyan funkciót, amely lehetővé teszi az alkalmazás teljes adatbázisának lementését egy </w:t>
      </w:r>
      <w:proofErr w:type="spellStart"/>
      <w:r>
        <w:t>txt</w:t>
      </w:r>
      <w:proofErr w:type="spellEnd"/>
      <w:r>
        <w:t xml:space="preserve"> fájlba, így a felhasználók saját adataik felett teljes ellenőrzést gyakorolhatnának</w:t>
      </w:r>
      <w:r w:rsidR="00D03C6E">
        <w:t xml:space="preserve"> és </w:t>
      </w:r>
      <w:proofErr w:type="spellStart"/>
      <w:r w:rsidR="00D03C6E">
        <w:t>imortálhatnák</w:t>
      </w:r>
      <w:proofErr w:type="spellEnd"/>
      <w:r w:rsidR="00D03C6E">
        <w:t xml:space="preserve"> más alkalmazásokba, esetleg olyanokba is, amit maguk írnak, direkt erre a célra, hogy kiértékelhessék a költéseiket, bevételeiket. tartozásaikat.</w:t>
      </w:r>
    </w:p>
    <w:p w14:paraId="3C2FAE4B" w14:textId="315C2E78" w:rsidR="00A7083E" w:rsidRDefault="006841D3" w:rsidP="006841D3">
      <w:r>
        <w:t>Végül, az alkalmazás terjeszkedésének érdekében érdemes lenne az iOS platformra is adaptálni, hogy az iPhone felhasználók is élvezhessék az alkalmazás előnyeit, ezáltal növelve a felhasználói bázist</w:t>
      </w:r>
      <w:r w:rsidR="00383ECB">
        <w:t>.</w:t>
      </w:r>
    </w:p>
    <w:p w14:paraId="0C3E5541" w14:textId="77777777" w:rsidR="00A7083E" w:rsidRDefault="00A7083E" w:rsidP="00A7083E"/>
    <w:p w14:paraId="14C26C53" w14:textId="77777777" w:rsidR="00A7083E" w:rsidRPr="00595EC9" w:rsidRDefault="00A7083E" w:rsidP="00595EC9"/>
    <w:p w14:paraId="41226C49" w14:textId="2755A2CB" w:rsidR="00A8083C" w:rsidRDefault="00A8083C" w:rsidP="008B2925">
      <w:pPr>
        <w:pStyle w:val="Cmsor1"/>
      </w:pPr>
      <w:r>
        <w:lastRenderedPageBreak/>
        <w:t>A feladat megoldása</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307B68">
      <w:r>
        <w:t>Mappa struktúra, logika</w:t>
      </w:r>
    </w:p>
    <w:p w14:paraId="5E3B70A3" w14:textId="77777777" w:rsidR="00307B68" w:rsidRDefault="00307B68" w:rsidP="00307B68">
      <w:r>
        <w:t>Az osztályaimat különböző könyvtárakban rendszereztem el, melyek a "</w:t>
      </w:r>
      <w:proofErr w:type="spellStart"/>
      <w:r>
        <w:t>lib</w:t>
      </w:r>
      <w:proofErr w:type="spellEnd"/>
      <w:r>
        <w:t>" mappában találhatók. 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Az utóbbi esetében azért alkalmaztam ezt az osztályt, hogy elkerüljem a felesleges kódismétlést. Ebben az osztályban definiálom a gombok tulajdonságait, mint például a szín, ikon, cím és a paraméterként kapott funkció. Ennek segítségével minden olyan gomb, ami ebből az osztályból származik, rendkívül hasonló lesz, tiszteletben tartva az objektumorientált elveket, 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 Az adott modellek (beleértve a többit is) az adattípusokat reprezentálják, melyeket később a kódban egyszerűen fel lehet használni.</w:t>
      </w:r>
    </w:p>
    <w:p w14:paraId="295D0BBC" w14:textId="77777777" w:rsidR="00307B68" w:rsidRDefault="00307B68" w:rsidP="00307B68"/>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6F9406B0" w14:textId="1F43414A" w:rsidR="00307B68" w:rsidRDefault="00307B68" w:rsidP="00307B68">
      <w:r>
        <w:t>A "</w:t>
      </w:r>
      <w:proofErr w:type="spellStart"/>
      <w:r>
        <w:t>model</w:t>
      </w:r>
      <w:proofErr w:type="spellEnd"/>
      <w:r>
        <w:t>" könyvtárban a különböző nézetekhez tartozó modellosztályok találhatók, melyek az MVVM (</w:t>
      </w:r>
      <w:proofErr w:type="spellStart"/>
      <w:r>
        <w:t>Model-View-ViewModel</w:t>
      </w:r>
      <w:proofErr w:type="spellEnd"/>
      <w:r>
        <w:t xml:space="preserve">) architektúrával összhangban </w:t>
      </w:r>
      <w:r>
        <w:lastRenderedPageBreak/>
        <w:t>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1CD176EA" w14:textId="77777777" w:rsidR="00307B68" w:rsidRDefault="00307B68" w:rsidP="00307B68"/>
    <w:p w14:paraId="2ACBB4EB" w14:textId="77777777" w:rsidR="00307B68" w:rsidRDefault="00307B68" w:rsidP="00307B68">
      <w:r>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77777777" w:rsidR="00307B68" w:rsidRDefault="00307B68" w:rsidP="00307B68">
      <w:r>
        <w:t xml:space="preserve">Amint az algoritmus kigyűjti az összes nevet, hozzárendel egy számot, amelyet a tartozásokból szed ki, ahol szerepel az adott név. Ezután hozzáadja vagy kivonja az adott személy számából. (attól függően, hogy melyik szám </w:t>
      </w:r>
      <w:proofErr w:type="spellStart"/>
      <w:r>
        <w:t>abszlutértéke</w:t>
      </w:r>
      <w:proofErr w:type="spellEnd"/>
      <w:r>
        <w:t xml:space="preserve"> a nagyobb) A folyamat során a legnagyobb és a legkisebb számot kiválasztja, majd ezeket összegzi vagy kivonja egymásból attól függően, hogy melyik </w:t>
      </w:r>
      <w:proofErr w:type="spellStart"/>
      <w:r>
        <w:t>abszlutértéke</w:t>
      </w:r>
      <w:proofErr w:type="spellEnd"/>
      <w:r>
        <w:t xml:space="preserve"> a nagyobb.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669C067D" w14:textId="4B823387" w:rsidR="00C32E0E" w:rsidRDefault="00C32E0E" w:rsidP="00C32E0E">
      <w:pPr>
        <w:pStyle w:val="Cmsor3"/>
      </w:pPr>
      <w:r>
        <w:lastRenderedPageBreak/>
        <w:t>Adatbáziskezelés</w:t>
      </w:r>
    </w:p>
    <w:p w14:paraId="62FDA481" w14:textId="42B37361" w:rsidR="00C32E0E" w:rsidRDefault="00C32E0E" w:rsidP="00C32E0E">
      <w:pPr>
        <w:ind w:firstLine="0"/>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21EBC8CA" w14:textId="490596B6" w:rsidR="00A32E16" w:rsidRDefault="00A32E16" w:rsidP="00A32E16">
      <w:r>
        <w:t xml:space="preserve">A fenti diagramon 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w:t>
      </w:r>
      <w:r>
        <w:t xml:space="preserve"> (</w:t>
      </w:r>
      <w:proofErr w:type="spellStart"/>
      <w:r>
        <w:t>deptorPersonId</w:t>
      </w:r>
      <w:proofErr w:type="spellEnd"/>
      <w:r>
        <w:t>)</w:t>
      </w:r>
      <w:r>
        <w:t xml:space="preserve">, amely azonosítja azt a személyt, akinek már létező </w:t>
      </w:r>
      <w:r>
        <w:t>és akire</w:t>
      </w:r>
      <w:r>
        <w:t xml:space="preserve"> a tartozás vonatkozik. Ez egy idegen kulcs, kapcsolódva a "személyek" tábla ID-</w:t>
      </w:r>
      <w:proofErr w:type="spellStart"/>
      <w:r>
        <w:t>jéhez</w:t>
      </w:r>
      <w:proofErr w:type="spellEnd"/>
      <w:r>
        <w:t>. Ezenkívül van egy másik ID</w:t>
      </w:r>
      <w:r>
        <w:t xml:space="preserve"> (</w:t>
      </w:r>
      <w:proofErr w:type="spellStart"/>
      <w:r>
        <w:t>personToId</w:t>
      </w:r>
      <w:proofErr w:type="spellEnd"/>
      <w:r>
        <w:t>)</w:t>
      </w:r>
      <w:r>
        <w:t xml:space="preserve">, ami szintén egy külső kulcs, és ez az a személy, akinek tartoznak. Ez is egy olyan mező, amely egy már létező személy </w:t>
      </w:r>
      <w:r>
        <w:t>ID-jét</w:t>
      </w:r>
      <w:r>
        <w:t xml:space="preserve">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w:t>
      </w:r>
      <w:r>
        <w:t xml:space="preserve">még </w:t>
      </w:r>
      <w:r>
        <w:t xml:space="preserve">további két fontos tábla látható, nevezetesen a "zsebek" és "fizetések" táblák. A "zsebek" táblában </w:t>
      </w:r>
      <w:r>
        <w:t xml:space="preserve">található egy </w:t>
      </w:r>
      <w:r>
        <w:t>egyedi azonosító</w:t>
      </w:r>
      <w:r>
        <w:t xml:space="preserve"> </w:t>
      </w:r>
      <w:r>
        <w:t xml:space="preserve">és </w:t>
      </w:r>
      <w:r>
        <w:t xml:space="preserve">egy </w:t>
      </w:r>
      <w:r>
        <w:t>kötelező</w:t>
      </w:r>
      <w:r>
        <w:t>en kitöltendő név mező</w:t>
      </w:r>
      <w:r>
        <w:t xml:space="preserve">, ami a zseb nevét jelöli. Ezenkívül található egy speciális változó, </w:t>
      </w:r>
      <w:r w:rsidR="00EB5B8A">
        <w:t>amely,</w:t>
      </w:r>
      <w:r>
        <w:t xml:space="preserve"> </w:t>
      </w:r>
      <w:r>
        <w:t>ha</w:t>
      </w:r>
      <w:r>
        <w:t xml:space="preserve"> igaz, </w:t>
      </w:r>
      <w:r>
        <w:t>akkor</w:t>
      </w:r>
      <w:r>
        <w:t xml:space="preserve"> az összes tranzakciót (bevételt vagy kiadást) </w:t>
      </w:r>
      <w:r>
        <w:t>tartalmazza és mutatja majd</w:t>
      </w:r>
      <w:r>
        <w:t xml:space="preserve">, ellenkező esetben csak az adott zsebhez tartozó tranzakciók kerülnek </w:t>
      </w:r>
      <w:r>
        <w:t>bele</w:t>
      </w:r>
      <w:r>
        <w:t>.</w:t>
      </w:r>
    </w:p>
    <w:p w14:paraId="48C78A88" w14:textId="7ABC4A85" w:rsidR="00172B80" w:rsidRDefault="00172B80" w:rsidP="00EB5B8A">
      <w:r>
        <w:lastRenderedPageBreak/>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1844EE3A" w14:textId="77777777" w:rsidR="00A11B9B" w:rsidRDefault="00A11B9B" w:rsidP="00172B80"/>
    <w:p w14:paraId="5F4D97CC" w14:textId="467D51D4" w:rsidR="00A11B9B" w:rsidRDefault="00A11B9B" w:rsidP="00172B80">
      <w:r>
        <w:t>HIVATKOZAAS</w:t>
      </w:r>
    </w:p>
    <w:p w14:paraId="3E1F1A7B" w14:textId="00C41435"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t xml:space="preserve"> és a hagyományos relációs adatbázisok közötti kulcskülönbségek kiemelkedő fontosságúak</w:t>
      </w:r>
      <w:r>
        <w:t xml:space="preserve">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proofErr w:type="gramStart"/>
      <w:r>
        <w:t>peopleCollectionRef.get</w:t>
      </w:r>
      <w:proofErr w:type="spellEnd"/>
      <w:r>
        <w:t>(</w:t>
      </w:r>
      <w:proofErr w:type="gram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proofErr w:type="gramStart"/>
      <w:r>
        <w:t>peopleQuerySnapshot.docs.isNotEmpty</w:t>
      </w:r>
      <w:proofErr w:type="spellEnd"/>
      <w:proofErr w:type="gram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proofErr w:type="gramStart"/>
      <w:r>
        <w:t>peopleQuerySnapshot.docs.map</w:t>
      </w:r>
      <w:proofErr w:type="spellEnd"/>
      <w:r>
        <w:t>(</w:t>
      </w:r>
      <w:proofErr w:type="gramEnd"/>
    </w:p>
    <w:p w14:paraId="1DA991C8" w14:textId="77777777" w:rsidR="00A11B9B" w:rsidRDefault="00A11B9B" w:rsidP="00A11B9B">
      <w:pPr>
        <w:pStyle w:val="Kd"/>
      </w:pPr>
      <w:r>
        <w:t xml:space="preserve">              (</w:t>
      </w:r>
      <w:proofErr w:type="spellStart"/>
      <w:r>
        <w:t>doc</w:t>
      </w:r>
      <w:proofErr w:type="spellEnd"/>
      <w:r>
        <w:t xml:space="preserve">) </w:t>
      </w:r>
      <w:proofErr w:type="spellStart"/>
      <w:r>
        <w:t>async</w:t>
      </w:r>
      <w:proofErr w:type="spellEnd"/>
      <w:r>
        <w:t xml:space="preserve"> =&gt; </w:t>
      </w:r>
      <w:proofErr w:type="spellStart"/>
      <w:r>
        <w:t>PersonDataModel.fromMap</w:t>
      </w:r>
      <w:proofErr w:type="spellEnd"/>
      <w:r>
        <w:t>(</w:t>
      </w:r>
      <w:proofErr w:type="spellStart"/>
      <w:r>
        <w:t>doc.</w:t>
      </w:r>
      <w:proofErr w:type="gramStart"/>
      <w:r>
        <w:t>data</w:t>
      </w:r>
      <w:proofErr w:type="spellEnd"/>
      <w:r>
        <w:t>(</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t xml:space="preserve">Ez a kód </w:t>
      </w:r>
      <w:r>
        <w:t xml:space="preserve">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A</w:t>
      </w:r>
      <w:r>
        <w:t xml:space="preserve">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A</w:t>
      </w:r>
      <w:r>
        <w:t xml:space="preserve">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r>
        <w:t>.</w:t>
      </w:r>
    </w:p>
    <w:p w14:paraId="3DDC8C11" w14:textId="799C593C" w:rsidR="00A11B9B" w:rsidRDefault="00A11B9B" w:rsidP="001F4D83">
      <w:r>
        <w:t xml:space="preserve">A </w:t>
      </w:r>
      <w:proofErr w:type="spellStart"/>
      <w:r>
        <w:t>Firestore</w:t>
      </w:r>
      <w:proofErr w:type="spellEnd"/>
      <w:r>
        <w:t xml:space="preserve"> </w:t>
      </w:r>
      <w:proofErr w:type="spellStart"/>
      <w:r>
        <w:t>NoSQL</w:t>
      </w:r>
      <w:proofErr w:type="spellEnd"/>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C4D6D5F" w:rsidR="00A11B9B" w:rsidRDefault="00A11B9B" w:rsidP="00A11B9B">
      <w:r>
        <w:t xml:space="preserve">A konzisztencia terén a </w:t>
      </w:r>
      <w:proofErr w:type="spellStart"/>
      <w:r>
        <w:t>Firestore</w:t>
      </w:r>
      <w:proofErr w:type="spellEnd"/>
      <w:r>
        <w:t xml:space="preserve"> inkább a gyenge konzisztenciára összpontosít, míg a relációs adatbázisok erős tranzakciókat és ACID tulajdonságokat kínálnak.</w:t>
      </w:r>
    </w:p>
    <w:p w14:paraId="79C4DF2B" w14:textId="50B91F2F" w:rsidR="00A11B9B" w:rsidRDefault="00A11B9B" w:rsidP="00A11B9B">
      <w:r>
        <w:lastRenderedPageBreak/>
        <w:t xml:space="preserve">A </w:t>
      </w:r>
      <w:proofErr w:type="spellStart"/>
      <w:r>
        <w:t>Firestore</w:t>
      </w:r>
      <w:proofErr w:type="spellEnd"/>
      <w:r>
        <w:t xml:space="preserve"> könnyen skálázható és gyors, kiválóan alkalmas modern alkalmazásokhoz, miközben a relációs adatbázisok komplexebb skálázhatóságot és hosszabb beállítási időt igényelnek.</w:t>
      </w:r>
    </w:p>
    <w:p w14:paraId="139F4D53" w14:textId="58201C09" w:rsidR="00B911E6" w:rsidRDefault="00B911E6" w:rsidP="00B911E6">
      <w:pPr>
        <w:ind w:firstLine="0"/>
      </w:pPr>
      <w:r w:rsidRPr="00B911E6">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3"/>
                    <a:stretch>
                      <a:fillRect/>
                    </a:stretch>
                  </pic:blipFill>
                  <pic:spPr>
                    <a:xfrm>
                      <a:off x="0" y="0"/>
                      <a:ext cx="5400040" cy="2595880"/>
                    </a:xfrm>
                    <a:prstGeom prst="rect">
                      <a:avLst/>
                    </a:prstGeom>
                  </pic:spPr>
                </pic:pic>
              </a:graphicData>
            </a:graphic>
          </wp:inline>
        </w:drawing>
      </w:r>
    </w:p>
    <w:p w14:paraId="64EF25C0" w14:textId="7E72FF3B" w:rsidR="00B911E6" w:rsidRDefault="00B911E6" w:rsidP="00B911E6">
      <w:pPr>
        <w:ind w:firstLine="0"/>
      </w:pPr>
      <w:r w:rsidRPr="00B911E6">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14"/>
                    <a:stretch>
                      <a:fillRect/>
                    </a:stretch>
                  </pic:blipFill>
                  <pic:spPr>
                    <a:xfrm>
                      <a:off x="0" y="0"/>
                      <a:ext cx="5400040" cy="2858135"/>
                    </a:xfrm>
                    <a:prstGeom prst="rect">
                      <a:avLst/>
                    </a:prstGeom>
                  </pic:spPr>
                </pic:pic>
              </a:graphicData>
            </a:graphic>
          </wp:inline>
        </w:drawing>
      </w:r>
    </w:p>
    <w:p w14:paraId="31EBE8C9" w14:textId="3C3A056A" w:rsidR="0090195A" w:rsidRDefault="0090195A" w:rsidP="00B911E6">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-t használná és hogy csak a bejelentkezett e-mail című kollekció nyíljon meg)</w:t>
      </w:r>
      <w:r w:rsidRPr="0090195A">
        <w:t xml:space="preserve"> Minden ilyen kollekcióban megtalálható egy "</w:t>
      </w:r>
      <w:proofErr w:type="spellStart"/>
      <w:r w:rsidRPr="0090195A">
        <w:t>userData</w:t>
      </w:r>
      <w:proofErr w:type="spellEnd"/>
      <w:r w:rsidRPr="0090195A">
        <w:t xml:space="preserve">" nevű dokumentum, amely tartalmaz további kollekciókat: </w:t>
      </w:r>
      <w:r w:rsidRPr="0090195A">
        <w:lastRenderedPageBreak/>
        <w:t>"fizetések", "tartozások", "emberek" és "zsebek" néven. Ezekben a kollekciókban különböző dokumentumok találhatók, amelyek már konkrét listaelemeket tartalmaznak.</w:t>
      </w:r>
      <w:r w:rsidR="003718C0">
        <w:t xml:space="preserve"> (Ez látható a második képen)</w:t>
      </w:r>
    </w:p>
    <w:p w14:paraId="71BFFD5F" w14:textId="77777777" w:rsidR="00D309C9" w:rsidRPr="00307B68" w:rsidRDefault="00D309C9" w:rsidP="00A32E16"/>
    <w:p w14:paraId="7262B986" w14:textId="77777777" w:rsidR="00A96F62" w:rsidRDefault="00A96F62" w:rsidP="00A96F62">
      <w:pPr>
        <w:pStyle w:val="Cmsor2"/>
      </w:pPr>
      <w:r w:rsidRPr="007831B5">
        <w:t>A projekt megvalósításának folyamata</w:t>
      </w:r>
    </w:p>
    <w:p w14:paraId="6B590C29" w14:textId="63B804DD" w:rsidR="00C17E70" w:rsidRDefault="00C17E70" w:rsidP="00C17E70">
      <w:r>
        <w:t>Miután már</w:t>
      </w:r>
      <w:r>
        <w:t xml:space="preserve"> önálló laboratórium tárgy keretein belül</w:t>
      </w:r>
      <w:r>
        <w:t xml:space="preserve"> elkezdtem a projektet </w:t>
      </w:r>
      <w:proofErr w:type="spellStart"/>
      <w:r>
        <w:t>Kotlin</w:t>
      </w:r>
      <w:proofErr w:type="spellEnd"/>
      <w:r>
        <w:t xml:space="preserve"> nyelven natív Android alkalmazásként megvalósítani, rálátást nyertem</w:t>
      </w:r>
      <w:r>
        <w:t>, hogy hogyan is akarom az alkalmazást megvalósítani</w:t>
      </w:r>
      <w:r>
        <w:t xml:space="preserve">. A szakdolgozatom során megismerkedtem a </w:t>
      </w:r>
      <w:proofErr w:type="spellStart"/>
      <w:r>
        <w:t>Flutterrel</w:t>
      </w:r>
      <w:proofErr w:type="spellEnd"/>
      <w:r>
        <w:t xml:space="preserve"> és a Dart-</w:t>
      </w:r>
      <w:proofErr w:type="spellStart"/>
      <w:r>
        <w:t>tal</w:t>
      </w:r>
      <w:proofErr w:type="spellEnd"/>
      <w:r>
        <w:t>, készítettem egy rövid próbaprojektet, ahol a felületek és elemek működését teszteltem. Kipróbáltam az objektumorientált programozást</w:t>
      </w:r>
      <w:r>
        <w:t xml:space="preserve"> ebben a keretrendszerben</w:t>
      </w:r>
      <w:r>
        <w:t xml:space="preserve">, és megértettem, hogyan működik a </w:t>
      </w:r>
      <w:proofErr w:type="spellStart"/>
      <w:r>
        <w:t>widget</w:t>
      </w:r>
      <w:proofErr w:type="spellEnd"/>
      <w:r>
        <w:t xml:space="preserve"> fa.</w:t>
      </w:r>
    </w:p>
    <w:p w14:paraId="419D212C" w14:textId="38F1738E" w:rsidR="00C17E70" w:rsidRDefault="00C17E70" w:rsidP="009C4937">
      <w:r>
        <w:t xml:space="preserve">Ezután </w:t>
      </w:r>
      <w:r w:rsidR="009C4937">
        <w:t xml:space="preserve">az éles projektben </w:t>
      </w:r>
      <w:r>
        <w:t xml:space="preserve">elkészítettem a belépő felületet, ahol bejelentkezhet vagy regisztrálhat a felhasználó. Ezen rész viszonylag könnyen ment, az első nagyobb kihívás akkor jött, amikor </w:t>
      </w:r>
      <w:proofErr w:type="spellStart"/>
      <w:r>
        <w:t>Firebase</w:t>
      </w:r>
      <w:proofErr w:type="spellEnd"/>
      <w:r>
        <w:t>-re próbáltam regisztrálni a projektet. Hiába néztem utána több forrásban</w:t>
      </w:r>
      <w:r w:rsidR="009C4937">
        <w:t xml:space="preserve">, </w:t>
      </w:r>
      <w:proofErr w:type="spellStart"/>
      <w:r w:rsidR="00B87173">
        <w:t>Y</w:t>
      </w:r>
      <w:r w:rsidR="009C4937">
        <w:t>outube</w:t>
      </w:r>
      <w:proofErr w:type="spellEnd"/>
      <w:r w:rsidR="009C4937">
        <w:t xml:space="preserve"> videókban, internetes cikkekben és </w:t>
      </w:r>
      <w:proofErr w:type="spellStart"/>
      <w:r w:rsidR="009C4937">
        <w:t>Firebase</w:t>
      </w:r>
      <w:proofErr w:type="spellEnd"/>
      <w:r w:rsidR="009C4937">
        <w:t xml:space="preserve"> leírásokban</w:t>
      </w:r>
      <w:r>
        <w:t>,</w:t>
      </w:r>
      <w:r w:rsidR="009C4937">
        <w:t xml:space="preserve"> hogy hogyan kell és érdemes használni ezt a szerver szolgáltatást,</w:t>
      </w:r>
      <w:r>
        <w:t xml:space="preserve"> hibákkal találkoztam, amiket nehezen sikerült megoldanom.</w:t>
      </w:r>
    </w:p>
    <w:p w14:paraId="7ACC6EA7" w14:textId="3ECAD0C4" w:rsidR="00C17E70" w:rsidRDefault="00C17E70" w:rsidP="00C17E70">
      <w:r>
        <w:t xml:space="preserve">A </w:t>
      </w:r>
      <w:proofErr w:type="spellStart"/>
      <w:r>
        <w:t>Firebase</w:t>
      </w:r>
      <w:proofErr w:type="spellEnd"/>
      <w:r>
        <w:t xml:space="preserve"> regisztráció problémáját nehezen sikerült áthidalnom, de ezt követően</w:t>
      </w:r>
      <w:r w:rsidR="00B42B64">
        <w:t xml:space="preserve"> újra jól haladtam, abban a tempóban, amiben terveztem. E</w:t>
      </w:r>
      <w:r>
        <w:t xml:space="preserve">lkezdtem kialakítani az alkalmazásomat az MVVM architektúra alapján. Rendeztem az osztályhierarchiát, a mappastruktúrát, és a kódomat is. Eleinte sok modult kellett importálnom a </w:t>
      </w:r>
      <w:proofErr w:type="spellStart"/>
      <w:proofErr w:type="gramStart"/>
      <w:r>
        <w:t>pubspec.yaml</w:t>
      </w:r>
      <w:proofErr w:type="spellEnd"/>
      <w:proofErr w:type="gramEnd"/>
      <w:r>
        <w:t xml:space="preserve"> fájlba, és ezek szinkronizálása nehézkes volt, hasonlóan a </w:t>
      </w:r>
      <w:proofErr w:type="spellStart"/>
      <w:r>
        <w:t>Firebase-hez</w:t>
      </w:r>
      <w:proofErr w:type="spellEnd"/>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w:t>
      </w:r>
      <w:proofErr w:type="spellStart"/>
      <w:r>
        <w:t>Firebase</w:t>
      </w:r>
      <w:proofErr w:type="spellEnd"/>
      <w:r>
        <w:t xml:space="preserve"> konzolos felületén. Ebben a szakaszban </w:t>
      </w:r>
      <w:r w:rsidR="00983353">
        <w:t xml:space="preserve">újra </w:t>
      </w:r>
      <w:r>
        <w:t xml:space="preserve">lassan haladtam, és a </w:t>
      </w:r>
      <w:proofErr w:type="spellStart"/>
      <w:r>
        <w:t>Firebase</w:t>
      </w:r>
      <w:proofErr w:type="spellEnd"/>
      <w:r>
        <w:t xml:space="preserve"> új projektjének generálásával, valamint az alkalmazás újbóli regisztrációjával sikerült megoldanom a felmerült problémákat.</w:t>
      </w:r>
    </w:p>
    <w:p w14:paraId="223E01B2" w14:textId="2226A989" w:rsidR="004E3B84" w:rsidRDefault="004E3B84" w:rsidP="004E3B84">
      <w:pPr>
        <w:pStyle w:val="Cmsor3"/>
      </w:pPr>
      <w:r w:rsidRPr="004E3B84">
        <w:lastRenderedPageBreak/>
        <w:t>verziókezelés</w:t>
      </w:r>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 xml:space="preserve">-re, így könnyedén visszanézhettem korábbi kódokat, amikor valamit úgy változtattam meg, hogy az már nem működött, ugyanakkor tudtam, hogy korábban </w:t>
      </w:r>
      <w:r>
        <w:t>viszont működött</w:t>
      </w:r>
      <w:r>
        <w:t>.</w:t>
      </w:r>
    </w:p>
    <w:p w14:paraId="4E50EF18" w14:textId="0C436617" w:rsidR="00440DA8" w:rsidRPr="00440DA8" w:rsidRDefault="00440DA8" w:rsidP="00440DA8">
      <w:r>
        <w:t xml:space="preserve">A GitHub szinkronizációjához a GitHub </w:t>
      </w:r>
      <w:proofErr w:type="spellStart"/>
      <w:r>
        <w:t>Desktop</w:t>
      </w:r>
      <w:proofErr w:type="spellEnd"/>
      <w:r>
        <w:t xml:space="preserve"> alkalmazást választottam, ahol egyszerűen kezelhettem a kód</w:t>
      </w:r>
      <w:r>
        <w:t>om</w:t>
      </w:r>
      <w:r>
        <w:t xml:space="preserve"> és</w:t>
      </w:r>
      <w:r>
        <w:t xml:space="preserve"> még a </w:t>
      </w:r>
      <w:r>
        <w:t>szakdolgozatom</w:t>
      </w:r>
      <w:r>
        <w:t xml:space="preserve"> Microsoft Word-ben lévő irományom</w:t>
      </w:r>
      <w:r>
        <w:t xml:space="preserve"> szinkronizálását</w:t>
      </w:r>
      <w:r>
        <w:t xml:space="preserve"> is</w:t>
      </w:r>
      <w:r>
        <w:t>. Az alkalmazás írásának kezdeti szakaszaiban gyakran kellett módosítani az adatbázis sém</w:t>
      </w:r>
      <w:r>
        <w:t>át</w:t>
      </w:r>
      <w:r>
        <w:t xml:space="preserve">,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w:t>
      </w:r>
      <w:r>
        <w:t>létre kellett hozni</w:t>
      </w:r>
      <w:r>
        <w:t>.</w:t>
      </w:r>
    </w:p>
    <w:p w14:paraId="32821116" w14:textId="3E970F9C" w:rsidR="00F61318" w:rsidRPr="00F61318" w:rsidRDefault="00F61318" w:rsidP="00F61318">
      <w:pPr>
        <w:pStyle w:val="Cmsor2"/>
      </w:pPr>
      <w:r>
        <w:t>A program tesztelése</w:t>
      </w:r>
    </w:p>
    <w:p w14:paraId="519C407C" w14:textId="7962C1FC" w:rsidR="00A96F62" w:rsidRDefault="00394617" w:rsidP="00A96F62">
      <w:r w:rsidRPr="00394617">
        <w:t xml:space="preserve">Az alkalmazást az Android </w:t>
      </w:r>
      <w:proofErr w:type="spellStart"/>
      <w:r w:rsidRPr="00394617">
        <w:t>Studio</w:t>
      </w:r>
      <w:proofErr w:type="spellEnd"/>
      <w:r w:rsidRPr="00394617">
        <w:t xml:space="preserve"> Emulátor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Pr="00394617">
        <w:t xml:space="preserve"> beépített webszerverén </w:t>
      </w:r>
      <w:proofErr w:type="spellStart"/>
      <w:r w:rsidRPr="00394617">
        <w:t>localhost-on</w:t>
      </w:r>
      <w:proofErr w:type="spellEnd"/>
      <w:r w:rsidRPr="00394617">
        <w:t xml:space="preserve">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3B1FFCAC" w14:textId="301B0535" w:rsidR="00394617" w:rsidRPr="00A96F62" w:rsidRDefault="00394617" w:rsidP="00A96F62">
      <w:r w:rsidRPr="00394617">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15"/>
                    <a:stretch>
                      <a:fillRect/>
                    </a:stretch>
                  </pic:blipFill>
                  <pic:spPr>
                    <a:xfrm>
                      <a:off x="0" y="0"/>
                      <a:ext cx="2956032" cy="3055196"/>
                    </a:xfrm>
                    <a:prstGeom prst="rect">
                      <a:avLst/>
                    </a:prstGeom>
                  </pic:spPr>
                </pic:pic>
              </a:graphicData>
            </a:graphic>
          </wp:inline>
        </w:drawing>
      </w:r>
    </w:p>
    <w:p w14:paraId="08B8ADD3" w14:textId="52AC757C" w:rsidR="00D559F3" w:rsidRDefault="00D559F3" w:rsidP="00D559F3">
      <w:pPr>
        <w:pStyle w:val="Cmsor2"/>
      </w:pPr>
      <w:r w:rsidRPr="00D559F3">
        <w:lastRenderedPageBreak/>
        <w:t>A program használata</w:t>
      </w:r>
    </w:p>
    <w:p w14:paraId="49FDC9D2" w14:textId="3FA48EEE"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w:t>
      </w:r>
      <w:r>
        <w:t xml:space="preserve">, a regisztráció gomb </w:t>
      </w:r>
      <w:proofErr w:type="gramStart"/>
      <w:r>
        <w:t xml:space="preserve">segítségével </w:t>
      </w:r>
      <w:r>
        <w:t xml:space="preserve"> a</w:t>
      </w:r>
      <w:proofErr w:type="gramEnd"/>
      <w:r>
        <w:t xml:space="preserve">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14B5850C" w:rsidR="008C4DF8" w:rsidRDefault="008C4DF8" w:rsidP="008C4DF8">
      <w:r>
        <w:t>Az Android platformon található menüoldal rendkívül áttekinthető és felhasználóbarát, öt különböző gombbal rendelkezik, melyek a lekérdezéseket, tartozásokat, költéseket</w:t>
      </w:r>
      <w:r>
        <w:t>/bevételeket</w:t>
      </w:r>
      <w:r>
        <w:t xml:space="preserve">, a szerverre való adatfeltöltést és a szerverről való adatletöltést szolgálják. A webes platformon történő alkalmazásnyitás </w:t>
      </w:r>
      <w:r>
        <w:t xml:space="preserve">az utóbbi két gomb, tehát a szerverre való feltöltés és szerverről való letöltés gombok nem </w:t>
      </w:r>
      <w:r>
        <w:t>jelennek meg, azért, mert a webes felület automatikusan kommunikál a szerverrel, így a lekérdezéseket és adatfeltöltéseket könnyedén kezelhetjük</w:t>
      </w:r>
      <w:r>
        <w:t xml:space="preserve"> és nem kell figyelnünk a szerverrel való szinkronizálásra.</w:t>
      </w:r>
    </w:p>
    <w:p w14:paraId="3B0B0E16" w14:textId="62679F11" w:rsidR="0098242A" w:rsidRDefault="0098242A" w:rsidP="008C4DF8">
      <w:r w:rsidRPr="0098242A">
        <w:lastRenderedPageBreak/>
        <w:drawing>
          <wp:inline distT="0" distB="0" distL="0" distR="0" wp14:anchorId="7B40F525" wp14:editId="7C1545E2">
            <wp:extent cx="3139440" cy="3319965"/>
            <wp:effectExtent l="0" t="0" r="0" b="0"/>
            <wp:docPr id="904401520"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01520" name="Kép 1" descr="A képen szöveg, képernyőkép, szoftver, Weblap látható&#10;&#10;Automatikusan generált leírás"/>
                    <pic:cNvPicPr/>
                  </pic:nvPicPr>
                  <pic:blipFill>
                    <a:blip r:embed="rId16"/>
                    <a:stretch>
                      <a:fillRect/>
                    </a:stretch>
                  </pic:blipFill>
                  <pic:spPr>
                    <a:xfrm>
                      <a:off x="0" y="0"/>
                      <a:ext cx="3139440" cy="3319965"/>
                    </a:xfrm>
                    <a:prstGeom prst="rect">
                      <a:avLst/>
                    </a:prstGeom>
                  </pic:spPr>
                </pic:pic>
              </a:graphicData>
            </a:graphic>
          </wp:inline>
        </w:drawing>
      </w:r>
      <w:r w:rsidRPr="0098242A">
        <w:drawing>
          <wp:inline distT="0" distB="0" distL="0" distR="0" wp14:anchorId="3C4E2A97" wp14:editId="1026F55E">
            <wp:extent cx="2612390" cy="2756157"/>
            <wp:effectExtent l="0" t="0" r="0" b="0"/>
            <wp:docPr id="1253534285"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4285" name="Kép 1" descr="A képen szöveg, képernyőkép, szoftver, Operációs rendszer látható&#10;&#10;Automatikusan generált leírás"/>
                    <pic:cNvPicPr/>
                  </pic:nvPicPr>
                  <pic:blipFill>
                    <a:blip r:embed="rId17"/>
                    <a:stretch>
                      <a:fillRect/>
                    </a:stretch>
                  </pic:blipFill>
                  <pic:spPr>
                    <a:xfrm>
                      <a:off x="0" y="0"/>
                      <a:ext cx="2616768" cy="2760775"/>
                    </a:xfrm>
                    <a:prstGeom prst="rect">
                      <a:avLst/>
                    </a:prstGeom>
                  </pic:spPr>
                </pic:pic>
              </a:graphicData>
            </a:graphic>
          </wp:inline>
        </w:drawing>
      </w:r>
    </w:p>
    <w:p w14:paraId="6E8DB6B9" w14:textId="74ECEEF1" w:rsidR="0098242A" w:rsidRDefault="0098242A" w:rsidP="008C4DF8">
      <w:r w:rsidRPr="0098242A">
        <w:lastRenderedPageBreak/>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18"/>
                    <a:stretch>
                      <a:fillRect/>
                    </a:stretch>
                  </pic:blipFill>
                  <pic:spPr>
                    <a:xfrm>
                      <a:off x="0" y="0"/>
                      <a:ext cx="3657197" cy="3896309"/>
                    </a:xfrm>
                    <a:prstGeom prst="rect">
                      <a:avLst/>
                    </a:prstGeom>
                  </pic:spPr>
                </pic:pic>
              </a:graphicData>
            </a:graphic>
          </wp:inline>
        </w:drawing>
      </w:r>
    </w:p>
    <w:p w14:paraId="0344EE9B" w14:textId="10B04046" w:rsidR="0098242A" w:rsidRDefault="0098242A" w:rsidP="004C2896">
      <w:r>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 xml:space="preserve">Az első gomb a "Vissza" lehetőséget kínálja, amely segít visszatérni a fő menübe. A második "Szétosztás" gomb a meglévő tartozásokat </w:t>
      </w:r>
      <w:r>
        <w:t>úgy osztja el</w:t>
      </w:r>
      <w:r>
        <w:t>,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 xml:space="preserve">Amennyiben mégis meggondolnánk magunkat, a "Mégsem" gomb segítségével törölhetjük az új tartozást. Az alkalmazás így rendkívül rugalmasan kezeli a tartozásokat, és a kényelmes használat érdekében lehetőséget biztosít a tartozások </w:t>
      </w:r>
      <w:r>
        <w:lastRenderedPageBreak/>
        <w:t>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45F2E8AD" w14:textId="0FE02624" w:rsidR="0098242A" w:rsidRDefault="0098242A" w:rsidP="008C4DF8">
      <w:r w:rsidRPr="0098242A">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19"/>
                    <a:stretch>
                      <a:fillRect/>
                    </a:stretch>
                  </pic:blipFill>
                  <pic:spPr>
                    <a:xfrm>
                      <a:off x="0" y="0"/>
                      <a:ext cx="3384954" cy="3588354"/>
                    </a:xfrm>
                    <a:prstGeom prst="rect">
                      <a:avLst/>
                    </a:prstGeom>
                  </pic:spPr>
                </pic:pic>
              </a:graphicData>
            </a:graphic>
          </wp:inline>
        </w:drawing>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w:t>
      </w:r>
      <w:r>
        <w:t xml:space="preserve">hogy van-e </w:t>
      </w:r>
      <w:proofErr w:type="spellStart"/>
      <w:r>
        <w:t>Revolut</w:t>
      </w:r>
      <w:proofErr w:type="spellEnd"/>
      <w:r>
        <w:t xml:space="preserve"> </w:t>
      </w:r>
      <w:r>
        <w:t xml:space="preserve">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w:t>
      </w:r>
      <w:r>
        <w:t>. A</w:t>
      </w:r>
      <w:r>
        <w:t>z új személy felvitelénél a</w:t>
      </w:r>
      <w:r>
        <w:t xml:space="preserve">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3CCA6D5" w14:textId="093FBE2E" w:rsidR="00735120" w:rsidRDefault="00A06C7C" w:rsidP="00A11B9B">
      <w:pPr>
        <w:pStyle w:val="Kd"/>
      </w:pPr>
      <w:r w:rsidRPr="00A06C7C">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20"/>
                    <a:stretch>
                      <a:fillRect/>
                    </a:stretch>
                  </pic:blipFill>
                  <pic:spPr>
                    <a:xfrm>
                      <a:off x="0" y="0"/>
                      <a:ext cx="3428771" cy="3640045"/>
                    </a:xfrm>
                    <a:prstGeom prst="rect">
                      <a:avLst/>
                    </a:prstGeom>
                  </pic:spPr>
                </pic:pic>
              </a:graphicData>
            </a:graphic>
          </wp:inline>
        </w:drawing>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w:t>
      </w:r>
      <w:r>
        <w:t>ek</w:t>
      </w:r>
      <w:r>
        <w:t>, ha létrehozás vagy frissítés során megfelelően beállítjuk a kapcsolódó zsebet.</w:t>
      </w:r>
    </w:p>
    <w:p w14:paraId="23D5FB24" w14:textId="3ABBC5E1" w:rsidR="002A52CF" w:rsidRDefault="002C45DB" w:rsidP="002C45DB">
      <w:r>
        <w:t xml:space="preserve">A pirossal szedett zsebet nem lehet törölni, és ennek érdekében a zseb jobb felső sarkában </w:t>
      </w:r>
      <w:r>
        <w:t>nem</w:t>
      </w:r>
      <w:r>
        <w:t xml:space="preserve"> elérhető a kis "x"</w:t>
      </w:r>
      <w:r>
        <w:t xml:space="preserve"> ikon</w:t>
      </w:r>
      <w:r>
        <w:t>. A többi zseb esetében a</w:t>
      </w:r>
      <w:r>
        <w:t>z</w:t>
      </w:r>
      <w:r>
        <w:t xml:space="preserve"> </w:t>
      </w:r>
      <w:r>
        <w:t xml:space="preserve">„x” ikonra </w:t>
      </w:r>
      <w:r>
        <w:t xml:space="preserve">kattintva megjelenik egy megerősítő képernyő, amely biztosítja, hogy véletlenül </w:t>
      </w:r>
      <w:r>
        <w:t>ne</w:t>
      </w:r>
      <w:r>
        <w:t xml:space="preserve"> törölhessük l</w:t>
      </w:r>
      <w:r>
        <w:t>e</w:t>
      </w:r>
      <w:r>
        <w:t xml:space="preserve"> a zsebet. Ez a felhasználóbarát megközelítés segíti a biztonságos zsebkezelést. A jobb alsó sarokban található kis plusz ikon segítségével könnyedén létrehozhatunk új zsebeket</w:t>
      </w:r>
      <w:r>
        <w:t>,</w:t>
      </w:r>
      <w:r>
        <w:t xml:space="preserve">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44D04200" w14:textId="08781D47" w:rsidR="002C45DB" w:rsidRDefault="002C45DB" w:rsidP="008C4DF8">
      <w:r w:rsidRPr="002C45DB">
        <w:lastRenderedPageBreak/>
        <w:drawing>
          <wp:inline distT="0" distB="0" distL="0" distR="0" wp14:anchorId="0307F182" wp14:editId="10A79458">
            <wp:extent cx="3025140" cy="3214389"/>
            <wp:effectExtent l="0" t="0" r="0" b="0"/>
            <wp:docPr id="189299909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99099" name="Kép 1" descr="A képen szöveg, képernyőkép, szoftver, Számítógépes ikon látható&#10;&#10;Automatikusan generált leírás"/>
                    <pic:cNvPicPr/>
                  </pic:nvPicPr>
                  <pic:blipFill>
                    <a:blip r:embed="rId21"/>
                    <a:stretch>
                      <a:fillRect/>
                    </a:stretch>
                  </pic:blipFill>
                  <pic:spPr>
                    <a:xfrm>
                      <a:off x="0" y="0"/>
                      <a:ext cx="3028202" cy="3217643"/>
                    </a:xfrm>
                    <a:prstGeom prst="rect">
                      <a:avLst/>
                    </a:prstGeom>
                  </pic:spPr>
                </pic:pic>
              </a:graphicData>
            </a:graphic>
          </wp:inline>
        </w:drawing>
      </w:r>
    </w:p>
    <w:p w14:paraId="2101B557" w14:textId="16B252D1" w:rsidR="00BB52D7" w:rsidRDefault="00BB52D7" w:rsidP="00BB52D7">
      <w:r>
        <w:t xml:space="preserve">Az alkalmazásban a "Zsebek" menüpont alatt, egy adott zsebre kattintva előtűnik egy új nézet, melyet "Befizetések és kiadások" néven </w:t>
      </w:r>
      <w:r>
        <w:t>található</w:t>
      </w:r>
      <w:r>
        <w:t xml:space="preserve">.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 xml:space="preserve">Az első gomb a "Menü", ami visszavezet a fő menübe, a második pedig a "Zsebek" gomb, amely visszavezet a zsebek nézetére. Itt található még egy "Új" gomb is, amely segítségével új listaelemet hozhatunk létre. Ebben a nézetben megadhatjuk a bevétel vagy kiadás címét, </w:t>
      </w:r>
      <w:r>
        <w:t>hozzáfűzhetünk emellett egy</w:t>
      </w:r>
      <w:r>
        <w:t xml:space="preserve"> megjegyzést, és egy kis lenyíló ablakban kiválaszthatjuk, hogy bevétel vagy kiadás, valamint bejelölhetjük, hogy tartozás-e</w:t>
      </w:r>
      <w:r>
        <w:t xml:space="preserv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w:t>
      </w:r>
      <w:r>
        <w:t xml:space="preserve">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t>Miután minden adatot megadtunk, a "Mentés" gomb lenyomása után az új listaelem megjelenik zölddel, ha bevétel, és pirossal, ha kiadás. A lista elemeken három gomb található: az első segítségével törölhetjük az aktuális elemet, a kis "</w:t>
      </w:r>
      <w:r>
        <w:t>i</w:t>
      </w:r>
      <w:r>
        <w:t>" betűre kattintva pedig részletesebb információkat kaphatunk az adott tranzakcióról.</w:t>
      </w:r>
    </w:p>
    <w:p w14:paraId="14E2AF9D" w14:textId="30958000" w:rsidR="005D1463" w:rsidRDefault="005D1463" w:rsidP="008C4DF8">
      <w:r w:rsidRPr="005D1463">
        <w:lastRenderedPageBreak/>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22"/>
                    <a:stretch>
                      <a:fillRect/>
                    </a:stretch>
                  </pic:blipFill>
                  <pic:spPr>
                    <a:xfrm>
                      <a:off x="0" y="0"/>
                      <a:ext cx="3414151" cy="3653833"/>
                    </a:xfrm>
                    <a:prstGeom prst="rect">
                      <a:avLst/>
                    </a:prstGeom>
                  </pic:spPr>
                </pic:pic>
              </a:graphicData>
            </a:graphic>
          </wp:inline>
        </w:drawing>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1FB5BBCC" w14:textId="19F8B079" w:rsidR="00BB52D7" w:rsidRDefault="00BB52D7" w:rsidP="008C4DF8">
      <w:r w:rsidRPr="00BB52D7">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23"/>
                    <a:stretch>
                      <a:fillRect/>
                    </a:stretch>
                  </pic:blipFill>
                  <pic:spPr>
                    <a:xfrm>
                      <a:off x="0" y="0"/>
                      <a:ext cx="3201963" cy="3397756"/>
                    </a:xfrm>
                    <a:prstGeom prst="rect">
                      <a:avLst/>
                    </a:prstGeom>
                  </pic:spPr>
                </pic:pic>
              </a:graphicData>
            </a:graphic>
          </wp:inline>
        </w:drawing>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3260BC13" w14:textId="67E1CE90" w:rsidR="000A5A54" w:rsidRDefault="000A5A54" w:rsidP="008C4DF8">
      <w:r w:rsidRPr="000A5A54">
        <w:drawing>
          <wp:inline distT="0" distB="0" distL="0" distR="0" wp14:anchorId="5CBE59E1" wp14:editId="6774DED0">
            <wp:extent cx="3323590" cy="3525257"/>
            <wp:effectExtent l="0" t="0" r="0" b="0"/>
            <wp:docPr id="907676027"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76027" name="Kép 1" descr="A képen szöveg, képernyőkép, szoftver, szám látható&#10;&#10;Automatikusan generált leírás"/>
                    <pic:cNvPicPr/>
                  </pic:nvPicPr>
                  <pic:blipFill>
                    <a:blip r:embed="rId24"/>
                    <a:stretch>
                      <a:fillRect/>
                    </a:stretch>
                  </pic:blipFill>
                  <pic:spPr>
                    <a:xfrm>
                      <a:off x="0" y="0"/>
                      <a:ext cx="3326646" cy="3528498"/>
                    </a:xfrm>
                    <a:prstGeom prst="rect">
                      <a:avLst/>
                    </a:prstGeom>
                  </pic:spPr>
                </pic:pic>
              </a:graphicData>
            </a:graphic>
          </wp:inline>
        </w:drawing>
      </w:r>
    </w:p>
    <w:p w14:paraId="3370CD03" w14:textId="503507F2" w:rsidR="00582261" w:rsidRDefault="00582261" w:rsidP="00582261">
      <w:r>
        <w:lastRenderedPageBreak/>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A "Tovább" gombra kattintva megjelenik a szűrt nézet, ahol minden olyan elem látható, amely megfelelt az előző oldalon beállított feltételeknek. Itt is lehetőség van a menügomb segítségével visszatérni a főmenübe, biztosítva ezzel a felhasználó számára a navigáció egyszerűségét.</w:t>
      </w:r>
    </w:p>
    <w:p w14:paraId="1065FF4E" w14:textId="46DFF68F" w:rsidR="00E95810" w:rsidRPr="00E95810" w:rsidRDefault="000A5A54" w:rsidP="00307B68">
      <w:r w:rsidRPr="000A5A54">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25"/>
                    <a:stretch>
                      <a:fillRect/>
                    </a:stretch>
                  </pic:blipFill>
                  <pic:spPr>
                    <a:xfrm>
                      <a:off x="0" y="0"/>
                      <a:ext cx="3309019" cy="3491902"/>
                    </a:xfrm>
                    <a:prstGeom prst="rect">
                      <a:avLst/>
                    </a:prstGeom>
                  </pic:spPr>
                </pic:pic>
              </a:graphicData>
            </a:graphic>
          </wp:inline>
        </w:drawing>
      </w:r>
    </w:p>
    <w:p w14:paraId="7AFA0DE3" w14:textId="4377D494" w:rsidR="008B2925" w:rsidRDefault="008B2925" w:rsidP="008B2925">
      <w:pPr>
        <w:pStyle w:val="Cmsor1"/>
      </w:pPr>
      <w:r>
        <w:lastRenderedPageBreak/>
        <w:t>Végeredmény</w:t>
      </w:r>
    </w:p>
    <w:p w14:paraId="2502BB09" w14:textId="6D4577F5" w:rsidR="00993E7D" w:rsidRDefault="00993E7D" w:rsidP="00993E7D">
      <w:pPr>
        <w:pStyle w:val="Cmsor2"/>
      </w:pPr>
      <w:r>
        <w:t>Értékelés</w:t>
      </w:r>
    </w:p>
    <w:p w14:paraId="13838686" w14:textId="506293B2" w:rsidR="00993E7D" w:rsidRPr="00993E7D" w:rsidRDefault="00993E7D" w:rsidP="00993E7D">
      <w:pPr>
        <w:pStyle w:val="Cmsor2"/>
      </w:pPr>
      <w:r>
        <w:t>Továbbfejlesztési lehetőségek</w:t>
      </w:r>
    </w:p>
    <w:p w14:paraId="7B281067" w14:textId="030F259C" w:rsidR="00993E7D" w:rsidRDefault="00993E7D" w:rsidP="00993E7D">
      <w:pPr>
        <w:pStyle w:val="Cmsor1"/>
      </w:pPr>
      <w:r>
        <w:lastRenderedPageBreak/>
        <w:t>Köszönetnyilvánítás</w:t>
      </w:r>
    </w:p>
    <w:p w14:paraId="76BEF78B" w14:textId="7021B537" w:rsidR="00993E7D" w:rsidRPr="00993E7D" w:rsidRDefault="00993E7D" w:rsidP="00993E7D">
      <w:pPr>
        <w:pStyle w:val="Cmsor1"/>
      </w:pPr>
      <w:r>
        <w:lastRenderedPageBreak/>
        <w:t>Irodalomjegyzék</w:t>
      </w:r>
    </w:p>
    <w:p w14:paraId="7E236607" w14:textId="77777777" w:rsidR="008B2925" w:rsidRPr="008B2925" w:rsidRDefault="008B2925" w:rsidP="008B2925"/>
    <w:p w14:paraId="77D80BFB" w14:textId="77777777" w:rsidR="002841F9" w:rsidRDefault="002841F9" w:rsidP="00D07335">
      <w:pPr>
        <w:pStyle w:val="Cmsor3"/>
      </w:pPr>
      <w:bookmarkStart w:id="4" w:name="_Toc332797399"/>
      <w:bookmarkStart w:id="5" w:name="_Toc59896134"/>
      <w:r>
        <w:t>Címsorok</w:t>
      </w:r>
      <w:bookmarkEnd w:id="4"/>
      <w:bookmarkEnd w:id="5"/>
    </w:p>
    <w:p w14:paraId="3650895B"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4AB2348F" w14:textId="77777777" w:rsidR="002841F9" w:rsidRPr="002841F9" w:rsidRDefault="002841F9" w:rsidP="00D07335">
      <w:pPr>
        <w:pStyle w:val="Cmsor3"/>
      </w:pPr>
      <w:bookmarkStart w:id="6" w:name="_Toc332797400"/>
      <w:bookmarkStart w:id="7" w:name="_Toc59896135"/>
      <w:r>
        <w:t>Képek</w:t>
      </w:r>
      <w:bookmarkEnd w:id="6"/>
      <w:bookmarkEnd w:id="7"/>
    </w:p>
    <w:p w14:paraId="31973D3F" w14:textId="77777777" w:rsidR="00502A30" w:rsidRDefault="00502A30" w:rsidP="005524FC">
      <w:r>
        <w:t xml:space="preserve">A képhez használjuk a </w:t>
      </w:r>
      <w:r w:rsidRPr="00D07335">
        <w:rPr>
          <w:rStyle w:val="Kiemels2"/>
        </w:rPr>
        <w:t>Kép</w:t>
      </w:r>
      <w:r>
        <w:t xml:space="preserve"> stílust.</w:t>
      </w:r>
    </w:p>
    <w:p w14:paraId="121577ED"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automatikusan </w:t>
      </w:r>
      <w:r w:rsidRPr="00D07335">
        <w:rPr>
          <w:rStyle w:val="Kiemels2"/>
        </w:rPr>
        <w:t>Képaláírás</w:t>
      </w:r>
      <w:r>
        <w:t xml:space="preserve"> (</w:t>
      </w:r>
      <w:proofErr w:type="spellStart"/>
      <w:r>
        <w:t>Caption</w:t>
      </w:r>
      <w:proofErr w:type="spellEnd"/>
      <w:r>
        <w:t>) stílusú lesz.</w:t>
      </w:r>
    </w:p>
    <w:p w14:paraId="5CA67100" w14:textId="7341C099" w:rsidR="002841F9" w:rsidRDefault="00760739" w:rsidP="002841F9">
      <w:pPr>
        <w:pStyle w:val="Kp"/>
      </w:pPr>
      <w:r w:rsidRPr="005D65A2">
        <w:rPr>
          <w:noProof/>
          <w:lang w:eastAsia="hu-HU"/>
        </w:rPr>
        <w:drawing>
          <wp:inline distT="0" distB="0" distL="0" distR="0" wp14:anchorId="33527B03" wp14:editId="13D87D0B">
            <wp:extent cx="4781550" cy="46672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466725"/>
                    </a:xfrm>
                    <a:prstGeom prst="rect">
                      <a:avLst/>
                    </a:prstGeom>
                    <a:noFill/>
                    <a:ln>
                      <a:noFill/>
                    </a:ln>
                  </pic:spPr>
                </pic:pic>
              </a:graphicData>
            </a:graphic>
          </wp:inline>
        </w:drawing>
      </w:r>
    </w:p>
    <w:p w14:paraId="7849E5C9" w14:textId="57F44040" w:rsidR="002841F9" w:rsidRDefault="00000000" w:rsidP="007B6F31">
      <w:pPr>
        <w:pStyle w:val="Kpalrs"/>
      </w:pPr>
      <w:fldSimple w:instr=" STYLEREF 1 \s ">
        <w:r w:rsidR="007C007A">
          <w:rPr>
            <w:noProof/>
          </w:rPr>
          <w:t>8</w:t>
        </w:r>
      </w:fldSimple>
      <w:r w:rsidR="002841F9">
        <w:t>.</w:t>
      </w:r>
      <w:fldSimple w:instr=" SEQ ábra \* ARABIC \s 1 ">
        <w:r w:rsidR="007C007A">
          <w:rPr>
            <w:noProof/>
          </w:rPr>
          <w:t>1</w:t>
        </w:r>
      </w:fldSimple>
      <w:r w:rsidR="002841F9">
        <w:t>. ábra: Példa képaláírásra</w:t>
      </w:r>
    </w:p>
    <w:p w14:paraId="46015996" w14:textId="77777777" w:rsidR="002841F9" w:rsidRDefault="00D07335" w:rsidP="00D07335">
      <w:pPr>
        <w:pStyle w:val="Cmsor3"/>
      </w:pPr>
      <w:bookmarkStart w:id="8" w:name="_Toc332797401"/>
      <w:bookmarkStart w:id="9" w:name="_Toc59896136"/>
      <w:r>
        <w:t>Kódrészletek</w:t>
      </w:r>
      <w:bookmarkEnd w:id="8"/>
      <w:bookmarkEnd w:id="9"/>
    </w:p>
    <w:p w14:paraId="3CD6BC37" w14:textId="77777777" w:rsidR="00D07335" w:rsidRDefault="00D07335" w:rsidP="00650C7C">
      <w:r>
        <w:t xml:space="preserve">Kódrészletek beillesztése esetén használjuk a </w:t>
      </w:r>
      <w:r w:rsidRPr="00D07335">
        <w:rPr>
          <w:rStyle w:val="Kiemels2"/>
        </w:rPr>
        <w:t>Kód</w:t>
      </w:r>
      <w:r>
        <w:t xml:space="preserve"> stílust.</w:t>
      </w:r>
    </w:p>
    <w:p w14:paraId="14FF52F7" w14:textId="77777777" w:rsidR="00650C7C" w:rsidRDefault="00650C7C" w:rsidP="00650C7C">
      <w:pPr>
        <w:pStyle w:val="Kd"/>
      </w:pPr>
      <w:proofErr w:type="spellStart"/>
      <w:r>
        <w:t>using</w:t>
      </w:r>
      <w:proofErr w:type="spellEnd"/>
      <w:r>
        <w:t xml:space="preserve"> System;</w:t>
      </w:r>
    </w:p>
    <w:p w14:paraId="221E7E10" w14:textId="77777777" w:rsidR="00650C7C" w:rsidRDefault="00650C7C" w:rsidP="00650C7C">
      <w:pPr>
        <w:pStyle w:val="Kd"/>
      </w:pPr>
      <w:proofErr w:type="spellStart"/>
      <w:r>
        <w:t>namespace</w:t>
      </w:r>
      <w:proofErr w:type="spellEnd"/>
      <w:r>
        <w:t xml:space="preserve"> </w:t>
      </w:r>
      <w:proofErr w:type="spellStart"/>
      <w:r>
        <w:t>MyApp</w:t>
      </w:r>
      <w:proofErr w:type="spellEnd"/>
    </w:p>
    <w:p w14:paraId="06D6E55C" w14:textId="77777777" w:rsidR="00650C7C" w:rsidRDefault="00650C7C" w:rsidP="00650C7C">
      <w:pPr>
        <w:pStyle w:val="Kd"/>
      </w:pPr>
      <w:r>
        <w:t>{</w:t>
      </w:r>
    </w:p>
    <w:p w14:paraId="7D29C113" w14:textId="77777777" w:rsidR="00650C7C" w:rsidRDefault="00650C7C" w:rsidP="00650C7C">
      <w:pPr>
        <w:pStyle w:val="Kd"/>
      </w:pPr>
      <w:r>
        <w:tab/>
      </w:r>
      <w:proofErr w:type="spellStart"/>
      <w:r>
        <w:t>class</w:t>
      </w:r>
      <w:proofErr w:type="spellEnd"/>
      <w:r>
        <w:t xml:space="preserve"> Program</w:t>
      </w:r>
    </w:p>
    <w:p w14:paraId="45E1011E" w14:textId="77777777" w:rsidR="00650C7C" w:rsidRDefault="00650C7C" w:rsidP="00650C7C">
      <w:pPr>
        <w:pStyle w:val="Kd"/>
      </w:pPr>
      <w:r>
        <w:tab/>
        <w:t>{</w:t>
      </w:r>
    </w:p>
    <w:p w14:paraId="63F4C89E" w14:textId="77777777" w:rsidR="00650C7C" w:rsidRDefault="009C1C93" w:rsidP="00650C7C">
      <w:pPr>
        <w:pStyle w:val="Kd"/>
      </w:pPr>
      <w:r>
        <w:tab/>
      </w:r>
      <w:r>
        <w:tab/>
      </w:r>
      <w:proofErr w:type="spellStart"/>
      <w:r w:rsidR="00650C7C">
        <w:t>static</w:t>
      </w:r>
      <w:proofErr w:type="spellEnd"/>
      <w:r w:rsidR="00650C7C">
        <w:t xml:space="preserve"> </w:t>
      </w:r>
      <w:proofErr w:type="spellStart"/>
      <w:r w:rsidR="00650C7C">
        <w:t>void</w:t>
      </w:r>
      <w:proofErr w:type="spellEnd"/>
      <w:r w:rsidR="00650C7C">
        <w:t xml:space="preserve"> </w:t>
      </w:r>
      <w:proofErr w:type="gramStart"/>
      <w:r w:rsidR="00650C7C">
        <w:t xml:space="preserve">Main( </w:t>
      </w:r>
      <w:proofErr w:type="spellStart"/>
      <w:r w:rsidR="00650C7C">
        <w:t>string</w:t>
      </w:r>
      <w:proofErr w:type="spellEnd"/>
      <w:proofErr w:type="gramEnd"/>
      <w:r w:rsidR="00650C7C">
        <w:t xml:space="preserve">[] </w:t>
      </w:r>
      <w:proofErr w:type="spellStart"/>
      <w:r w:rsidR="00650C7C">
        <w:t>args</w:t>
      </w:r>
      <w:proofErr w:type="spellEnd"/>
      <w:r w:rsidR="00650C7C">
        <w:t xml:space="preserve"> )</w:t>
      </w:r>
    </w:p>
    <w:p w14:paraId="40C144BE" w14:textId="77777777" w:rsidR="00650C7C" w:rsidRDefault="00650C7C" w:rsidP="00650C7C">
      <w:pPr>
        <w:pStyle w:val="Kd"/>
      </w:pPr>
      <w:r>
        <w:tab/>
      </w:r>
      <w:r>
        <w:tab/>
        <w:t>{</w:t>
      </w:r>
    </w:p>
    <w:p w14:paraId="517703B7" w14:textId="77777777" w:rsidR="00650C7C" w:rsidRDefault="00650C7C" w:rsidP="00650C7C">
      <w:pPr>
        <w:pStyle w:val="Kd"/>
      </w:pPr>
      <w:r>
        <w:tab/>
      </w:r>
      <w:r>
        <w:tab/>
      </w:r>
      <w:r>
        <w:tab/>
      </w:r>
      <w:proofErr w:type="spellStart"/>
      <w:r>
        <w:t>Console.WriteLine</w:t>
      </w:r>
      <w:proofErr w:type="spellEnd"/>
      <w:proofErr w:type="gramStart"/>
      <w:r>
        <w:t>( "</w:t>
      </w:r>
      <w:proofErr w:type="gramEnd"/>
      <w:r>
        <w:t>Szia Világ!" );</w:t>
      </w:r>
    </w:p>
    <w:p w14:paraId="5DD66363" w14:textId="77777777" w:rsidR="00650C7C" w:rsidRDefault="00650C7C" w:rsidP="00650C7C">
      <w:pPr>
        <w:pStyle w:val="Kd"/>
      </w:pPr>
      <w:r>
        <w:tab/>
      </w:r>
      <w:r>
        <w:tab/>
        <w:t>}</w:t>
      </w:r>
    </w:p>
    <w:p w14:paraId="04AFB9FD" w14:textId="77777777" w:rsidR="00650C7C" w:rsidRDefault="00650C7C" w:rsidP="00650C7C">
      <w:pPr>
        <w:pStyle w:val="Kd"/>
      </w:pPr>
      <w:r>
        <w:tab/>
        <w:t>}</w:t>
      </w:r>
    </w:p>
    <w:p w14:paraId="647EDD66" w14:textId="203A473E" w:rsidR="00650C7C" w:rsidRDefault="00650C7C" w:rsidP="00650C7C">
      <w:pPr>
        <w:pStyle w:val="Kd"/>
      </w:pPr>
      <w:r>
        <w:t>}</w:t>
      </w:r>
    </w:p>
    <w:p w14:paraId="76CBD3DC" w14:textId="048BA3EC" w:rsidR="000B1BB6" w:rsidRDefault="000B1BB6" w:rsidP="00650C7C">
      <w:pPr>
        <w:pStyle w:val="Kd"/>
      </w:pPr>
    </w:p>
    <w:p w14:paraId="7C1C5817" w14:textId="77777777" w:rsidR="000B1BB6" w:rsidRDefault="000B1BB6" w:rsidP="00650C7C">
      <w:pPr>
        <w:pStyle w:val="Kd"/>
      </w:pPr>
    </w:p>
    <w:p w14:paraId="72007EA0" w14:textId="77777777" w:rsidR="00225F65" w:rsidRDefault="00225F65" w:rsidP="00225F65">
      <w:pPr>
        <w:pStyle w:val="Cmsor3"/>
      </w:pPr>
      <w:bookmarkStart w:id="10" w:name="_Toc332797402"/>
      <w:bookmarkStart w:id="11" w:name="_Toc59896137"/>
      <w:r>
        <w:t>Irodalomjegyzék</w:t>
      </w:r>
      <w:bookmarkEnd w:id="10"/>
      <w:bookmarkEnd w:id="11"/>
    </w:p>
    <w:p w14:paraId="1806A189" w14:textId="77777777" w:rsidR="00225F65" w:rsidRDefault="00225F65" w:rsidP="00225F65">
      <w:r>
        <w:t xml:space="preserve">Az Irodalomjegyzékben szereplő hivatkozásokat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516FBD57" w14:textId="6BB571FD" w:rsidR="00730B3C" w:rsidRDefault="00730B3C" w:rsidP="00225F65">
      <w:r>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funkcióval helyezzük el (példa egy így beszúrt hivatkozásra: </w:t>
      </w:r>
      <w:r>
        <w:fldChar w:fldCharType="begin"/>
      </w:r>
      <w:r>
        <w:instrText xml:space="preserve"> REF _Ref332797594 \r \h </w:instrText>
      </w:r>
      <w:r>
        <w:fldChar w:fldCharType="separate"/>
      </w:r>
      <w:r w:rsidR="007C007A">
        <w:t>[1]</w:t>
      </w:r>
      <w:r>
        <w:fldChar w:fldCharType="end"/>
      </w:r>
      <w:r>
        <w:t>), így azok automatikusan frissülnek a hivatkozások átrendezésekor.</w:t>
      </w:r>
    </w:p>
    <w:p w14:paraId="46BF91C4" w14:textId="77777777" w:rsidR="00B4104A" w:rsidRDefault="00B4104A" w:rsidP="00700E3A">
      <w:pPr>
        <w:pStyle w:val="Cmsor1"/>
      </w:pPr>
      <w:bookmarkStart w:id="12" w:name="_Toc332797403"/>
      <w:bookmarkStart w:id="13" w:name="_Toc59896138"/>
      <w:r>
        <w:lastRenderedPageBreak/>
        <w:t>Utolsó simítások</w:t>
      </w:r>
      <w:bookmarkEnd w:id="12"/>
      <w:bookmarkEnd w:id="1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14" w:name="_Toc59896139"/>
      <w:r w:rsidRPr="00B50CAA">
        <w:lastRenderedPageBreak/>
        <w:t>Irodalomjegyzék</w:t>
      </w:r>
      <w:bookmarkEnd w:id="14"/>
    </w:p>
    <w:p w14:paraId="1056D64D" w14:textId="77777777" w:rsidR="00B50CAA" w:rsidRPr="00EE1A1F" w:rsidRDefault="00EE1A1F" w:rsidP="006F512E">
      <w:pPr>
        <w:pStyle w:val="Irodalomjegyzksor"/>
      </w:pPr>
      <w:bookmarkStart w:id="15" w:name="_Ref332797594"/>
      <w:r w:rsidRPr="00EE1A1F">
        <w:t>Levendovszky, J., Jereb, L.,</w:t>
      </w:r>
      <w:r w:rsidR="00700E3A">
        <w:t xml:space="preserve"> Elek, Zs., Vesztergombi, Gy.: </w:t>
      </w:r>
      <w:r w:rsidRPr="00D53F5A">
        <w:rPr>
          <w:rStyle w:val="Irodalomjegyzkforrs"/>
        </w:rPr>
        <w:t>Adaptive statistical algorithms in network reliability analysis</w:t>
      </w:r>
      <w:r w:rsidRPr="00EE1A1F">
        <w:t xml:space="preserve">, </w:t>
      </w:r>
      <w:r w:rsidRPr="00D53F5A">
        <w:t>Performance Evaluation - Elsevier</w:t>
      </w:r>
      <w:r w:rsidRPr="00EE1A1F">
        <w:t>, Vol. 48, 2002, pp. 225-236</w:t>
      </w:r>
      <w:bookmarkEnd w:id="15"/>
    </w:p>
    <w:p w14:paraId="6E6803C3" w14:textId="77777777" w:rsidR="00302BB3" w:rsidRDefault="00302BB3" w:rsidP="006F512E">
      <w:pPr>
        <w:pStyle w:val="Irodalomjegyzksor"/>
      </w:pPr>
      <w:r w:rsidRPr="003A4CDB">
        <w:t>National Istrume</w:t>
      </w:r>
      <w:r w:rsidR="00700E3A">
        <w:t>nts:</w:t>
      </w:r>
      <w:r w:rsidRPr="003A4CDB">
        <w:t xml:space="preserve"> </w:t>
      </w:r>
      <w:r w:rsidRPr="00D53F5A">
        <w:rPr>
          <w:rStyle w:val="Irodalomjegyzkforrs"/>
        </w:rPr>
        <w:t>LabVIEW grafik</w:t>
      </w:r>
      <w:r w:rsidR="00700E3A" w:rsidRPr="00D53F5A">
        <w:rPr>
          <w:rStyle w:val="Irodalomjegyzkforrs"/>
        </w:rPr>
        <w:t>us fejlesztői környezet leírása</w:t>
      </w:r>
      <w:r w:rsidR="00700E3A">
        <w:t>,</w:t>
      </w:r>
      <w:r w:rsidRPr="003A4CDB">
        <w:t xml:space="preserve"> </w:t>
      </w:r>
      <w:hyperlink r:id="rId27" w:history="1">
        <w:r w:rsidRPr="00EE1A1F">
          <w:rPr>
            <w:rStyle w:val="Hiperhivatkozs"/>
          </w:rPr>
          <w:t>http://www.ni.com/</w:t>
        </w:r>
      </w:hyperlink>
      <w:r w:rsidR="003A4CDB" w:rsidRPr="003A4CDB">
        <w:t xml:space="preserve"> </w:t>
      </w:r>
      <w:r w:rsidR="003A4CDB">
        <w:t>(</w:t>
      </w:r>
      <w:r w:rsidRPr="00EE1A1F">
        <w:t>2010. nov.)</w:t>
      </w:r>
    </w:p>
    <w:p w14:paraId="27654E19" w14:textId="77777777" w:rsidR="00E42F0D" w:rsidRDefault="00E42F0D" w:rsidP="006F512E">
      <w:pPr>
        <w:pStyle w:val="Irodalomjegyzksor"/>
      </w:pPr>
      <w:r>
        <w:t xml:space="preserve">Fowler, M.: </w:t>
      </w:r>
      <w:r w:rsidRPr="00D53F5A">
        <w:rPr>
          <w:rStyle w:val="Irodalomjegyzkforrs"/>
        </w:rPr>
        <w:t>UML Distilled</w:t>
      </w:r>
      <w:r>
        <w:t>, 3rd edition, ISBN 0-321-19368-7, Addison-Wesley, 2004</w:t>
      </w:r>
    </w:p>
    <w:p w14:paraId="7471CB1A" w14:textId="77777777" w:rsidR="00E42F0D" w:rsidRDefault="00E42F0D" w:rsidP="006F512E">
      <w:pPr>
        <w:pStyle w:val="Irodalomjegyzksor"/>
      </w:pPr>
      <w:r>
        <w:t xml:space="preserve">Wikipedia: </w:t>
      </w:r>
      <w:r w:rsidRPr="00E42F0D">
        <w:rPr>
          <w:rStyle w:val="Irodalomjegyzkforrs"/>
        </w:rPr>
        <w:t>Evaluation strategy</w:t>
      </w:r>
      <w:r>
        <w:t xml:space="preserve">, </w:t>
      </w:r>
      <w:hyperlink r:id="rId28" w:history="1">
        <w:r w:rsidR="00D95E2C" w:rsidRPr="00D95E2C">
          <w:rPr>
            <w:rStyle w:val="Hiperhivatkozs"/>
          </w:rPr>
          <w:t>http://en.wikipedia.org/wiki/Evaluation_strategy</w:t>
        </w:r>
      </w:hyperlink>
      <w:r w:rsidR="00D95E2C">
        <w:t xml:space="preserve"> </w:t>
      </w:r>
      <w:r>
        <w:t>(revision 18:11, 31 July 2012)</w:t>
      </w:r>
    </w:p>
    <w:p w14:paraId="2604F78B" w14:textId="77777777" w:rsidR="00A7083E" w:rsidRDefault="00A7083E" w:rsidP="00A7083E">
      <w:pPr>
        <w:pStyle w:val="Irodalomjegyzksor"/>
      </w:pPr>
      <w:r>
        <w:t xml:space="preserve">Firebase Authentication </w:t>
      </w:r>
      <w:hyperlink r:id="rId29" w:history="1">
        <w:r w:rsidRPr="007D3CF3">
          <w:rPr>
            <w:rStyle w:val="Hiperhivatkozs"/>
          </w:rPr>
          <w:t>https://firebase.google.com/docs/auth</w:t>
        </w:r>
      </w:hyperlink>
    </w:p>
    <w:p w14:paraId="27995841" w14:textId="77777777" w:rsidR="00A7083E" w:rsidRDefault="00A7083E" w:rsidP="00A7083E">
      <w:pPr>
        <w:pStyle w:val="Irodalomjegyzksor"/>
      </w:pPr>
      <w:r>
        <w:t xml:space="preserve">Firebase Firestore Database </w:t>
      </w:r>
      <w:hyperlink r:id="rId30" w:history="1">
        <w:r w:rsidRPr="007D3CF3">
          <w:rPr>
            <w:rStyle w:val="Hiperhivatkozs"/>
          </w:rPr>
          <w:t>https://firebase.google.com/docs/firestore</w:t>
        </w:r>
      </w:hyperlink>
    </w:p>
    <w:p w14:paraId="4FCDD22D" w14:textId="0A167E34" w:rsidR="00A7083E" w:rsidRDefault="0035597A" w:rsidP="006F512E">
      <w:pPr>
        <w:pStyle w:val="Irodalomjegyzksor"/>
      </w:pPr>
      <w:r>
        <w:t xml:space="preserve">Flutter SQLite </w:t>
      </w:r>
      <w:hyperlink r:id="rId31" w:history="1">
        <w:r w:rsidRPr="007D3CF3">
          <w:rPr>
            <w:rStyle w:val="Hiperhivatkozs"/>
          </w:rPr>
          <w:t>https://docs.flutter.dev/</w:t>
        </w:r>
      </w:hyperlink>
    </w:p>
    <w:p w14:paraId="5FA1105C" w14:textId="7EA2DAFC" w:rsidR="0035597A" w:rsidRPr="00EE1A1F" w:rsidRDefault="0035597A" w:rsidP="006F512E">
      <w:pPr>
        <w:pStyle w:val="Irodalomjegyzksor"/>
      </w:pPr>
    </w:p>
    <w:p w14:paraId="4C89A339" w14:textId="77777777" w:rsidR="00B50CAA" w:rsidRDefault="00B50CAA" w:rsidP="00816BCB">
      <w:pPr>
        <w:pStyle w:val="Fejezetcimszmozsnlkl"/>
      </w:pPr>
      <w:bookmarkStart w:id="16" w:name="_Toc59896140"/>
      <w:r>
        <w:lastRenderedPageBreak/>
        <w:t>Függelék</w:t>
      </w:r>
      <w:bookmarkEnd w:id="16"/>
    </w:p>
    <w:p w14:paraId="50FD8B8F" w14:textId="77777777" w:rsidR="00A7083E" w:rsidRPr="00A7083E" w:rsidRDefault="00A7083E" w:rsidP="00A7083E"/>
    <w:p w14:paraId="5747A86F" w14:textId="77777777" w:rsidR="00B50CAA" w:rsidRDefault="00B50CAA" w:rsidP="00B50CAA"/>
    <w:sectPr w:rsidR="00B50CAA" w:rsidSect="0056267F">
      <w:headerReference w:type="even" r:id="rId32"/>
      <w:footerReference w:type="default" r:id="rId3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3FBED" w14:textId="77777777" w:rsidR="008F4103" w:rsidRDefault="008F4103">
      <w:r>
        <w:separator/>
      </w:r>
    </w:p>
  </w:endnote>
  <w:endnote w:type="continuationSeparator" w:id="0">
    <w:p w14:paraId="57566382" w14:textId="77777777" w:rsidR="008F4103" w:rsidRDefault="008F41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6EA16" w14:textId="77777777" w:rsidR="008F4103" w:rsidRDefault="008F4103">
      <w:r>
        <w:separator/>
      </w:r>
    </w:p>
  </w:footnote>
  <w:footnote w:type="continuationSeparator" w:id="0">
    <w:p w14:paraId="6EE64767" w14:textId="77777777" w:rsidR="008F4103" w:rsidRDefault="008F41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233AD"/>
    <w:rsid w:val="000A5A54"/>
    <w:rsid w:val="000A7483"/>
    <w:rsid w:val="000B1BB6"/>
    <w:rsid w:val="000B53E0"/>
    <w:rsid w:val="000D0385"/>
    <w:rsid w:val="001308E0"/>
    <w:rsid w:val="00162232"/>
    <w:rsid w:val="00171054"/>
    <w:rsid w:val="00172B80"/>
    <w:rsid w:val="001A57BC"/>
    <w:rsid w:val="001D4311"/>
    <w:rsid w:val="001F4D83"/>
    <w:rsid w:val="001F599C"/>
    <w:rsid w:val="002102C3"/>
    <w:rsid w:val="00225BBA"/>
    <w:rsid w:val="00225F65"/>
    <w:rsid w:val="00227347"/>
    <w:rsid w:val="00241699"/>
    <w:rsid w:val="00257E8C"/>
    <w:rsid w:val="00267677"/>
    <w:rsid w:val="002841F9"/>
    <w:rsid w:val="002A52CF"/>
    <w:rsid w:val="002C45DB"/>
    <w:rsid w:val="002D0163"/>
    <w:rsid w:val="002D0621"/>
    <w:rsid w:val="002D7DA9"/>
    <w:rsid w:val="002E1D2A"/>
    <w:rsid w:val="002E5600"/>
    <w:rsid w:val="002E6895"/>
    <w:rsid w:val="00302BB3"/>
    <w:rsid w:val="003062E5"/>
    <w:rsid w:val="00307B68"/>
    <w:rsid w:val="00313013"/>
    <w:rsid w:val="00320FCB"/>
    <w:rsid w:val="003313B8"/>
    <w:rsid w:val="0034770D"/>
    <w:rsid w:val="00350AEC"/>
    <w:rsid w:val="0035597A"/>
    <w:rsid w:val="003718C0"/>
    <w:rsid w:val="0037381F"/>
    <w:rsid w:val="00383ECB"/>
    <w:rsid w:val="003869E6"/>
    <w:rsid w:val="00394617"/>
    <w:rsid w:val="003A4CDB"/>
    <w:rsid w:val="003C03D0"/>
    <w:rsid w:val="003E70B1"/>
    <w:rsid w:val="003F5425"/>
    <w:rsid w:val="00410924"/>
    <w:rsid w:val="00431FFF"/>
    <w:rsid w:val="00440DA8"/>
    <w:rsid w:val="0048395A"/>
    <w:rsid w:val="004851C7"/>
    <w:rsid w:val="00486C1A"/>
    <w:rsid w:val="00497298"/>
    <w:rsid w:val="004A4B8D"/>
    <w:rsid w:val="004A6E50"/>
    <w:rsid w:val="004C2896"/>
    <w:rsid w:val="004E3B84"/>
    <w:rsid w:val="004F086F"/>
    <w:rsid w:val="004F09D7"/>
    <w:rsid w:val="004F7F04"/>
    <w:rsid w:val="00502A30"/>
    <w:rsid w:val="00510FF2"/>
    <w:rsid w:val="005202C0"/>
    <w:rsid w:val="00523038"/>
    <w:rsid w:val="005524FC"/>
    <w:rsid w:val="0056267F"/>
    <w:rsid w:val="00576495"/>
    <w:rsid w:val="00582261"/>
    <w:rsid w:val="00595EC9"/>
    <w:rsid w:val="005A4FDA"/>
    <w:rsid w:val="005C37F1"/>
    <w:rsid w:val="005D1463"/>
    <w:rsid w:val="005D27FA"/>
    <w:rsid w:val="005D3443"/>
    <w:rsid w:val="005D7CEB"/>
    <w:rsid w:val="005E01E0"/>
    <w:rsid w:val="005F3404"/>
    <w:rsid w:val="00601028"/>
    <w:rsid w:val="00602F87"/>
    <w:rsid w:val="00604093"/>
    <w:rsid w:val="0062185B"/>
    <w:rsid w:val="0063585C"/>
    <w:rsid w:val="00641018"/>
    <w:rsid w:val="00641F7E"/>
    <w:rsid w:val="00650C7C"/>
    <w:rsid w:val="0066174A"/>
    <w:rsid w:val="00675281"/>
    <w:rsid w:val="00681E99"/>
    <w:rsid w:val="006841D3"/>
    <w:rsid w:val="00692605"/>
    <w:rsid w:val="006A1707"/>
    <w:rsid w:val="006A1B7F"/>
    <w:rsid w:val="006A44D2"/>
    <w:rsid w:val="006B00FC"/>
    <w:rsid w:val="006C7B8C"/>
    <w:rsid w:val="006D338C"/>
    <w:rsid w:val="006F512E"/>
    <w:rsid w:val="00700E3A"/>
    <w:rsid w:val="00703799"/>
    <w:rsid w:val="00730B3C"/>
    <w:rsid w:val="007312AA"/>
    <w:rsid w:val="00735120"/>
    <w:rsid w:val="00760739"/>
    <w:rsid w:val="007831B5"/>
    <w:rsid w:val="007B6F31"/>
    <w:rsid w:val="007C007A"/>
    <w:rsid w:val="008122A4"/>
    <w:rsid w:val="00816BCB"/>
    <w:rsid w:val="008249AA"/>
    <w:rsid w:val="00854BDC"/>
    <w:rsid w:val="00862A70"/>
    <w:rsid w:val="008B2925"/>
    <w:rsid w:val="008C1B17"/>
    <w:rsid w:val="008C4DF8"/>
    <w:rsid w:val="008E7228"/>
    <w:rsid w:val="008F4103"/>
    <w:rsid w:val="0090195A"/>
    <w:rsid w:val="0090541F"/>
    <w:rsid w:val="00915A86"/>
    <w:rsid w:val="00940CB1"/>
    <w:rsid w:val="0097600F"/>
    <w:rsid w:val="0098242A"/>
    <w:rsid w:val="00983353"/>
    <w:rsid w:val="0098532E"/>
    <w:rsid w:val="00993E7D"/>
    <w:rsid w:val="009A32B9"/>
    <w:rsid w:val="009B1AB8"/>
    <w:rsid w:val="009C1C93"/>
    <w:rsid w:val="009C4937"/>
    <w:rsid w:val="009E67D2"/>
    <w:rsid w:val="009F162C"/>
    <w:rsid w:val="00A05798"/>
    <w:rsid w:val="00A06C7C"/>
    <w:rsid w:val="00A11B9B"/>
    <w:rsid w:val="00A32E16"/>
    <w:rsid w:val="00A34DC4"/>
    <w:rsid w:val="00A65FA0"/>
    <w:rsid w:val="00A7083E"/>
    <w:rsid w:val="00A8083C"/>
    <w:rsid w:val="00A96F62"/>
    <w:rsid w:val="00AB511F"/>
    <w:rsid w:val="00AC5703"/>
    <w:rsid w:val="00AE05C4"/>
    <w:rsid w:val="00AE3F98"/>
    <w:rsid w:val="00B02747"/>
    <w:rsid w:val="00B1008F"/>
    <w:rsid w:val="00B13FD0"/>
    <w:rsid w:val="00B4104A"/>
    <w:rsid w:val="00B41EC3"/>
    <w:rsid w:val="00B42B64"/>
    <w:rsid w:val="00B50CAA"/>
    <w:rsid w:val="00B87173"/>
    <w:rsid w:val="00B911E6"/>
    <w:rsid w:val="00B96880"/>
    <w:rsid w:val="00BB52D7"/>
    <w:rsid w:val="00BF4292"/>
    <w:rsid w:val="00C00B3C"/>
    <w:rsid w:val="00C17E70"/>
    <w:rsid w:val="00C2686E"/>
    <w:rsid w:val="00C26FEB"/>
    <w:rsid w:val="00C31260"/>
    <w:rsid w:val="00C32E0E"/>
    <w:rsid w:val="00C476B0"/>
    <w:rsid w:val="00C53F92"/>
    <w:rsid w:val="00C57D36"/>
    <w:rsid w:val="00C70FB2"/>
    <w:rsid w:val="00C73DEE"/>
    <w:rsid w:val="00C84464"/>
    <w:rsid w:val="00C94815"/>
    <w:rsid w:val="00CD6583"/>
    <w:rsid w:val="00CF5D12"/>
    <w:rsid w:val="00D03C6E"/>
    <w:rsid w:val="00D07335"/>
    <w:rsid w:val="00D11B6E"/>
    <w:rsid w:val="00D1632F"/>
    <w:rsid w:val="00D23BFC"/>
    <w:rsid w:val="00D258B5"/>
    <w:rsid w:val="00D309C9"/>
    <w:rsid w:val="00D429F2"/>
    <w:rsid w:val="00D53F5A"/>
    <w:rsid w:val="00D559F3"/>
    <w:rsid w:val="00D71BFF"/>
    <w:rsid w:val="00D81927"/>
    <w:rsid w:val="00D95E2C"/>
    <w:rsid w:val="00DB4F4B"/>
    <w:rsid w:val="00DD6A58"/>
    <w:rsid w:val="00DE2BA5"/>
    <w:rsid w:val="00DE77B5"/>
    <w:rsid w:val="00DE7D1D"/>
    <w:rsid w:val="00E07EE4"/>
    <w:rsid w:val="00E402F2"/>
    <w:rsid w:val="00E40DE8"/>
    <w:rsid w:val="00E42F0D"/>
    <w:rsid w:val="00E462C6"/>
    <w:rsid w:val="00E8385C"/>
    <w:rsid w:val="00E86A0C"/>
    <w:rsid w:val="00E95810"/>
    <w:rsid w:val="00EA2ED3"/>
    <w:rsid w:val="00EA7490"/>
    <w:rsid w:val="00EB5B8A"/>
    <w:rsid w:val="00EC5270"/>
    <w:rsid w:val="00ED24FC"/>
    <w:rsid w:val="00EE1A1F"/>
    <w:rsid w:val="00EE2264"/>
    <w:rsid w:val="00F045D3"/>
    <w:rsid w:val="00F050F9"/>
    <w:rsid w:val="00F35291"/>
    <w:rsid w:val="00F61318"/>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B6F31"/>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irebase.google.com/docs/au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en.wikipedia.org/wiki/Evaluation_strategy"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ocs.flutter.de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ni.com/" TargetMode="External"/><Relationship Id="rId30" Type="http://schemas.openxmlformats.org/officeDocument/2006/relationships/hyperlink" Target="https://firebase.google.com/docs/firestore" TargetMode="Externa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5912</TotalTime>
  <Pages>43</Pages>
  <Words>6898</Words>
  <Characters>47601</Characters>
  <Application>Microsoft Office Word</Application>
  <DocSecurity>0</DocSecurity>
  <Lines>396</Lines>
  <Paragraphs>108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54391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77</cp:revision>
  <cp:lastPrinted>2023-11-16T15:08:00Z</cp:lastPrinted>
  <dcterms:created xsi:type="dcterms:W3CDTF">2023-02-27T06:58:00Z</dcterms:created>
  <dcterms:modified xsi:type="dcterms:W3CDTF">2023-12-01T23:34:00Z</dcterms:modified>
</cp:coreProperties>
</file>