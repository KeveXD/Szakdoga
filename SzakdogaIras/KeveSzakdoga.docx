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02755" w14:textId="5C9A7190" w:rsidR="0090541F" w:rsidRDefault="0090541F" w:rsidP="0090541F">
      <w:pPr>
        <w:pStyle w:val="tmutatcm"/>
      </w:pPr>
      <w:r>
        <w:t>Általános információk</w:t>
      </w:r>
    </w:p>
    <w:p w14:paraId="6791B175" w14:textId="77777777" w:rsidR="00C2686E" w:rsidRPr="00C2686E" w:rsidRDefault="0090541F" w:rsidP="0090541F">
      <w:pPr>
        <w:pStyle w:val="tmutat"/>
      </w:pPr>
      <w:r>
        <w:t>A</w:t>
      </w:r>
      <w:r w:rsidR="00C2686E" w:rsidRPr="00C2686E">
        <w:t xml:space="preserve"> diplomaterv szerkezete</w:t>
      </w:r>
      <w:r>
        <w:t>:</w:t>
      </w:r>
    </w:p>
    <w:p w14:paraId="5B51BD94" w14:textId="77777777" w:rsidR="00C2686E" w:rsidRPr="00267677" w:rsidRDefault="00C2686E" w:rsidP="00C53F92">
      <w:pPr>
        <w:pStyle w:val="tmutat"/>
        <w:numPr>
          <w:ilvl w:val="0"/>
          <w:numId w:val="8"/>
        </w:numPr>
        <w:ind w:left="714" w:hanging="357"/>
        <w:contextualSpacing/>
      </w:pPr>
      <w:r w:rsidRPr="00C2686E">
        <w:t>Diplomaterv feladatkiírás</w:t>
      </w:r>
    </w:p>
    <w:p w14:paraId="69E2BC11" w14:textId="77777777" w:rsidR="00C2686E" w:rsidRPr="00267677" w:rsidRDefault="00C2686E" w:rsidP="00C53F92">
      <w:pPr>
        <w:pStyle w:val="tmutat"/>
        <w:numPr>
          <w:ilvl w:val="0"/>
          <w:numId w:val="8"/>
        </w:numPr>
        <w:ind w:left="714" w:hanging="357"/>
        <w:contextualSpacing/>
      </w:pPr>
      <w:r w:rsidRPr="00C2686E">
        <w:t>Címoldal</w:t>
      </w:r>
    </w:p>
    <w:p w14:paraId="3A55C832" w14:textId="77777777" w:rsidR="00C2686E" w:rsidRPr="00267677" w:rsidRDefault="00C2686E" w:rsidP="00C53F92">
      <w:pPr>
        <w:pStyle w:val="tmutat"/>
        <w:numPr>
          <w:ilvl w:val="0"/>
          <w:numId w:val="8"/>
        </w:numPr>
        <w:ind w:left="714" w:hanging="357"/>
        <w:contextualSpacing/>
      </w:pPr>
      <w:r w:rsidRPr="00C2686E">
        <w:t>Tartalomjegyzék</w:t>
      </w:r>
    </w:p>
    <w:p w14:paraId="07EDEED9" w14:textId="77777777" w:rsidR="00681E99" w:rsidRPr="00267677" w:rsidRDefault="00681E99" w:rsidP="00C53F92">
      <w:pPr>
        <w:pStyle w:val="tmutat"/>
        <w:numPr>
          <w:ilvl w:val="0"/>
          <w:numId w:val="8"/>
        </w:numPr>
        <w:ind w:left="714" w:hanging="357"/>
        <w:contextualSpacing/>
      </w:pPr>
      <w:r w:rsidRPr="00C2686E">
        <w:t>A diplomatervező nyilatkozata az önálló munkáról</w:t>
      </w:r>
      <w:r>
        <w:t xml:space="preserve"> és az elektronikus adatok kezeléséről</w:t>
      </w:r>
    </w:p>
    <w:p w14:paraId="4DF0B5A6" w14:textId="77777777" w:rsidR="00C2686E" w:rsidRPr="00267677" w:rsidRDefault="000A7483" w:rsidP="00C53F92">
      <w:pPr>
        <w:pStyle w:val="tmutat"/>
        <w:numPr>
          <w:ilvl w:val="0"/>
          <w:numId w:val="8"/>
        </w:numPr>
        <w:ind w:left="714" w:hanging="357"/>
        <w:contextualSpacing/>
      </w:pPr>
      <w:r>
        <w:t>T</w:t>
      </w:r>
      <w:r w:rsidR="00C2686E" w:rsidRPr="00C2686E">
        <w:t>artalmi összefoglaló magyarul és angolul</w:t>
      </w:r>
    </w:p>
    <w:p w14:paraId="267591B3" w14:textId="77777777" w:rsidR="00C2686E" w:rsidRPr="00267677" w:rsidRDefault="00C2686E" w:rsidP="00C53F92">
      <w:pPr>
        <w:pStyle w:val="tmutat"/>
        <w:numPr>
          <w:ilvl w:val="0"/>
          <w:numId w:val="8"/>
        </w:numPr>
        <w:ind w:left="714" w:hanging="357"/>
        <w:contextualSpacing/>
      </w:pPr>
      <w:r w:rsidRPr="00C2686E">
        <w:t>Bevezetés: a feladat értelmezése, a tervezés célja, a feladat indokoltsága, a diplomaterv felépítésének rövid összefoglalása</w:t>
      </w:r>
    </w:p>
    <w:p w14:paraId="07634531" w14:textId="77777777" w:rsidR="00C2686E" w:rsidRPr="00267677" w:rsidRDefault="00C2686E" w:rsidP="00C53F92">
      <w:pPr>
        <w:pStyle w:val="tmutat"/>
        <w:numPr>
          <w:ilvl w:val="0"/>
          <w:numId w:val="8"/>
        </w:numPr>
        <w:ind w:left="714" w:hanging="357"/>
        <w:contextualSpacing/>
      </w:pPr>
      <w:r w:rsidRPr="00C2686E">
        <w:t>A feladatkiírás pontosítása és részletes elemzése</w:t>
      </w:r>
    </w:p>
    <w:p w14:paraId="06620F05" w14:textId="77777777" w:rsidR="00C2686E" w:rsidRPr="00267677" w:rsidRDefault="00C2686E" w:rsidP="00C53F92">
      <w:pPr>
        <w:pStyle w:val="tmutat"/>
        <w:numPr>
          <w:ilvl w:val="0"/>
          <w:numId w:val="8"/>
        </w:numPr>
        <w:ind w:left="714" w:hanging="357"/>
        <w:contextualSpacing/>
      </w:pPr>
      <w:r w:rsidRPr="00C2686E">
        <w:t>Előzmények (irodalomkutatás, hasonló alkotások), az ezekből levonható következtetések</w:t>
      </w:r>
    </w:p>
    <w:p w14:paraId="7AE6D85A" w14:textId="77777777" w:rsidR="00C2686E" w:rsidRPr="00267677" w:rsidRDefault="00C2686E" w:rsidP="00C53F92">
      <w:pPr>
        <w:pStyle w:val="tmutat"/>
        <w:numPr>
          <w:ilvl w:val="0"/>
          <w:numId w:val="8"/>
        </w:numPr>
        <w:ind w:left="714" w:hanging="357"/>
        <w:contextualSpacing/>
      </w:pPr>
      <w:r w:rsidRPr="00C2686E">
        <w:t>A tervezés részletes leírása, a döntési lehetőségek értékelése és a választott megoldások indoklása</w:t>
      </w:r>
    </w:p>
    <w:p w14:paraId="0506F4FA" w14:textId="7FAFB122" w:rsidR="00C2686E" w:rsidRPr="00267677" w:rsidRDefault="00000000" w:rsidP="00C53F92">
      <w:pPr>
        <w:pStyle w:val="tmutat"/>
        <w:numPr>
          <w:ilvl w:val="0"/>
          <w:numId w:val="8"/>
        </w:numPr>
        <w:ind w:left="714" w:hanging="357"/>
        <w:contextualSpacing/>
      </w:pPr>
      <w:r>
        <w:rPr>
          <w:noProof/>
        </w:rPr>
        <w:pict w14:anchorId="6FA596ED">
          <v:rect id="_x0000_s1027" style="position:absolute;left:0;text-align:left;margin-left:524.55pt;margin-top:-46.85pt;width:23.2pt;height:115.95pt;z-index:251659264;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JkBHQNKgAMBEFjPVIrml8VPjwb4utLhmyIDBkgQRTJGMgUDOAtkGSMyCoHH//8PgMf//w8zCoHH&#10;//8PgMf//w84CQD+/wMAAAAAAApODocgECnkJkkjjEUkm9tD4HCH8G/3g3ziMfyPA9q6J0DnCCca&#10;Txu3AWCH8MkXgz96GnihegWgDhKeDV5a+APBzXk8CgARIPDIepHYEtoB&#10;" annotation="t"/>
          </v:rect>
        </w:pict>
      </w:r>
      <w:r w:rsidR="00C2686E" w:rsidRPr="00C2686E">
        <w:t>A megtervezett műszaki alkotás értékelése, kritikai elemzése, továbbfejlesztési lehetőségek</w:t>
      </w:r>
    </w:p>
    <w:p w14:paraId="76F0CD18" w14:textId="77777777" w:rsidR="00C2686E" w:rsidRPr="00267677" w:rsidRDefault="00C2686E" w:rsidP="00C53F92">
      <w:pPr>
        <w:pStyle w:val="tmutat"/>
        <w:numPr>
          <w:ilvl w:val="0"/>
          <w:numId w:val="8"/>
        </w:numPr>
        <w:ind w:left="714" w:hanging="357"/>
        <w:contextualSpacing/>
      </w:pPr>
      <w:r w:rsidRPr="00C2686E">
        <w:t>Esetleges köszönetnyilvánítások</w:t>
      </w:r>
    </w:p>
    <w:p w14:paraId="0EF90D5B" w14:textId="77777777" w:rsidR="00C2686E" w:rsidRPr="00267677" w:rsidRDefault="00C2686E" w:rsidP="00C53F92">
      <w:pPr>
        <w:pStyle w:val="tmutat"/>
        <w:numPr>
          <w:ilvl w:val="0"/>
          <w:numId w:val="8"/>
        </w:numPr>
        <w:ind w:left="714" w:hanging="357"/>
        <w:contextualSpacing/>
      </w:pPr>
      <w:r w:rsidRPr="00C2686E">
        <w:t>Részletesés pontos irodalomjegyzék</w:t>
      </w:r>
    </w:p>
    <w:p w14:paraId="03820473" w14:textId="77777777" w:rsidR="00C2686E" w:rsidRPr="00267677" w:rsidRDefault="00C2686E" w:rsidP="00C53F92">
      <w:pPr>
        <w:pStyle w:val="tmutat"/>
        <w:numPr>
          <w:ilvl w:val="0"/>
          <w:numId w:val="8"/>
        </w:numPr>
        <w:ind w:left="714" w:hanging="357"/>
      </w:pPr>
      <w:r w:rsidRPr="00C2686E">
        <w:t>Függelék(ek)</w:t>
      </w:r>
    </w:p>
    <w:p w14:paraId="2DF15F95" w14:textId="38BC0404" w:rsidR="00C2686E" w:rsidRPr="00C2686E" w:rsidRDefault="00C2686E" w:rsidP="0090541F">
      <w:pPr>
        <w:pStyle w:val="tmutat"/>
      </w:pPr>
      <w:r w:rsidRPr="00C2686E">
        <w:t xml:space="preserve">Felhasználható a </w:t>
      </w:r>
      <w:r>
        <w:t>következő oldaltól kezdődő</w:t>
      </w:r>
      <w:r w:rsidRPr="00C2686E">
        <w:t xml:space="preserve"> </w:t>
      </w:r>
      <w:r w:rsidRPr="006F512E">
        <w:rPr>
          <w:rStyle w:val="tmutatkiemels"/>
        </w:rPr>
        <w:t>Diplomaterv sablon</w:t>
      </w:r>
      <w:r w:rsidRPr="00C2686E">
        <w:t xml:space="preserve"> dokumentum tartalma. Ügyeljen a </w:t>
      </w:r>
      <w:r w:rsidR="00162232">
        <w:t xml:space="preserve">tanszék, a hallgató, a </w:t>
      </w:r>
      <w:r w:rsidRPr="00C2686E">
        <w:t>konzulens nevét és a beadás évét jelölő szövegdobozokra, mert azokra külön ki kell adni a frissítést.</w:t>
      </w:r>
      <w:r>
        <w:t xml:space="preserve"> A mezők tartalma a sablonban a dokumentum adatlapja alapján automatikusan kerül kitöltésre</w:t>
      </w:r>
      <w:r w:rsidR="00162232">
        <w:t xml:space="preserve"> (Fájl/Információ/Tulajdonságok/Speciális tulajdonságok)</w:t>
      </w:r>
      <w:r>
        <w:t>.</w:t>
      </w:r>
    </w:p>
    <w:p w14:paraId="1FECACA0" w14:textId="77777777" w:rsidR="00C2686E" w:rsidRPr="00C2686E" w:rsidRDefault="00C2686E" w:rsidP="0090541F">
      <w:pPr>
        <w:pStyle w:val="tmutat"/>
      </w:pPr>
      <w:r w:rsidRPr="00C2686E">
        <w:t>A diplomaterv szabványos méretű A4-es lapokra kerüljön. Az oldalak tükörmargóval készüljenek (mindenhol 2.5cm, baloldalon 1cm-es kötéssel). Az alapértelmezett betűkészlet a 12 pontos Times New Roman, másfeles sorközzel.</w:t>
      </w:r>
    </w:p>
    <w:p w14:paraId="55A73344" w14:textId="77777777" w:rsidR="00C2686E" w:rsidRPr="00C2686E" w:rsidRDefault="00C2686E" w:rsidP="0090541F">
      <w:pPr>
        <w:pStyle w:val="tmutat"/>
      </w:pPr>
      <w:r w:rsidRPr="00C2686E">
        <w:t>Minden oldalon - az első négy szerkezeti elem kivételével - szerepelnie kell az oldalszámnak.</w:t>
      </w:r>
    </w:p>
    <w:p w14:paraId="0A6699F0" w14:textId="77777777" w:rsidR="00C2686E" w:rsidRPr="00C2686E" w:rsidRDefault="00C2686E" w:rsidP="0090541F">
      <w:pPr>
        <w:pStyle w:val="tmutat"/>
      </w:pPr>
      <w:r w:rsidRPr="00C2686E">
        <w:t>A fejezeteket decimális beosztással kell ellátni. Az ábrákat a megfelelő helyre be kell illeszteni, fejezetenként decimális számmal és kifejező címmel kell ellátni. A fejezeteket decimális aláosztással számozzuk, maximálisan 3 aláosztás mélységben (pl. 2.3.4.1.). Az ábrákat, táblázatokat és képleteket célszerű fejezetenként külön számozni (pl. 2.4. ábra, 4.2 táblázat vagy képletnél (3.2)). A fejezetcímeket igazítsuk balra, a normál szövegnél viszont használjunk sorkiegyenlítést. Az ábrákat, táblázatokat és a hozzájuk tartozó címet igazítsuk középre. A cím a jelölt rész alatt helyezkedjen el.</w:t>
      </w:r>
    </w:p>
    <w:p w14:paraId="1D2C44B0" w14:textId="77777777" w:rsidR="00C2686E" w:rsidRPr="00C2686E" w:rsidRDefault="00C2686E" w:rsidP="0090541F">
      <w:pPr>
        <w:pStyle w:val="tmutat"/>
      </w:pPr>
      <w:r w:rsidRPr="00C2686E">
        <w:t>A képeket lehetőleg rajzoló programmal készítsék el</w:t>
      </w:r>
      <w:r>
        <w:t>, az egyenleteket egyenlet-szerkesztő segítségével írják le</w:t>
      </w:r>
      <w:r w:rsidRPr="00C2686E">
        <w:t>.</w:t>
      </w:r>
    </w:p>
    <w:p w14:paraId="4653C5C4" w14:textId="77777777" w:rsidR="00C2686E" w:rsidRDefault="00C2686E" w:rsidP="0090541F">
      <w:pPr>
        <w:pStyle w:val="tmutat"/>
      </w:pPr>
      <w:r w:rsidRPr="00C2686E">
        <w:t>Az irodalomjegyzék szövegközi hivatkozása történhet a Harvard-rendszerben (a szerző és az évszám megadásával) vagy sorszámozva. A teljes lista névsor szerinti sorrendben a szöveg végén szerepeljen (sorszámozott irodalmi hivatkozások esetén hivatkozási sorrendben). A szakirodalmi források címeit azonban mindig az eredeti nyelven kell megadni, esetleg zárójelben a fordítással. A listában szereplő valamennyi publikációra hivatkozni kell a szövegben. Minden publikáció a szerzők után a következő adatok szerepelnek: folyóirat cikkeknél a pontos cím, a folyóirat címe, évfolyam, szám, oldalszám tól-ig. A folyóirat címeket csak akkor rövidítsük, ha azok nagyon közismertek vagy nagyon hosszúak. Internet hivatkozások megadásakor fontos, hogy az elérési út előtt megadjuk az oldal tulajdonosát és tartalmát (mivel a link egy idő után akár elérhetetlenné is válhat), valamint az elérés időpontját.</w:t>
      </w:r>
    </w:p>
    <w:p w14:paraId="16D6C207" w14:textId="77777777" w:rsidR="000A7483" w:rsidRPr="006F512E" w:rsidRDefault="00C2686E" w:rsidP="0090541F">
      <w:pPr>
        <w:pStyle w:val="tmutat"/>
        <w:rPr>
          <w:rStyle w:val="tmutatfontos"/>
        </w:rPr>
      </w:pPr>
      <w:r w:rsidRPr="006F512E">
        <w:rPr>
          <w:rStyle w:val="tmutatfontos"/>
        </w:rPr>
        <w:t>Fontos:</w:t>
      </w:r>
    </w:p>
    <w:p w14:paraId="47DE4781" w14:textId="77777777" w:rsidR="00C2686E" w:rsidRPr="003A4CDB" w:rsidRDefault="00C2686E" w:rsidP="00C53F92">
      <w:pPr>
        <w:pStyle w:val="tmutat"/>
        <w:numPr>
          <w:ilvl w:val="0"/>
          <w:numId w:val="10"/>
        </w:numPr>
      </w:pPr>
      <w:r w:rsidRPr="003A4CDB">
        <w:t xml:space="preserve">a szakdolgozat készítő/diplomatervező nyilatkozata (a </w:t>
      </w:r>
      <w:r w:rsidR="00410924" w:rsidRPr="003A4CDB">
        <w:t>jelen sablonban</w:t>
      </w:r>
      <w:r w:rsidRPr="003A4CDB">
        <w:t xml:space="preserve"> szereplő szövegtartalommal) </w:t>
      </w:r>
      <w:r w:rsidR="00410924" w:rsidRPr="003A4CDB">
        <w:t xml:space="preserve">kötelező </w:t>
      </w:r>
      <w:r w:rsidRPr="003A4CDB">
        <w:t>előírás</w:t>
      </w:r>
      <w:r w:rsidR="00410924" w:rsidRPr="003A4CDB">
        <w:t xml:space="preserve"> Karunkon</w:t>
      </w:r>
      <w:r w:rsidR="000062F4" w:rsidRPr="003A4CDB">
        <w:t>,</w:t>
      </w:r>
      <w:r w:rsidRPr="003A4CDB">
        <w:t xml:space="preserve"> ennek hiányában a </w:t>
      </w:r>
      <w:r w:rsidR="00410924" w:rsidRPr="003A4CDB">
        <w:t>szakdolgozat/</w:t>
      </w:r>
      <w:r w:rsidRPr="003A4CDB">
        <w:t xml:space="preserve">diplomaterv </w:t>
      </w:r>
      <w:r w:rsidR="000062F4" w:rsidRPr="003A4CDB">
        <w:t>nem bírálható és nem védhető</w:t>
      </w:r>
      <w:r w:rsidR="00410924" w:rsidRPr="003A4CDB">
        <w:t>!</w:t>
      </w:r>
    </w:p>
    <w:p w14:paraId="356A0C36" w14:textId="77777777" w:rsidR="000A7483" w:rsidRPr="003A4CDB" w:rsidRDefault="000A7483" w:rsidP="00C53F92">
      <w:pPr>
        <w:pStyle w:val="tmutat"/>
        <w:numPr>
          <w:ilvl w:val="0"/>
          <w:numId w:val="12"/>
        </w:numPr>
      </w:pPr>
      <w:r w:rsidRPr="003A4CDB">
        <w:t>mind a dolgozat, mind a melléklet</w:t>
      </w:r>
      <w:r w:rsidR="000062F4" w:rsidRPr="003A4CDB">
        <w:t xml:space="preserve"> maximálisan 15 MB méretű lehet</w:t>
      </w:r>
      <w:r w:rsidRPr="003A4CDB">
        <w:t>!</w:t>
      </w:r>
    </w:p>
    <w:p w14:paraId="4063401F" w14:textId="77777777" w:rsidR="00C2686E" w:rsidRPr="00C2686E" w:rsidRDefault="00C2686E" w:rsidP="006F512E">
      <w:pPr>
        <w:pStyle w:val="tmutat"/>
      </w:pPr>
      <w:r>
        <w:t xml:space="preserve">Jó munkát, sikeres szakdolgozat készítést ill. </w:t>
      </w:r>
      <w:r w:rsidRPr="006F512E">
        <w:t>diplomatervezést</w:t>
      </w:r>
      <w:r>
        <w:t xml:space="preserve"> kívánunk!</w:t>
      </w:r>
    </w:p>
    <w:p w14:paraId="3A9FAA32" w14:textId="77777777" w:rsidR="00816BCB" w:rsidRPr="00B50CAA" w:rsidRDefault="00816BCB" w:rsidP="00816BCB">
      <w:pPr>
        <w:pStyle w:val="Nyilatkozatcm"/>
      </w:pPr>
      <w:r w:rsidRPr="00B50CAA">
        <w:lastRenderedPageBreak/>
        <w:t>FELADATKIÍRÁS</w:t>
      </w:r>
    </w:p>
    <w:p w14:paraId="1A511E34"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35523C0E" w:rsidR="004851C7" w:rsidRDefault="00000000" w:rsidP="00D429F2">
      <w:pPr>
        <w:pStyle w:val="Cmlapkarstanszk"/>
      </w:pPr>
      <w:fldSimple w:instr=" DOCPROPERTY  Company  \* MERGEFORMAT ">
        <w:r w:rsidR="005202C0">
          <w:t>XXX Tanszék</w:t>
        </w:r>
      </w:fldSimple>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F0859C9" w14:textId="77777777" w:rsidR="004851C7" w:rsidRDefault="004851C7"/>
    <w:p w14:paraId="5E696097" w14:textId="77777777" w:rsidR="004851C7" w:rsidRDefault="004851C7"/>
    <w:p w14:paraId="0BAB6244" w14:textId="77777777" w:rsidR="004851C7" w:rsidRPr="00B50CAA" w:rsidRDefault="004851C7"/>
    <w:p w14:paraId="48E58346" w14:textId="6A106BD4" w:rsidR="0063585C" w:rsidRPr="00B50CAA" w:rsidRDefault="00000000" w:rsidP="00171054">
      <w:pPr>
        <w:pStyle w:val="Cmlapszerz"/>
      </w:pPr>
      <w:fldSimple w:instr=" AUTHOR  \* MERGEFORMAT ">
        <w:r w:rsidR="00497298">
          <w:t>Balla Péter Keve</w:t>
        </w:r>
      </w:fldSimple>
    </w:p>
    <w:p w14:paraId="27E9F397" w14:textId="77777777" w:rsidR="0063585C" w:rsidRPr="00B50CAA" w:rsidRDefault="00000000">
      <w:pPr>
        <w:pStyle w:val="Cm"/>
      </w:pPr>
      <w:fldSimple w:instr=" TITLE  \* MERGEFORMAT ">
        <w:r w:rsidR="006A1B7F">
          <w:t>Elektronikus terelők</w:t>
        </w:r>
      </w:fldSimple>
    </w:p>
    <w:p w14:paraId="5532B58E" w14:textId="77777777" w:rsidR="0063585C" w:rsidRPr="00B50CAA" w:rsidRDefault="00000000" w:rsidP="009C1C93">
      <w:pPr>
        <w:pStyle w:val="Alcm"/>
      </w:pPr>
      <w:fldSimple w:instr=" SUBJECT  \* MERGEFORMAT ">
        <w:r w:rsidR="006A1B7F">
          <w:t>Kisfeszültségű folyamatirányítók</w:t>
        </w:r>
      </w:fldSimple>
    </w:p>
    <w:p w14:paraId="156BF04A" w14:textId="06F70F6C" w:rsidR="0063585C" w:rsidRPr="00D429F2" w:rsidRDefault="00000000" w:rsidP="009C1C93">
      <w:pPr>
        <w:pStyle w:val="Alcm"/>
      </w:pPr>
      <w:r>
        <w:pict w14:anchorId="6D1A68DB">
          <v:shapetype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w:txbxContent>
                <w:p w14:paraId="32720409" w14:textId="77777777" w:rsidR="0063585C" w:rsidRDefault="0063585C" w:rsidP="00171054">
                  <w:pPr>
                    <w:keepLines/>
                    <w:spacing w:after="0"/>
                    <w:ind w:firstLine="0"/>
                    <w:jc w:val="center"/>
                    <w:rPr>
                      <w:smallCaps/>
                    </w:rPr>
                  </w:pPr>
                  <w:r>
                    <w:rPr>
                      <w:smallCaps/>
                    </w:rPr>
                    <w:t>Konzulens</w:t>
                  </w:r>
                </w:p>
                <w:p w14:paraId="5B11A3E3" w14:textId="77777777" w:rsidR="0063585C" w:rsidRDefault="00000000" w:rsidP="00171054">
                  <w:pPr>
                    <w:pStyle w:val="Cmlapszerz"/>
                  </w:pPr>
                  <w:fldSimple w:instr=" DOCPROPERTY &quot;Manager&quot;  \* MERGEFORMAT ">
                    <w:r w:rsidR="006A1B7F">
                      <w:t>Dr. Érték Elek</w:t>
                    </w:r>
                  </w:fldSimple>
                </w:p>
                <w:p w14:paraId="4EC91467" w14:textId="20EE8F3A"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E720D1">
                    <w:rPr>
                      <w:noProof/>
                    </w:rPr>
                    <w:t>2023</w:t>
                  </w:r>
                  <w:r>
                    <w:fldChar w:fldCharType="end"/>
                  </w:r>
                </w:p>
              </w:txbxContent>
            </v:textbox>
            <w10:wrap anchorx="page"/>
          </v:shape>
        </w:pict>
      </w:r>
    </w:p>
    <w:p w14:paraId="68EE0958" w14:textId="77777777" w:rsidR="0063585C" w:rsidRPr="00B50CAA" w:rsidRDefault="0063585C" w:rsidP="00B96880">
      <w:pPr>
        <w:pStyle w:val="Fejezetcmtartalomjegyzknlkl"/>
      </w:pPr>
      <w:r w:rsidRPr="00B50CAA">
        <w:lastRenderedPageBreak/>
        <w:t>Tartalomjegyzék</w:t>
      </w:r>
    </w:p>
    <w:p w14:paraId="10AB2208" w14:textId="72E1A142" w:rsidR="005202C0"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59896130" w:history="1">
        <w:r w:rsidR="005202C0" w:rsidRPr="00CC2D90">
          <w:rPr>
            <w:rStyle w:val="Hiperhivatkozs"/>
            <w:noProof/>
          </w:rPr>
          <w:t>Összefoglaló</w:t>
        </w:r>
        <w:r w:rsidR="005202C0">
          <w:rPr>
            <w:noProof/>
            <w:webHidden/>
          </w:rPr>
          <w:tab/>
        </w:r>
        <w:r w:rsidR="005202C0">
          <w:rPr>
            <w:noProof/>
            <w:webHidden/>
          </w:rPr>
          <w:fldChar w:fldCharType="begin"/>
        </w:r>
        <w:r w:rsidR="005202C0">
          <w:rPr>
            <w:noProof/>
            <w:webHidden/>
          </w:rPr>
          <w:instrText xml:space="preserve"> PAGEREF _Toc59896130 \h </w:instrText>
        </w:r>
        <w:r w:rsidR="005202C0">
          <w:rPr>
            <w:noProof/>
            <w:webHidden/>
          </w:rPr>
        </w:r>
        <w:r w:rsidR="005202C0">
          <w:rPr>
            <w:noProof/>
            <w:webHidden/>
          </w:rPr>
          <w:fldChar w:fldCharType="separate"/>
        </w:r>
        <w:r w:rsidR="007C007A">
          <w:rPr>
            <w:noProof/>
            <w:webHidden/>
          </w:rPr>
          <w:t>6</w:t>
        </w:r>
        <w:r w:rsidR="005202C0">
          <w:rPr>
            <w:noProof/>
            <w:webHidden/>
          </w:rPr>
          <w:fldChar w:fldCharType="end"/>
        </w:r>
      </w:hyperlink>
    </w:p>
    <w:p w14:paraId="104535E5" w14:textId="6FFAD952" w:rsidR="005202C0" w:rsidRDefault="00000000">
      <w:pPr>
        <w:pStyle w:val="TJ1"/>
        <w:rPr>
          <w:rFonts w:asciiTheme="minorHAnsi" w:eastAsiaTheme="minorEastAsia" w:hAnsiTheme="minorHAnsi" w:cstheme="minorBidi"/>
          <w:b w:val="0"/>
          <w:noProof/>
          <w:sz w:val="22"/>
          <w:szCs w:val="22"/>
          <w:lang w:eastAsia="hu-HU"/>
        </w:rPr>
      </w:pPr>
      <w:hyperlink w:anchor="_Toc59896131" w:history="1">
        <w:r w:rsidR="005202C0" w:rsidRPr="00CC2D90">
          <w:rPr>
            <w:rStyle w:val="Hiperhivatkozs"/>
            <w:noProof/>
          </w:rPr>
          <w:t>Abstract</w:t>
        </w:r>
        <w:r w:rsidR="005202C0">
          <w:rPr>
            <w:noProof/>
            <w:webHidden/>
          </w:rPr>
          <w:tab/>
        </w:r>
        <w:r w:rsidR="005202C0">
          <w:rPr>
            <w:noProof/>
            <w:webHidden/>
          </w:rPr>
          <w:fldChar w:fldCharType="begin"/>
        </w:r>
        <w:r w:rsidR="005202C0">
          <w:rPr>
            <w:noProof/>
            <w:webHidden/>
          </w:rPr>
          <w:instrText xml:space="preserve"> PAGEREF _Toc59896131 \h </w:instrText>
        </w:r>
        <w:r w:rsidR="005202C0">
          <w:rPr>
            <w:noProof/>
            <w:webHidden/>
          </w:rPr>
        </w:r>
        <w:r w:rsidR="005202C0">
          <w:rPr>
            <w:noProof/>
            <w:webHidden/>
          </w:rPr>
          <w:fldChar w:fldCharType="separate"/>
        </w:r>
        <w:r w:rsidR="007C007A">
          <w:rPr>
            <w:noProof/>
            <w:webHidden/>
          </w:rPr>
          <w:t>7</w:t>
        </w:r>
        <w:r w:rsidR="005202C0">
          <w:rPr>
            <w:noProof/>
            <w:webHidden/>
          </w:rPr>
          <w:fldChar w:fldCharType="end"/>
        </w:r>
      </w:hyperlink>
    </w:p>
    <w:p w14:paraId="4A315361" w14:textId="39C383A0" w:rsidR="005202C0" w:rsidRDefault="00000000">
      <w:pPr>
        <w:pStyle w:val="TJ1"/>
        <w:rPr>
          <w:rFonts w:asciiTheme="minorHAnsi" w:eastAsiaTheme="minorEastAsia" w:hAnsiTheme="minorHAnsi" w:cstheme="minorBidi"/>
          <w:b w:val="0"/>
          <w:noProof/>
          <w:sz w:val="22"/>
          <w:szCs w:val="22"/>
          <w:lang w:eastAsia="hu-HU"/>
        </w:rPr>
      </w:pPr>
      <w:hyperlink w:anchor="_Toc59896132" w:history="1">
        <w:r w:rsidR="005202C0" w:rsidRPr="00CC2D90">
          <w:rPr>
            <w:rStyle w:val="Hiperhivatkozs"/>
            <w:noProof/>
          </w:rPr>
          <w:t>1 Bevezetés</w:t>
        </w:r>
        <w:r w:rsidR="005202C0">
          <w:rPr>
            <w:noProof/>
            <w:webHidden/>
          </w:rPr>
          <w:tab/>
        </w:r>
        <w:r w:rsidR="005202C0">
          <w:rPr>
            <w:noProof/>
            <w:webHidden/>
          </w:rPr>
          <w:fldChar w:fldCharType="begin"/>
        </w:r>
        <w:r w:rsidR="005202C0">
          <w:rPr>
            <w:noProof/>
            <w:webHidden/>
          </w:rPr>
          <w:instrText xml:space="preserve"> PAGEREF _Toc59896132 \h </w:instrText>
        </w:r>
        <w:r w:rsidR="005202C0">
          <w:rPr>
            <w:noProof/>
            <w:webHidden/>
          </w:rPr>
        </w:r>
        <w:r w:rsidR="005202C0">
          <w:rPr>
            <w:noProof/>
            <w:webHidden/>
          </w:rPr>
          <w:fldChar w:fldCharType="separate"/>
        </w:r>
        <w:r w:rsidR="007C007A">
          <w:rPr>
            <w:noProof/>
            <w:webHidden/>
          </w:rPr>
          <w:t>8</w:t>
        </w:r>
        <w:r w:rsidR="005202C0">
          <w:rPr>
            <w:noProof/>
            <w:webHidden/>
          </w:rPr>
          <w:fldChar w:fldCharType="end"/>
        </w:r>
      </w:hyperlink>
    </w:p>
    <w:p w14:paraId="61588B20" w14:textId="6FC4E857" w:rsidR="005202C0" w:rsidRDefault="00000000">
      <w:pPr>
        <w:pStyle w:val="TJ2"/>
        <w:tabs>
          <w:tab w:val="right" w:leader="dot" w:pos="8494"/>
        </w:tabs>
        <w:rPr>
          <w:rFonts w:asciiTheme="minorHAnsi" w:eastAsiaTheme="minorEastAsia" w:hAnsiTheme="minorHAnsi" w:cstheme="minorBidi"/>
          <w:noProof/>
          <w:sz w:val="22"/>
          <w:szCs w:val="22"/>
          <w:lang w:eastAsia="hu-HU"/>
        </w:rPr>
      </w:pPr>
      <w:hyperlink w:anchor="_Toc59896133" w:history="1">
        <w:r w:rsidR="005202C0" w:rsidRPr="00CC2D90">
          <w:rPr>
            <w:rStyle w:val="Hiperhivatkozs"/>
            <w:noProof/>
          </w:rPr>
          <w:t>1.1 Formázási tudnivalók</w:t>
        </w:r>
        <w:r w:rsidR="005202C0">
          <w:rPr>
            <w:noProof/>
            <w:webHidden/>
          </w:rPr>
          <w:tab/>
        </w:r>
        <w:r w:rsidR="005202C0">
          <w:rPr>
            <w:noProof/>
            <w:webHidden/>
          </w:rPr>
          <w:fldChar w:fldCharType="begin"/>
        </w:r>
        <w:r w:rsidR="005202C0">
          <w:rPr>
            <w:noProof/>
            <w:webHidden/>
          </w:rPr>
          <w:instrText xml:space="preserve"> PAGEREF _Toc59896133 \h </w:instrText>
        </w:r>
        <w:r w:rsidR="005202C0">
          <w:rPr>
            <w:noProof/>
            <w:webHidden/>
          </w:rPr>
        </w:r>
        <w:r w:rsidR="005202C0">
          <w:rPr>
            <w:noProof/>
            <w:webHidden/>
          </w:rPr>
          <w:fldChar w:fldCharType="separate"/>
        </w:r>
        <w:r w:rsidR="007C007A">
          <w:rPr>
            <w:b/>
            <w:bCs/>
            <w:noProof/>
            <w:webHidden/>
          </w:rPr>
          <w:t>Hiba! A könyvjelző nem létezik.</w:t>
        </w:r>
        <w:r w:rsidR="005202C0">
          <w:rPr>
            <w:noProof/>
            <w:webHidden/>
          </w:rPr>
          <w:fldChar w:fldCharType="end"/>
        </w:r>
      </w:hyperlink>
    </w:p>
    <w:p w14:paraId="1CDE3121" w14:textId="05DCD1C9" w:rsidR="005202C0" w:rsidRDefault="00000000">
      <w:pPr>
        <w:pStyle w:val="TJ3"/>
        <w:tabs>
          <w:tab w:val="right" w:leader="dot" w:pos="8494"/>
        </w:tabs>
        <w:rPr>
          <w:rFonts w:asciiTheme="minorHAnsi" w:eastAsiaTheme="minorEastAsia" w:hAnsiTheme="minorHAnsi" w:cstheme="minorBidi"/>
          <w:noProof/>
          <w:sz w:val="22"/>
          <w:szCs w:val="22"/>
          <w:lang w:eastAsia="hu-HU"/>
        </w:rPr>
      </w:pPr>
      <w:hyperlink w:anchor="_Toc59896134" w:history="1">
        <w:r w:rsidR="005202C0" w:rsidRPr="00CC2D90">
          <w:rPr>
            <w:rStyle w:val="Hiperhivatkozs"/>
            <w:noProof/>
          </w:rPr>
          <w:t>1.1.1 Címsorok</w:t>
        </w:r>
        <w:r w:rsidR="005202C0">
          <w:rPr>
            <w:noProof/>
            <w:webHidden/>
          </w:rPr>
          <w:tab/>
        </w:r>
        <w:r w:rsidR="005202C0">
          <w:rPr>
            <w:noProof/>
            <w:webHidden/>
          </w:rPr>
          <w:fldChar w:fldCharType="begin"/>
        </w:r>
        <w:r w:rsidR="005202C0">
          <w:rPr>
            <w:noProof/>
            <w:webHidden/>
          </w:rPr>
          <w:instrText xml:space="preserve"> PAGEREF _Toc59896134 \h </w:instrText>
        </w:r>
        <w:r w:rsidR="005202C0">
          <w:rPr>
            <w:noProof/>
            <w:webHidden/>
          </w:rPr>
        </w:r>
        <w:r w:rsidR="005202C0">
          <w:rPr>
            <w:noProof/>
            <w:webHidden/>
          </w:rPr>
          <w:fldChar w:fldCharType="separate"/>
        </w:r>
        <w:r w:rsidR="007C007A">
          <w:rPr>
            <w:noProof/>
            <w:webHidden/>
          </w:rPr>
          <w:t>21</w:t>
        </w:r>
        <w:r w:rsidR="005202C0">
          <w:rPr>
            <w:noProof/>
            <w:webHidden/>
          </w:rPr>
          <w:fldChar w:fldCharType="end"/>
        </w:r>
      </w:hyperlink>
    </w:p>
    <w:p w14:paraId="130F850D" w14:textId="653F3488" w:rsidR="005202C0" w:rsidRDefault="00000000">
      <w:pPr>
        <w:pStyle w:val="TJ3"/>
        <w:tabs>
          <w:tab w:val="right" w:leader="dot" w:pos="8494"/>
        </w:tabs>
        <w:rPr>
          <w:rFonts w:asciiTheme="minorHAnsi" w:eastAsiaTheme="minorEastAsia" w:hAnsiTheme="minorHAnsi" w:cstheme="minorBidi"/>
          <w:noProof/>
          <w:sz w:val="22"/>
          <w:szCs w:val="22"/>
          <w:lang w:eastAsia="hu-HU"/>
        </w:rPr>
      </w:pPr>
      <w:hyperlink w:anchor="_Toc59896135" w:history="1">
        <w:r w:rsidR="005202C0" w:rsidRPr="00CC2D90">
          <w:rPr>
            <w:rStyle w:val="Hiperhivatkozs"/>
            <w:noProof/>
          </w:rPr>
          <w:t>1.1.2 Képek</w:t>
        </w:r>
        <w:r w:rsidR="005202C0">
          <w:rPr>
            <w:noProof/>
            <w:webHidden/>
          </w:rPr>
          <w:tab/>
        </w:r>
        <w:r w:rsidR="005202C0">
          <w:rPr>
            <w:noProof/>
            <w:webHidden/>
          </w:rPr>
          <w:fldChar w:fldCharType="begin"/>
        </w:r>
        <w:r w:rsidR="005202C0">
          <w:rPr>
            <w:noProof/>
            <w:webHidden/>
          </w:rPr>
          <w:instrText xml:space="preserve"> PAGEREF _Toc59896135 \h </w:instrText>
        </w:r>
        <w:r w:rsidR="005202C0">
          <w:rPr>
            <w:noProof/>
            <w:webHidden/>
          </w:rPr>
        </w:r>
        <w:r w:rsidR="005202C0">
          <w:rPr>
            <w:noProof/>
            <w:webHidden/>
          </w:rPr>
          <w:fldChar w:fldCharType="separate"/>
        </w:r>
        <w:r w:rsidR="007C007A">
          <w:rPr>
            <w:noProof/>
            <w:webHidden/>
          </w:rPr>
          <w:t>21</w:t>
        </w:r>
        <w:r w:rsidR="005202C0">
          <w:rPr>
            <w:noProof/>
            <w:webHidden/>
          </w:rPr>
          <w:fldChar w:fldCharType="end"/>
        </w:r>
      </w:hyperlink>
    </w:p>
    <w:p w14:paraId="556FF0D4" w14:textId="59953E0E" w:rsidR="005202C0" w:rsidRDefault="00000000">
      <w:pPr>
        <w:pStyle w:val="TJ3"/>
        <w:tabs>
          <w:tab w:val="right" w:leader="dot" w:pos="8494"/>
        </w:tabs>
        <w:rPr>
          <w:rFonts w:asciiTheme="minorHAnsi" w:eastAsiaTheme="minorEastAsia" w:hAnsiTheme="minorHAnsi" w:cstheme="minorBidi"/>
          <w:noProof/>
          <w:sz w:val="22"/>
          <w:szCs w:val="22"/>
          <w:lang w:eastAsia="hu-HU"/>
        </w:rPr>
      </w:pPr>
      <w:hyperlink w:anchor="_Toc59896136" w:history="1">
        <w:r w:rsidR="005202C0" w:rsidRPr="00CC2D90">
          <w:rPr>
            <w:rStyle w:val="Hiperhivatkozs"/>
            <w:noProof/>
          </w:rPr>
          <w:t>1.1.3 Kódrészletek</w:t>
        </w:r>
        <w:r w:rsidR="005202C0">
          <w:rPr>
            <w:noProof/>
            <w:webHidden/>
          </w:rPr>
          <w:tab/>
        </w:r>
        <w:r w:rsidR="005202C0">
          <w:rPr>
            <w:noProof/>
            <w:webHidden/>
          </w:rPr>
          <w:fldChar w:fldCharType="begin"/>
        </w:r>
        <w:r w:rsidR="005202C0">
          <w:rPr>
            <w:noProof/>
            <w:webHidden/>
          </w:rPr>
          <w:instrText xml:space="preserve"> PAGEREF _Toc59896136 \h </w:instrText>
        </w:r>
        <w:r w:rsidR="005202C0">
          <w:rPr>
            <w:noProof/>
            <w:webHidden/>
          </w:rPr>
        </w:r>
        <w:r w:rsidR="005202C0">
          <w:rPr>
            <w:noProof/>
            <w:webHidden/>
          </w:rPr>
          <w:fldChar w:fldCharType="separate"/>
        </w:r>
        <w:r w:rsidR="007C007A">
          <w:rPr>
            <w:noProof/>
            <w:webHidden/>
          </w:rPr>
          <w:t>21</w:t>
        </w:r>
        <w:r w:rsidR="005202C0">
          <w:rPr>
            <w:noProof/>
            <w:webHidden/>
          </w:rPr>
          <w:fldChar w:fldCharType="end"/>
        </w:r>
      </w:hyperlink>
    </w:p>
    <w:p w14:paraId="4276DC31" w14:textId="72D93B97" w:rsidR="005202C0" w:rsidRDefault="00000000">
      <w:pPr>
        <w:pStyle w:val="TJ3"/>
        <w:tabs>
          <w:tab w:val="right" w:leader="dot" w:pos="8494"/>
        </w:tabs>
        <w:rPr>
          <w:rFonts w:asciiTheme="minorHAnsi" w:eastAsiaTheme="minorEastAsia" w:hAnsiTheme="minorHAnsi" w:cstheme="minorBidi"/>
          <w:noProof/>
          <w:sz w:val="22"/>
          <w:szCs w:val="22"/>
          <w:lang w:eastAsia="hu-HU"/>
        </w:rPr>
      </w:pPr>
      <w:hyperlink w:anchor="_Toc59896137" w:history="1">
        <w:r w:rsidR="005202C0" w:rsidRPr="00CC2D90">
          <w:rPr>
            <w:rStyle w:val="Hiperhivatkozs"/>
            <w:noProof/>
          </w:rPr>
          <w:t>1.1.4 Irodalomjegyzék</w:t>
        </w:r>
        <w:r w:rsidR="005202C0">
          <w:rPr>
            <w:noProof/>
            <w:webHidden/>
          </w:rPr>
          <w:tab/>
        </w:r>
        <w:r w:rsidR="005202C0">
          <w:rPr>
            <w:noProof/>
            <w:webHidden/>
          </w:rPr>
          <w:fldChar w:fldCharType="begin"/>
        </w:r>
        <w:r w:rsidR="005202C0">
          <w:rPr>
            <w:noProof/>
            <w:webHidden/>
          </w:rPr>
          <w:instrText xml:space="preserve"> PAGEREF _Toc59896137 \h </w:instrText>
        </w:r>
        <w:r w:rsidR="005202C0">
          <w:rPr>
            <w:noProof/>
            <w:webHidden/>
          </w:rPr>
        </w:r>
        <w:r w:rsidR="005202C0">
          <w:rPr>
            <w:noProof/>
            <w:webHidden/>
          </w:rPr>
          <w:fldChar w:fldCharType="separate"/>
        </w:r>
        <w:r w:rsidR="007C007A">
          <w:rPr>
            <w:noProof/>
            <w:webHidden/>
          </w:rPr>
          <w:t>21</w:t>
        </w:r>
        <w:r w:rsidR="005202C0">
          <w:rPr>
            <w:noProof/>
            <w:webHidden/>
          </w:rPr>
          <w:fldChar w:fldCharType="end"/>
        </w:r>
      </w:hyperlink>
    </w:p>
    <w:p w14:paraId="64EA2235" w14:textId="4F0B4EFA" w:rsidR="005202C0" w:rsidRDefault="00000000">
      <w:pPr>
        <w:pStyle w:val="TJ1"/>
        <w:rPr>
          <w:rFonts w:asciiTheme="minorHAnsi" w:eastAsiaTheme="minorEastAsia" w:hAnsiTheme="minorHAnsi" w:cstheme="minorBidi"/>
          <w:b w:val="0"/>
          <w:noProof/>
          <w:sz w:val="22"/>
          <w:szCs w:val="22"/>
          <w:lang w:eastAsia="hu-HU"/>
        </w:rPr>
      </w:pPr>
      <w:hyperlink w:anchor="_Toc59896138" w:history="1">
        <w:r w:rsidR="005202C0" w:rsidRPr="00CC2D90">
          <w:rPr>
            <w:rStyle w:val="Hiperhivatkozs"/>
            <w:noProof/>
          </w:rPr>
          <w:t>2 Utolsó simítások</w:t>
        </w:r>
        <w:r w:rsidR="005202C0">
          <w:rPr>
            <w:noProof/>
            <w:webHidden/>
          </w:rPr>
          <w:tab/>
        </w:r>
        <w:r w:rsidR="005202C0">
          <w:rPr>
            <w:noProof/>
            <w:webHidden/>
          </w:rPr>
          <w:fldChar w:fldCharType="begin"/>
        </w:r>
        <w:r w:rsidR="005202C0">
          <w:rPr>
            <w:noProof/>
            <w:webHidden/>
          </w:rPr>
          <w:instrText xml:space="preserve"> PAGEREF _Toc59896138 \h </w:instrText>
        </w:r>
        <w:r w:rsidR="005202C0">
          <w:rPr>
            <w:noProof/>
            <w:webHidden/>
          </w:rPr>
        </w:r>
        <w:r w:rsidR="005202C0">
          <w:rPr>
            <w:noProof/>
            <w:webHidden/>
          </w:rPr>
          <w:fldChar w:fldCharType="separate"/>
        </w:r>
        <w:r w:rsidR="007C007A">
          <w:rPr>
            <w:noProof/>
            <w:webHidden/>
          </w:rPr>
          <w:t>22</w:t>
        </w:r>
        <w:r w:rsidR="005202C0">
          <w:rPr>
            <w:noProof/>
            <w:webHidden/>
          </w:rPr>
          <w:fldChar w:fldCharType="end"/>
        </w:r>
      </w:hyperlink>
    </w:p>
    <w:p w14:paraId="052F465D" w14:textId="0FE5C602" w:rsidR="005202C0" w:rsidRDefault="00000000">
      <w:pPr>
        <w:pStyle w:val="TJ1"/>
        <w:rPr>
          <w:rFonts w:asciiTheme="minorHAnsi" w:eastAsiaTheme="minorEastAsia" w:hAnsiTheme="minorHAnsi" w:cstheme="minorBidi"/>
          <w:b w:val="0"/>
          <w:noProof/>
          <w:sz w:val="22"/>
          <w:szCs w:val="22"/>
          <w:lang w:eastAsia="hu-HU"/>
        </w:rPr>
      </w:pPr>
      <w:hyperlink w:anchor="_Toc59896139" w:history="1">
        <w:r w:rsidR="005202C0" w:rsidRPr="00CC2D90">
          <w:rPr>
            <w:rStyle w:val="Hiperhivatkozs"/>
            <w:noProof/>
          </w:rPr>
          <w:t>Irodalomjegyzék</w:t>
        </w:r>
        <w:r w:rsidR="005202C0">
          <w:rPr>
            <w:noProof/>
            <w:webHidden/>
          </w:rPr>
          <w:tab/>
        </w:r>
        <w:r w:rsidR="005202C0">
          <w:rPr>
            <w:noProof/>
            <w:webHidden/>
          </w:rPr>
          <w:fldChar w:fldCharType="begin"/>
        </w:r>
        <w:r w:rsidR="005202C0">
          <w:rPr>
            <w:noProof/>
            <w:webHidden/>
          </w:rPr>
          <w:instrText xml:space="preserve"> PAGEREF _Toc59896139 \h </w:instrText>
        </w:r>
        <w:r w:rsidR="005202C0">
          <w:rPr>
            <w:noProof/>
            <w:webHidden/>
          </w:rPr>
        </w:r>
        <w:r w:rsidR="005202C0">
          <w:rPr>
            <w:noProof/>
            <w:webHidden/>
          </w:rPr>
          <w:fldChar w:fldCharType="separate"/>
        </w:r>
        <w:r w:rsidR="007C007A">
          <w:rPr>
            <w:noProof/>
            <w:webHidden/>
          </w:rPr>
          <w:t>23</w:t>
        </w:r>
        <w:r w:rsidR="005202C0">
          <w:rPr>
            <w:noProof/>
            <w:webHidden/>
          </w:rPr>
          <w:fldChar w:fldCharType="end"/>
        </w:r>
      </w:hyperlink>
    </w:p>
    <w:p w14:paraId="01AB21F9" w14:textId="36330940" w:rsidR="005202C0" w:rsidRDefault="00000000">
      <w:pPr>
        <w:pStyle w:val="TJ1"/>
        <w:rPr>
          <w:rFonts w:asciiTheme="minorHAnsi" w:eastAsiaTheme="minorEastAsia" w:hAnsiTheme="minorHAnsi" w:cstheme="minorBidi"/>
          <w:b w:val="0"/>
          <w:noProof/>
          <w:sz w:val="22"/>
          <w:szCs w:val="22"/>
          <w:lang w:eastAsia="hu-HU"/>
        </w:rPr>
      </w:pPr>
      <w:hyperlink w:anchor="_Toc59896140" w:history="1">
        <w:r w:rsidR="005202C0" w:rsidRPr="00CC2D90">
          <w:rPr>
            <w:rStyle w:val="Hiperhivatkozs"/>
            <w:noProof/>
          </w:rPr>
          <w:t>Függelék</w:t>
        </w:r>
        <w:r w:rsidR="005202C0">
          <w:rPr>
            <w:noProof/>
            <w:webHidden/>
          </w:rPr>
          <w:tab/>
        </w:r>
        <w:r w:rsidR="005202C0">
          <w:rPr>
            <w:noProof/>
            <w:webHidden/>
          </w:rPr>
          <w:fldChar w:fldCharType="begin"/>
        </w:r>
        <w:r w:rsidR="005202C0">
          <w:rPr>
            <w:noProof/>
            <w:webHidden/>
          </w:rPr>
          <w:instrText xml:space="preserve"> PAGEREF _Toc59896140 \h </w:instrText>
        </w:r>
        <w:r w:rsidR="005202C0">
          <w:rPr>
            <w:noProof/>
            <w:webHidden/>
          </w:rPr>
        </w:r>
        <w:r w:rsidR="005202C0">
          <w:rPr>
            <w:noProof/>
            <w:webHidden/>
          </w:rPr>
          <w:fldChar w:fldCharType="separate"/>
        </w:r>
        <w:r w:rsidR="007C007A">
          <w:rPr>
            <w:noProof/>
            <w:webHidden/>
          </w:rPr>
          <w:t>24</w:t>
        </w:r>
        <w:r w:rsidR="005202C0">
          <w:rPr>
            <w:noProof/>
            <w:webHidden/>
          </w:rPr>
          <w:fldChar w:fldCharType="end"/>
        </w:r>
      </w:hyperlink>
    </w:p>
    <w:p w14:paraId="01B0DC16" w14:textId="74E858FF" w:rsidR="00730B3C" w:rsidRDefault="00730B3C">
      <w:r>
        <w:rPr>
          <w:b/>
          <w:bCs/>
        </w:rPr>
        <w:fldChar w:fldCharType="end"/>
      </w:r>
    </w:p>
    <w:p w14:paraId="78F7E073" w14:textId="77777777" w:rsidR="0063585C" w:rsidRPr="00B50CAA" w:rsidRDefault="0063585C" w:rsidP="007B6F31">
      <w:pPr>
        <w:pStyle w:val="Kpalrs"/>
      </w:pPr>
    </w:p>
    <w:p w14:paraId="586A9F47" w14:textId="77777777" w:rsidR="00681E99" w:rsidRPr="00B50CAA" w:rsidRDefault="00681E99" w:rsidP="00854BDC">
      <w:pPr>
        <w:pStyle w:val="Nyilatkozatcm"/>
      </w:pPr>
      <w:r w:rsidRPr="00B50CAA">
        <w:lastRenderedPageBreak/>
        <w:t>Hallgatói nyilatkozat</w:t>
      </w:r>
    </w:p>
    <w:p w14:paraId="0D6D4F2C" w14:textId="33909251" w:rsidR="00681E99" w:rsidRDefault="00681E99" w:rsidP="005E01E0">
      <w:pPr>
        <w:pStyle w:val="Nyilatkozatszveg"/>
      </w:pPr>
      <w:r w:rsidRPr="00B50CAA">
        <w:t xml:space="preserve">Alulírott </w:t>
      </w:r>
      <w:r w:rsidR="00C476B0">
        <w:rPr>
          <w:b/>
          <w:bCs/>
        </w:rPr>
        <w:t>Balla Péter Keve</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0B24CE14"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E720D1">
        <w:rPr>
          <w:noProof/>
        </w:rPr>
        <w:t>2023. 12. 06.</w:t>
      </w:r>
      <w:r w:rsidRPr="00B50CAA">
        <w:fldChar w:fldCharType="end"/>
      </w:r>
    </w:p>
    <w:p w14:paraId="5128D61A" w14:textId="77777777" w:rsidR="00681E99" w:rsidRDefault="005E01E0" w:rsidP="00854BDC">
      <w:pPr>
        <w:pStyle w:val="Nyilatkozatalrs"/>
      </w:pPr>
      <w:r>
        <w:tab/>
      </w:r>
      <w:r w:rsidR="00854BDC">
        <w:t>...</w:t>
      </w:r>
      <w:r>
        <w:t>…………………………………………….</w:t>
      </w:r>
    </w:p>
    <w:p w14:paraId="26AA76B1" w14:textId="0FB6D07B" w:rsidR="005E01E0" w:rsidRDefault="005E01E0" w:rsidP="00854BDC">
      <w:pPr>
        <w:pStyle w:val="Nyilatkozatalrs"/>
      </w:pPr>
      <w:r>
        <w:tab/>
      </w:r>
      <w:r w:rsidR="00C476B0">
        <w:t>Balla Pétr Keve</w:t>
      </w:r>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70E83734" w14:textId="2E4D2338" w:rsidR="00A05798" w:rsidRDefault="0063585C" w:rsidP="00E720D1">
      <w:pPr>
        <w:pStyle w:val="Fejezetcimszmozsnlkl"/>
      </w:pPr>
      <w:bookmarkStart w:id="0" w:name="_Toc59896130"/>
      <w:r w:rsidRPr="00B50CAA">
        <w:lastRenderedPageBreak/>
        <w:t>Összefoglaló</w:t>
      </w:r>
      <w:bookmarkEnd w:id="0"/>
    </w:p>
    <w:p w14:paraId="6366488B" w14:textId="5D5862E5" w:rsidR="00A05798" w:rsidRDefault="00A05798" w:rsidP="006A1707">
      <w:r>
        <w:t xml:space="preserve">A diplomatervem témája egy olyan alkalmazás tervezése és megvalósítása, amely a pénzügyi tervezés és költségkezelés egyszerűsítését célozza meg. A kiinduló pontom az volt, hogy </w:t>
      </w:r>
      <w:r w:rsidR="007312AA">
        <w:t>nem találtam számomra megfelelő alkalmazást a pénzügyeim vezetésére, márpedig ez egy igen fontos része egy felelős ember életének. E</w:t>
      </w:r>
      <w:r w:rsidR="002A52CF">
        <w:t>r</w:t>
      </w:r>
      <w:r w:rsidR="007312AA">
        <w:t>ről részletesen a motivációm cím alatt írok.</w:t>
      </w:r>
    </w:p>
    <w:p w14:paraId="3DD40514" w14:textId="0B9FCE68" w:rsidR="00A05798" w:rsidRDefault="00A05798" w:rsidP="00A05798">
      <w:r>
        <w:t xml:space="preserve">A probléma felismerése alapján elhatároztam, hogy egy olyan alkalmazást tervezek és valósítok meg, amely segít a felhasználóknak a pénzügyi tervezésben, és </w:t>
      </w:r>
      <w:r w:rsidR="007312AA">
        <w:t>mindezt egy nagyon felhasználóbarát módon</w:t>
      </w:r>
      <w:r>
        <w:t xml:space="preserve"> Az alkalmazás neve BuXa, és a Flutter keretrendszer segítségével íródott, lehetővé téve az elérhetőségét mind weben, mind Android platformon. Az alkalmazás funkciói között szerepel a bevételek és kiadások nyomon követése, különféle zsebek létrehozása a</w:t>
      </w:r>
      <w:r w:rsidR="007312AA">
        <w:t xml:space="preserve"> kényelmes és átlátható rendszerezéshez</w:t>
      </w:r>
      <w:r>
        <w:t xml:space="preserve">, valamint a tartozások kezelése, beleértve a </w:t>
      </w:r>
      <w:r w:rsidR="007312AA">
        <w:t>felvezetett emberek</w:t>
      </w:r>
      <w:r>
        <w:t xml:space="preserve"> közötti </w:t>
      </w:r>
      <w:r w:rsidR="007312AA">
        <w:t>tartozások optimális megadási módjának kiszámítását</w:t>
      </w:r>
      <w:r>
        <w:t>.</w:t>
      </w:r>
      <w:r w:rsidR="007312AA">
        <w:t xml:space="preserve"> Ezeken kívül különböző lekérdezések végrehajtását lehet elvégezni az alkalmazással.</w:t>
      </w:r>
    </w:p>
    <w:p w14:paraId="154920FB" w14:textId="3B9ED72D" w:rsidR="00A05798" w:rsidRDefault="00A05798" w:rsidP="006A1707">
      <w:r>
        <w:t xml:space="preserve">A diplomatervem struktúrájában részletesen ismertetem a feladat kiindulópontját, a probléma és kihívások részletes meghatározását. Ezután bemutatom az alkalmazás tervezési és fejlesztési folyamatát, számos kisebb célt kitűzve a feladat részletes feldolgozásához. A dokumentáció során kitérek az alkalmazás </w:t>
      </w:r>
      <w:r w:rsidR="00E720D1">
        <w:t>tesztelésére is</w:t>
      </w:r>
    </w:p>
    <w:p w14:paraId="23336BFE" w14:textId="762457EC" w:rsidR="00A05798" w:rsidRPr="00D23BFC" w:rsidRDefault="00A05798" w:rsidP="00A05798">
      <w:r>
        <w:t>A</w:t>
      </w:r>
      <w:r w:rsidR="00E720D1">
        <w:t xml:space="preserve"> szakdolgozatomban </w:t>
      </w:r>
      <w:r>
        <w:t xml:space="preserve">felvázolom a dolgozat struktúráját, elindulva a problémafelismeréstől és az ismerkedési folyamattól, átvezetve a tervezés és fejlesztés részletein, majd elérve az alkalmazás tesztelésének módszerét </w:t>
      </w:r>
      <w:r w:rsidR="00E720D1">
        <w:t>.</w:t>
      </w:r>
      <w:r>
        <w:t xml:space="preserve"> Ezen keresztül a diplomaterv a pénzügyi tervezés és alkalmazásfejlesztés területén szerzett tudásom kiterjedt bemutatását tűzi ki célul.</w:t>
      </w:r>
    </w:p>
    <w:p w14:paraId="18F0F7B7" w14:textId="77777777" w:rsidR="0063585C" w:rsidRDefault="0063585C" w:rsidP="00816BCB">
      <w:pPr>
        <w:pStyle w:val="Fejezetcimszmozsnlkl"/>
      </w:pPr>
      <w:bookmarkStart w:id="1" w:name="_Toc59896131"/>
      <w:r w:rsidRPr="00B50CAA">
        <w:lastRenderedPageBreak/>
        <w:t>Abstract</w:t>
      </w:r>
      <w:bookmarkEnd w:id="1"/>
    </w:p>
    <w:p w14:paraId="557610A4" w14:textId="45972D6F" w:rsidR="00C11773" w:rsidRDefault="00C11773" w:rsidP="00C11773">
      <w:r>
        <w:t>The topic of my thesis is the design and implementation of an application aimed at simplifying financial planning and expense management. My starting point was the lack of a suitable application for managing my finances, which is an important aspect of a responsible individual's life. I elaborate on this in detail under the title of my motivation.</w:t>
      </w:r>
    </w:p>
    <w:p w14:paraId="394F0494" w14:textId="70F4D654" w:rsidR="00C11773" w:rsidRDefault="00C11773" w:rsidP="00C11773">
      <w:r>
        <w:t>Based on the recognition of the problem, I decided to design and implement an application that helps users with financial planning in a very user-friendly manner. The application is named BuXa and is written using the Flutter framework, allowing its accessibility both on the web and on the Android platform. The features of the application include tracking income and expenses, creating various pockets for convenient and transparent organization, and managing debts, including calculating the optimal method of entering debts between introduced individuals. In addition, various queries can be executed with the application.</w:t>
      </w:r>
    </w:p>
    <w:p w14:paraId="7A058511" w14:textId="7BCF3EB0" w:rsidR="00C11773" w:rsidRDefault="00C11773" w:rsidP="00C11773">
      <w:r>
        <w:t>In the structure of my thesis, I detail the starting point of the task, define the problem and challenges. Then, I present the design and development process of the application, setting numerous smaller goals for the detailed processing of the task. During the documentation, I also focus on testing the application.</w:t>
      </w:r>
    </w:p>
    <w:p w14:paraId="6F5BD6FC" w14:textId="576C4DE3" w:rsidR="00692605" w:rsidRDefault="00C11773" w:rsidP="00C11773">
      <w:r>
        <w:t>In my thesis, I outline the structure of the thesis, starting from problem recognition and the process of getting acquainted, moving through the details of design and development, and reaching the method of testing the application. Through this, the thesis aims to extensively present my knowledge in the field of financial planning and application development.</w:t>
      </w:r>
    </w:p>
    <w:p w14:paraId="31536188" w14:textId="1B107351" w:rsidR="001A57BC" w:rsidRDefault="003F5425" w:rsidP="006A1B7F">
      <w:pPr>
        <w:pStyle w:val="Cmsor1"/>
      </w:pPr>
      <w:bookmarkStart w:id="2" w:name="_Toc332797397"/>
      <w:bookmarkStart w:id="3" w:name="_Toc59896132"/>
      <w:r>
        <w:lastRenderedPageBreak/>
        <w:t>Bevezetés</w:t>
      </w:r>
      <w:bookmarkEnd w:id="2"/>
      <w:bookmarkEnd w:id="3"/>
    </w:p>
    <w:p w14:paraId="0B2D2F83" w14:textId="4EBE6E5B" w:rsidR="002841F9" w:rsidRDefault="00A8083C" w:rsidP="002841F9">
      <w:pPr>
        <w:pStyle w:val="Cmsor2"/>
      </w:pPr>
      <w:r>
        <w:t>Motiváció</w:t>
      </w:r>
    </w:p>
    <w:p w14:paraId="3049798F" w14:textId="69986B6E" w:rsidR="001D4311" w:rsidRDefault="001D4311" w:rsidP="001D4311">
      <w:r>
        <w:t>Az én motivációm ezen alkalmazás létrehozásához a pénzügyeim tudatos kezelése iránti elkötelezettségemre vezethető vissza. Az anyagi felelősségvállalás iránti érdeklődésem már fiatal koromban, 8. osztályos, 14 éves koromban kezdődött, amikor megkaptam az első fizetésemet. Ezt az érdeklődést a nagypapámtól örököltem, aki szintén gondosan vezette pénzügyeit. Az első kísérleteim egy egyszerű Excel táblázatban történtek, ahol azonban sajnos elveszett az adataim egy telefonhiba miatt.</w:t>
      </w:r>
    </w:p>
    <w:p w14:paraId="77E6B453" w14:textId="78D84BD9" w:rsidR="001D4311" w:rsidRDefault="001D4311" w:rsidP="001D4311">
      <w:r>
        <w:t>Az esetből nem okulva, következő telefonomon ismét Excel táblázatban vezettem pénzügyeimet, de sajnos ez is elveszett, amikor a telefon meghibásodott. Ekkor merült fel bennem az ötlet, hogy a Google táblázatot használjam, így adataim szinkronizálva voltak a Google Drive-fal, és így biztonságban maradtak. Már itt elkezdtem használni funkciókat a könnyebb kezelhetőség érdekében, és terveztem, hogy ha megtanulok programozni, létrehozok egy alkalmazást, ami automatikusan beolvassa és értékeli a pénzügyeimet.</w:t>
      </w:r>
    </w:p>
    <w:p w14:paraId="7C83DE4A" w14:textId="79EDD6C5" w:rsidR="001D4311" w:rsidRDefault="001D4311" w:rsidP="00241699">
      <w:r>
        <w:t>Ezen elképzelésemet az motiválta, hogy nem találtam olyan alkalmazást, amely teljes mértékben testreszabható lenne számomra. Más alkalmazásokban hiányzott a zsebek létrehozásának lehetősége, vagy túl sok olyan felesleges funkció volt, amelyeket nem lehetett kikapcsolni, ami zavaróvá tette a használatukat. Az igényem az volt, hogy egy olyan alkalmazást hozzak létre, amely kizárólag az enyém, minden gomb és funkció pontosan ott, ahol szükséges, és segít a pénzügyi helyzetem átlátásában és kezelésében.</w:t>
      </w:r>
    </w:p>
    <w:p w14:paraId="4C3D559F" w14:textId="1F5CA682" w:rsidR="001D4311" w:rsidRDefault="001D4311" w:rsidP="001D4311">
      <w:r>
        <w:t xml:space="preserve">Az egyszerűség elve vezetett, és úgy éreztem, hogy ez egy olyan egyszerű probléma, amit senki sem oldott meg kielégítően. Amikor az egyetem lehetőséget biztosított egy önálló laboratórium tárgy keretében saját projekt </w:t>
      </w:r>
      <w:r w:rsidR="00241699">
        <w:t>végigvitelében</w:t>
      </w:r>
      <w:r>
        <w:t>, azonnal felhasználtam az alkalmat. Elsőként Android platformon, Kotlin programozási nyelven megalkottam az alkalmazást, majd a szakdolgozatom témájává választottam, átírva azt Flutter keretrendszerre, hogy mind weben, mind mobil eszközökön futtatható legyen.</w:t>
      </w:r>
      <w:r w:rsidR="00241699">
        <w:t xml:space="preserve"> </w:t>
      </w:r>
      <w:r w:rsidR="00241699" w:rsidRPr="00241699">
        <w:t xml:space="preserve">Miután egy félig működő alkalmazással rendelkeztem, az alkotói folyamat számomra nem csak kötelesség, hanem szenvedély lett. Motivációm egyre csak nőtt, és az alkalmazás különböző hasznos funkcióinak tervezése vált az egyik legkedvesebb </w:t>
      </w:r>
      <w:r w:rsidR="00241699" w:rsidRPr="00241699">
        <w:lastRenderedPageBreak/>
        <w:t>hobbimmá.</w:t>
      </w:r>
      <w:r w:rsidR="003869E6">
        <w:t xml:space="preserve"> (Sajnos ezek nagy részét nem tudtam megvalósítani)</w:t>
      </w:r>
      <w:r w:rsidR="00241699" w:rsidRPr="00241699">
        <w:t xml:space="preserve"> Különösen érdekelt a felhasználói felület (UI) tervezése, és elköteleztem magam abban, hogy az alkalmazás rendelkezzen egy ergonomikus és könnyen kezelhető felülettel. A felhasználói élmény tervezése és az ergonómiai szempontok kutatása olyan területté vált, ahol nem csupán technikai, de művészi kreativitásomat is kifejleszthettem, hogy az alkalmazás ne csak hatékony legyen, hanem esztétikailag is kielégítő a felhasználók számára.</w:t>
      </w:r>
      <w:r w:rsidR="00241699">
        <w:t xml:space="preserve"> Habár az esztétika nem állt elől a prioritás listán a fejlesztés során, így azon van még mit javítani.</w:t>
      </w:r>
    </w:p>
    <w:p w14:paraId="1E057194" w14:textId="4B01A3A3" w:rsidR="00A8083C" w:rsidRDefault="00A8083C" w:rsidP="006C49C7">
      <w:pPr>
        <w:pStyle w:val="Cmsor2"/>
      </w:pPr>
      <w:r>
        <w:t>A dolgozat felépítése</w:t>
      </w:r>
    </w:p>
    <w:p w14:paraId="36B27189" w14:textId="5CCA1E44" w:rsidR="006C49C7" w:rsidRPr="006C49C7" w:rsidRDefault="006C49C7" w:rsidP="006C49C7"/>
    <w:p w14:paraId="1B530B95" w14:textId="2E600ECD" w:rsidR="00431FFF" w:rsidRDefault="00000000" w:rsidP="008B2925">
      <w:pPr>
        <w:pStyle w:val="Cmsor1"/>
      </w:pPr>
      <w:r>
        <w:rPr>
          <w:noProof/>
        </w:rPr>
        <w:lastRenderedPageBreak/>
        <w:pict w14:anchorId="70660F02">
          <v:rect id="Szabadkéz 1" o:spid="_x0000_s1029" style="position:absolute;left:0;text-align:left;margin-left:562.55pt;margin-top:-79.45pt;width:29.55pt;height:122.6pt;z-index:251658240;visibility:visible;mso-wrap-style:square;mso-wrap-distance-left:9pt;mso-wrap-distance-top:0;mso-wrap-distance-right:9pt;mso-wrap-distance-bottom:0;mso-position-horizontal:absolute;mso-position-horizontal-relative:text;mso-position-vertical:absolute;mso-position-vertical-relative:text" filled="f" strokeweight="3.5mm">
            <v:stroke endcap="round"/>
            <v:path shadowok="f" o:extrusionok="f" fillok="f" insetpenok="f"/>
            <o:lock v:ext="edit" rotation="t" aspectratio="t" verticies="t" text="t" shapetype="t"/>
            <o:ink i="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" annotation="t"/>
          </v:rect>
        </w:pict>
      </w:r>
      <w:r w:rsidR="00431FFF">
        <w:t>Felhasznált technológiák</w:t>
      </w:r>
    </w:p>
    <w:p w14:paraId="7F92C039" w14:textId="1BEC7862" w:rsidR="00431FFF" w:rsidRDefault="00431FFF" w:rsidP="00431FFF">
      <w:r>
        <w:t>Az alábbi fejezetben kifejtem, hogy milyen fontosabb technológiákat használtam az alkalmazásom megalkotásakor, valamint leírom, hogy az app milyen területein volt szükség ezekre.</w:t>
      </w:r>
    </w:p>
    <w:p w14:paraId="35E73DA1" w14:textId="2A14E3DB" w:rsidR="00595EC9" w:rsidRDefault="00595EC9" w:rsidP="00595EC9">
      <w:pPr>
        <w:pStyle w:val="Cmsor2"/>
      </w:pPr>
      <w:r>
        <w:t>Firebase Authentication</w:t>
      </w:r>
    </w:p>
    <w:p w14:paraId="43D117AF" w14:textId="5DD389A4" w:rsidR="00431FFF" w:rsidRDefault="00431FFF" w:rsidP="00431FFF">
      <w:r w:rsidRPr="00431FFF">
        <w:t>A legtöbb alkalmazásnak szüksége van a felhasználó személyazonosságának igazolására és az azonosításra. Ez biztosítja az alkalmazás számára a felhasználó adatainak biztonságos tárolását, és lehetővé teszi, hogy a személyre szabott élményt konzisztensen kínálja a felhasználó összes eszközén. A Firebase Authentication lehetőséget biztosít az alkalmazásra való regisztrációra, regisztrációt követő e-mailes megerősítésre, bejelentkezésre, kijelentkezésre, valamint e-mail és jelszó módosításra. A regisztráció és a későbbi bejelentkezés során többféle azonosítási módszer áll rendelkezésre, például e-mail, telefon, Google vagy Facebook alapú azonosítás.</w:t>
      </w:r>
      <w:r>
        <w:t xml:space="preserve"> Én az alkalmazásomhoz az e-mai címes és jelszavas bejelentkezést választottam. Ennek oka, hogy </w:t>
      </w:r>
      <w:r w:rsidR="004F086F">
        <w:t>szükségem volt az alkalmazásban egy egyedi azonosítóra, ami ebben az esetben a bejelentkezett felhasználó e-mail címe.</w:t>
      </w:r>
    </w:p>
    <w:p w14:paraId="0057C306" w14:textId="02FE271F" w:rsidR="00595EC9" w:rsidRDefault="00595EC9" w:rsidP="00595EC9">
      <w:pPr>
        <w:pStyle w:val="Cmsor2"/>
      </w:pPr>
      <w:r>
        <w:t>Firebase Firestore Database</w:t>
      </w:r>
    </w:p>
    <w:p w14:paraId="2CB805C6" w14:textId="14657F5C" w:rsidR="00A11B9B" w:rsidRDefault="00595EC9" w:rsidP="00A11B9B">
      <w:r w:rsidRPr="00595EC9">
        <w:t>A Cloud Firestore egy rendkívül alkalmazkodó, könnyen skálázható adatbázis, amelyet a Firebase és a Google Cloud mobil-, web- és szerverfejlesztések során alkalmaznak. Felhőalapú és valós idejű működés jellemzi, azaz adatait szinkronban tartja az adatbázis használói között valós idejű figyelőkön keresztül. Emellett offline támogatást is nyújt, lehetővé téve érzékeny alkalmazások létrehozását, amelyek zökkenőmentesen működnek a hálózati késleltetéstől vagy az internetkapcsolat hiányától függetlenül. Ezen tulajdonságoknak köszönhetően a Cloud Firestore ideális választás az olyan projektek számára, amelyek rugalmasságot, megbízhatóságot és valós idejű adatkezelést igényelnek.</w:t>
      </w:r>
      <w:r w:rsidR="001F599C">
        <w:t xml:space="preserve"> </w:t>
      </w:r>
      <w:r w:rsidR="001F599C" w:rsidRPr="001F599C">
        <w:t xml:space="preserve">A Cloud Firestore NoSQL adatbázis, ami rugalmas dokumentumorientált modellt alkalmaz, nem relációs adatstruktúrával. A NoSQL adatbázisok előnye, hogy alkalmazkodóképesebbek és könnyebben skálázhatók változó adatstruktúrákhoz és nagyobb adatmennyiségekhez. Ez a rugalmasság lehetővé teszi a </w:t>
      </w:r>
      <w:r w:rsidR="001F599C" w:rsidRPr="001F599C">
        <w:lastRenderedPageBreak/>
        <w:t>gyorsabb fejlesztést és a hatékonyabb adatkezelést dinamikus vagy változó adatok esetén.</w:t>
      </w:r>
    </w:p>
    <w:p w14:paraId="76B9B445" w14:textId="30C58755" w:rsidR="00A7083E" w:rsidRDefault="00A7083E" w:rsidP="00A7083E">
      <w:pPr>
        <w:pStyle w:val="Cmsor2"/>
      </w:pPr>
      <w:r>
        <w:t>SQLite</w:t>
      </w:r>
    </w:p>
    <w:p w14:paraId="1C695182" w14:textId="35CC0D74" w:rsidR="00A7083E" w:rsidRDefault="00A7083E" w:rsidP="00A7083E">
      <w:r>
        <w:t>A Flutter SQLite egy hatékony és könnyen használható adatbáziskezelő megoldás, amelyet a Flutter keretrendszerrel való mobilalkalmazás-fejlesztés során alkalmaznak. A SQLite adatbázis motorra épül, amely egy könnyű, beépített relációs adatbázis, így a Flutter fejlesztőknek lehetőségük van egyszerűen és hatékonyan tárolni, lekérdezni és frissíteni az adatokat az alkalmazásukban. A Flutter SQLite technológia előnyei közé tartozik a platformfüggetlenség, mivel a Flutter maga is egy cross-platform keretrendszer, így az alkalmazások egyszerre futtathatók iOS-en és Androidon. (weben sajnos nem működik) A</w:t>
      </w:r>
      <w:r w:rsidR="00F045D3">
        <w:t>z</w:t>
      </w:r>
      <w:r>
        <w:t xml:space="preserve"> SQLite használata lehetővé teszi az adatok helyi tárolását, ami különösen előnyös offline működés vagy adatok gyors elérésének szükségessége esetén. </w:t>
      </w:r>
      <w:r w:rsidR="004F09D7" w:rsidRPr="004F09D7">
        <w:t>Az én alkalmazásom esetében a Flutter SQLite technológiát kizárólag a mobil Android platformon alkalmazom annak érdekében, hogy az alkalmazás offline módban is hatékonyan működjön. Ennek előnyei közé tartoz</w:t>
      </w:r>
      <w:r w:rsidR="004F09D7">
        <w:t>nak</w:t>
      </w:r>
      <w:r w:rsidR="004F09D7" w:rsidRPr="004F09D7">
        <w:t xml:space="preserve"> a következők:</w:t>
      </w:r>
      <w:r w:rsidR="004F09D7">
        <w:t xml:space="preserve"> gyors adatelérés, egyszerű implementáció, offline funkcionalitás.</w:t>
      </w:r>
    </w:p>
    <w:p w14:paraId="2C633402" w14:textId="3D470583" w:rsidR="00F61318" w:rsidRDefault="00F61318" w:rsidP="00F61318">
      <w:pPr>
        <w:pStyle w:val="Cmsor2"/>
      </w:pPr>
      <w:r>
        <w:t>GitHub</w:t>
      </w:r>
    </w:p>
    <w:p w14:paraId="2DC35974" w14:textId="7F49E3EA" w:rsidR="004F7F04" w:rsidRPr="004F7F04" w:rsidRDefault="004F7F04" w:rsidP="005C37F1">
      <w:r>
        <w:t>A GitHub egy kollaboratív fejlesztési platform, melyet a fejlesztők világszerte használnak projektjeik verziókezelésére és együttműködésük elősegítésére az egyik legnépszerűbb eszköz a programozók körében. A GitHub egy webes platform és hosting szolgáltatás, amely lehetővé teszi a fejlesztők számára, hogy kövessék és közösen dolgozzanak együtt projektjeiken. Az alapvető funkciók közé tartozik a verziókezelés, a problémamegoldás, az ágazatkezelés és a kódkiemelés. Ezekből én a verziókezelést és az ágazatkezelést használtam a dolgozatom írásához.</w:t>
      </w:r>
      <w:r w:rsidR="005C37F1">
        <w:t xml:space="preserve"> </w:t>
      </w:r>
      <w:r>
        <w:t>A verziókezelés révén könnyen visszavonhatók a módosítások, és minden fejlesztő tudja, mi az aktuális verzió.</w:t>
      </w:r>
      <w:r w:rsidR="005C37F1">
        <w:t xml:space="preserve"> (amennyiben többen dolgoznak egy projekten)</w:t>
      </w:r>
      <w:r>
        <w:t xml:space="preserve"> Az ágazatkezelés segítségével párhuzamosan is dolgozhatnak különböző funkciókon, mielőtt azokat a fő kódbázisba </w:t>
      </w:r>
      <w:r w:rsidR="005C37F1">
        <w:t xml:space="preserve">„main” ágra </w:t>
      </w:r>
      <w:r>
        <w:t>integrálnák.</w:t>
      </w:r>
      <w:r w:rsidR="005C37F1">
        <w:t xml:space="preserve"> </w:t>
      </w:r>
      <w:r>
        <w:t>A GitHub egyúttal szolgálhat személyes portfólióként is. A fejlesztők bemutathatják kódjaikat, projektmunkáikat és az általuk elért eredményeket, ami segíthet az álláskeresésben vagy új üzleti lehetőségek teremtésében.</w:t>
      </w:r>
    </w:p>
    <w:p w14:paraId="37D906A8" w14:textId="30A147DC" w:rsidR="009F162C" w:rsidRDefault="009F162C" w:rsidP="009F162C">
      <w:pPr>
        <w:pStyle w:val="Cmsor2"/>
      </w:pPr>
      <w:r>
        <w:lastRenderedPageBreak/>
        <w:t>Visual Studio Code</w:t>
      </w:r>
    </w:p>
    <w:p w14:paraId="247C24CA" w14:textId="31E0E7E8" w:rsidR="00915A86" w:rsidRDefault="00915A86" w:rsidP="00E462C6">
      <w:r>
        <w:t>A Visual Studio Code (VSCode) a modern, könnyűsúlyú, és kiterjedt szövegszerkesztő és fejlesztőkörnyezet, amely széles körben elterjedt a fejlesztők között, nem kivétel innen a Flutter alkalmazások készítői. A VSCode rendelkezik olyan kiegészítőkkel, amelyek lehetővé teszik a hatékony Flutter fejlesztést. A Flutter és Dart kiterjesztések széles skáláját kínálja, amelyek segítik a fejlesztőket a kódírásban, hibakeresésben és az alkalmazások gyors és hatékony építésében.</w:t>
      </w:r>
      <w:r w:rsidR="00E462C6">
        <w:t xml:space="preserve"> </w:t>
      </w:r>
      <w:r>
        <w:t>A VSCode beépített Git integrációval rendelkezik, ami lehetővé teszi a projekt verziókezelését és együttműködését a Git segítségével. A verziókezelési funkciók segítik a változtatások nyomon követését, visszavonását, és könnyű együttműködést biztosítanak.</w:t>
      </w:r>
      <w:r w:rsidR="00E462C6">
        <w:t xml:space="preserve"> </w:t>
      </w:r>
      <w:r>
        <w:t>A VSCode kiváló kódkiemelési funkciókkal rendelkezik, amelyek segítik a fejlesztőket a kód áttekinthetőségében és a könnyű olvashatóságban. Az intelligens kódkiegészítés gyorsabbá teszi a kódírást, és segít elkerülni a tipográfiai hibákat.</w:t>
      </w:r>
      <w:r w:rsidR="00E462C6">
        <w:t xml:space="preserve"> Ezenkívül</w:t>
      </w:r>
      <w:r>
        <w:t xml:space="preserve"> támogatja a gyors és hatékony hibakeresést. A beépített hibakereső és a tesztelési eszközök segítenek az alkalmazások hibamentes fejlesztésében.</w:t>
      </w:r>
      <w:r w:rsidR="00E462C6">
        <w:t xml:space="preserve"> </w:t>
      </w:r>
      <w:r>
        <w:t>Az integrált terminál lehetővé teszi a parancssoros műveletek elvégzését közvetlenül a fejlesztőkörnyezeten belül. Ez elősegíti az alkalmazások futtatását és tesztelését egyetlen ablakban.</w:t>
      </w:r>
    </w:p>
    <w:p w14:paraId="55DCDE18" w14:textId="7D99D401" w:rsidR="00B1008F" w:rsidRDefault="00E462C6" w:rsidP="00B1008F">
      <w:pPr>
        <w:pStyle w:val="Cmsor2"/>
      </w:pPr>
      <w:r>
        <w:t>Flutter</w:t>
      </w:r>
    </w:p>
    <w:p w14:paraId="7CAE5F3F" w14:textId="426FC936" w:rsidR="00B1008F" w:rsidRDefault="00B1008F" w:rsidP="00B1008F">
      <w:r>
        <w:t>A Flutter egy nyílt forráskódú mobilalkalmazás-fejlesztő keretrendszer, melyet a Google készített, és kifejezetten a gyors és hatékony crosplatform-ú mobilalkalmazások létrehozására szolgál. A fejlesztői közösségben széles körű népszerűségnek örvend, és a rendszer fontos jellegzetességei miatt számos előnnyel jár a programozók számára.</w:t>
      </w:r>
    </w:p>
    <w:p w14:paraId="4AE8F294" w14:textId="5586EAEB" w:rsidR="00B1008F" w:rsidRDefault="00B1008F" w:rsidP="00B1008F">
      <w:r>
        <w:t>A Flutterben az alkalmazásokat widgetek segítségével építjük fel, amelyek önálló, kis részegységek és az UI-elemek képviselői. A widgetek moduláris alkotók, amelyeket könnyedén kombinálhatunk és testreszabhatunk az alkalmazás egyedi igényei szerint.</w:t>
      </w:r>
    </w:p>
    <w:p w14:paraId="1189D578" w14:textId="4073D97C" w:rsidR="00B1008F" w:rsidRDefault="00B1008F" w:rsidP="00B1008F">
      <w:r>
        <w:t xml:space="preserve">Ezenkívül a Flutter lehetővé teszi a crosplatform-ú fejlesztést, így a fejlesztők egyszerre hozhatnak létre és futtathatnak Androidra és Web-re optimalizált alkalmazásokat. (ezen kívül IOS-re is) Ez jelentős időmegtakarítást és erőforrások hatékonyabb felhasználását eredményezi. Az élő változtatások lehetőségét kínáló "Hot Reload" funkció egyedi fejlesztői élményt nyújt, lehetővé téve az azonnali visszajelzést és a gyors iterációt a kód fejlesztése során. A Flutter segítségével könnyedén </w:t>
      </w:r>
      <w:r>
        <w:lastRenderedPageBreak/>
        <w:t>kialakíthatók gyönyörű és testreszabható felületek, a fejlesztők pedig könnyen integrálhatnak platformspecifikus kódot az alkalmazásokba. A keretrendszer további előnyeit az optimális teljesítmény, a kiterjedt fejlesztői közösség és a platformfüggetlenség teszi teljessé. A Flutter segítségével modern, hatékony és crostplatform-ú alkalmazásokat készíthetünk, miközben élvezhetjük a fejlesztés során nyújtott széleskörű támogatást és kényelmes eszközöket.</w:t>
      </w:r>
    </w:p>
    <w:p w14:paraId="672EE1E9" w14:textId="0314A2E1" w:rsidR="00AE3F98" w:rsidRDefault="00AE3F98" w:rsidP="00AE3F98">
      <w:pPr>
        <w:pStyle w:val="Cmsor2"/>
      </w:pPr>
      <w:r>
        <w:t>Android Studio emulátor</w:t>
      </w:r>
    </w:p>
    <w:p w14:paraId="7232739B" w14:textId="748C4624" w:rsidR="00AE3F98" w:rsidRDefault="00AE3F98" w:rsidP="00AE3F98">
      <w:r>
        <w:t>Az Android Studio Emulátor az Android alkalmazásfejlesztés kiemelkedő eszköze, amely lehetővé teszi a fejlesztők számára, hogy könnyedén teszteljék és finomítsák alkalmazásaikat a különböző Android eszközökön és verziókon anélkül, hogy fizikai eszközre lenne szükségük. Az emulátor számos előnnyel jár, amelyek kiemelik azt a fejlesztők számára.</w:t>
      </w:r>
    </w:p>
    <w:p w14:paraId="0938A0A7" w14:textId="446BC711" w:rsidR="00AE3F98" w:rsidRDefault="00AE3F98" w:rsidP="00AE3F98">
      <w:r>
        <w:t>Az Android Studio Emulátor lehetővé teszi a különböző Android verziók, képernyőméretek és felbontások szimulálását. Ez nagyban hozzájárul a fejlesztői folyamat hatékonyságához, mivel az alkalmazások különböző környezetekben történő próbálgatása lehetővé teszi a széles körű kompatibilitás biztosítását.</w:t>
      </w:r>
    </w:p>
    <w:p w14:paraId="1487C1EC" w14:textId="02A1C023" w:rsidR="00AE3F98" w:rsidRDefault="00AE3F98" w:rsidP="00523038">
      <w:r>
        <w:t>A fejlett kezelési funkciók, mint például a forgatás, a képernyőfelbontás változtatása és az érzékelőszimuláció, lehetővé teszik a fejlesztők számára, hogy valós körülmények között teszteljék az alkalmazások viselkedését anélkül, hogy fizikai eszközt kellene használniuk. Ez a rugalmasság fontos szerepet játszik az alkalmazások optimalizálásában és a felhasználói élmény finomhangolásában.</w:t>
      </w:r>
    </w:p>
    <w:p w14:paraId="1C796097" w14:textId="49A04A78" w:rsidR="00CF5D12" w:rsidRDefault="00CF5D12" w:rsidP="00CF5D12">
      <w:pPr>
        <w:pStyle w:val="Cmsor1"/>
      </w:pPr>
      <w:r>
        <w:lastRenderedPageBreak/>
        <w:t>Tervezés</w:t>
      </w:r>
    </w:p>
    <w:p w14:paraId="0F68A286" w14:textId="2C4D96A2" w:rsidR="00A7083E" w:rsidRDefault="000233AD" w:rsidP="000233AD">
      <w:r>
        <w:t>Ebben a szakaszban bemutatom az alkalmazás fejlődésének lépéseit az ötleteléstől kezdve egészen az implementációig. Részletezem az eredeti terveimet, amelyeket a szakdolgozatom témájában megvalósítani kívántam, és beszámolok azokról a tervekről, amelyek végül nem kerültek megvalósításra. Emellett részletesen kifejtem, hogy milyen alkalmazásokból merítettem inspirációt, és ezek milyen módon befolyásolták a projektet. Továbbá, részletesen elemzem az alkalmazás architektúráját, kihangsúlyozva azokat a tervezési döntéseket, amelyek a projekt alapját képezik. Ennek során érintem a különböző komponensek közötti kapcsolatokat és az alkalmazás belső struktúráját, hogy átfogó képet adjak az alkalmazás fejlesztési folyamatáról és szervezeti felépítéséről.</w:t>
      </w:r>
    </w:p>
    <w:p w14:paraId="611DC0E1" w14:textId="1874027A" w:rsidR="007831B5" w:rsidRDefault="00862A70" w:rsidP="007831B5">
      <w:pPr>
        <w:pStyle w:val="Cmsor2"/>
      </w:pPr>
      <w:r>
        <w:t>Ötlet</w:t>
      </w:r>
    </w:p>
    <w:p w14:paraId="3AECBF94" w14:textId="31DE2203" w:rsidR="00A65FA0" w:rsidRPr="00A65FA0" w:rsidRDefault="00A65FA0" w:rsidP="00D258B5">
      <w:r>
        <w:t>Mindig is lenyűgözött az olyan játékok világa, mint a Clash of Clans, ahol saját virtuális birodalmat építhetsz, gyűjthetsz erőforrásokat és fejleszthetsz. A játékban egyetlen gombnyomással gyűjtheted össze a pénzt</w:t>
      </w:r>
      <w:r w:rsidR="00D258B5">
        <w:t xml:space="preserve"> (aranyat és elixírt)</w:t>
      </w:r>
      <w:r>
        <w:t>, és aztán saját belátásod szerint fejlesztheted a városodat. Ez a játék nemcsak szórakoztató, hanem tanulságos is volt számomra, hiszen megtanított arra, hogyan kezeljem okosan és tudatosan az erőforrásaimat, különös tekintettel a pénzügyi és energ</w:t>
      </w:r>
      <w:r w:rsidR="00D258B5">
        <w:t>iai erőforrásokra</w:t>
      </w:r>
      <w:r>
        <w:t>.</w:t>
      </w:r>
      <w:r w:rsidR="00D258B5">
        <w:t xml:space="preserve"> </w:t>
      </w:r>
      <w:r w:rsidR="00D258B5" w:rsidRPr="00D258B5">
        <w:t>Azonban a valóságban ez a fajta élvezet sajnos hiányzik, hiszen a valóságban tényleges erőfeszítésre van szükség ahhoz, hogy változás következzen be az életünkben. Nem lehet csupán játékbeli karakterekre bízni azokat a feladatokat, amelyek valódi energiát és elkötelezettséget igényel</w:t>
      </w:r>
      <w:r w:rsidR="00D258B5">
        <w:t>nek</w:t>
      </w:r>
      <w:r w:rsidR="00D258B5" w:rsidRPr="00D258B5">
        <w:t>.</w:t>
      </w:r>
      <w:r w:rsidR="00D258B5">
        <w:t xml:space="preserve"> </w:t>
      </w:r>
      <w:r>
        <w:t xml:space="preserve">A virtuális tapasztalataim inspiráltak arra, hogy gondolatban eljátsszam, milyen lenne egy olyan alkalmazás, ami a valóságból merítve lehetőséget adna pénzügyeim okos és átlátható kezelésére. Az ötlet azonban csak akkor kezdett valósággá válni, amikor az egyetemen az önnálló labor keretében lehetőségem adódott a saját projekt </w:t>
      </w:r>
      <w:r w:rsidR="00C70FB2">
        <w:t>tervezésére és végigvitelére</w:t>
      </w:r>
      <w:r>
        <w:t>. Az alkalmazás tervezésekor még csak Android platformra koncentráltam, de a fejlesztés során felismertem, hogy fontos lenne, ha az alkalmazás minden platformon működne. Így elindultam a cross-platform keretrendszerek kutatása felé, és a szakdolgozatom témáját egy cross-platform alkalmazás kifejlesztésére és optimalizálására tereltem át.</w:t>
      </w:r>
    </w:p>
    <w:p w14:paraId="3228C074" w14:textId="60F104ED" w:rsidR="007831B5" w:rsidRDefault="00862A70" w:rsidP="007831B5">
      <w:pPr>
        <w:pStyle w:val="Cmsor2"/>
      </w:pPr>
      <w:r>
        <w:lastRenderedPageBreak/>
        <w:t>Előzmény</w:t>
      </w:r>
    </w:p>
    <w:p w14:paraId="38450606" w14:textId="3FA0E6DB" w:rsidR="00604093" w:rsidRDefault="00604093" w:rsidP="00604093">
      <w:r>
        <w:t>Miután elkezdtem fizetést kapni 14 éves koromban, azon gondolkoztam, hogyan vezethetném nyomon a pénzügyeimet. Elsőként láttam, aki még tollal és papírral rögzítette a kiadásait és bevételeit és ő volt az első, aki felhívta figyelmemet ennek a fontosságára. Az első kísérleteim során Excel táblázatban próbáltam rendszerezni a pénzügyeimet, azonban az első táblám eltűnt, amikor összetörtem a telefonomat. (mivel csak lokálisan tároltam a készüléken. Később felismertem, hogy más megközelítésre van szükség, és áttértem egy Google Drive táblázatra. Itt függvények segítségével próbáltam egyszerűsíteni a költségvetés vezetését. Ez azért bizonyult jobb megoldásnak, mert ha esetleg megsérült volna a készülékem, a táblázat megmaradt volna a Google Drive felhőszolgáltatásban. Később programozni is megtanultam, és terveim közé tartozott egy olyan program írása, amely képes kiértékelni ezt a táblázatot és lekérdezéseket készíteni belőle. Ezután kínálkozott a lehetőség, hogy egy teljes alkalmazást fejlesszek ki, amelyben nemcsak vezetni lehet a pénzügyeket, de felhő alapú tárolással is rendelkezik, így az adatok mindig elérhetők és lekérdezhetők.</w:t>
      </w:r>
    </w:p>
    <w:p w14:paraId="553881E0" w14:textId="2C8C03D5" w:rsidR="00FF3AC8" w:rsidRDefault="00FF3AC8" w:rsidP="00FF3AC8">
      <w:pPr>
        <w:pStyle w:val="Cmsor2"/>
      </w:pPr>
      <w:r>
        <w:t>Feladat specifikációja</w:t>
      </w:r>
    </w:p>
    <w:p w14:paraId="0C8B902B" w14:textId="77777777" w:rsidR="00EC5270" w:rsidRDefault="00EC5270" w:rsidP="00EC5270">
      <w:pPr>
        <w:pStyle w:val="Cmsor3"/>
      </w:pPr>
      <w:r>
        <w:t>Legfontosabb funkciók</w:t>
      </w:r>
    </w:p>
    <w:p w14:paraId="1DC87657" w14:textId="77777777" w:rsidR="00EC5270" w:rsidRDefault="00EC5270" w:rsidP="00EC5270">
      <w:r>
        <w:t xml:space="preserve">Az alkalmazás tervezése során kiemelten fontosnak tartottam néhány alapvető funkciónak a megvalósítását. Ezek közé tartozott az egyedi zsebek létrehozása, amelyekben könnyedén nyomon követhető a pénzügyek alakulása, és amelyekből egyszerűen lehet költeni. Emellett kulcsfontosságú volt számomra a lekérdezések lehetősége, amelyek segítségével a felhasználó bármely kiválasztott időintervallumban lekérdezheti az összes kiadást és bevételt. Ezáltal lehetőség nyílik kulcsszavak vagy a tranzakciókhoz tartozó megjegyzések alapján könnyen keresni és adott esetben módosítani. </w:t>
      </w:r>
    </w:p>
    <w:p w14:paraId="2E70A353" w14:textId="77777777" w:rsidR="00EC5270" w:rsidRDefault="00EC5270" w:rsidP="00EC5270">
      <w:r>
        <w:t>Az alkalmazás tervezésekor mindenképpen szükségesnek éreztem, hogy ne csak lokálisan tárolja az adatbázist, hanem kihasználja valamilyen felhőszolgáltatás előnyeit. Így a felhasználók számára lehetővé váljon az adatok fel- és letöltése, amely további kényelmet biztosít.</w:t>
      </w:r>
    </w:p>
    <w:p w14:paraId="32367813" w14:textId="19B574B5" w:rsidR="00EC5270" w:rsidRDefault="00EC5270" w:rsidP="00EC5270">
      <w:r>
        <w:t xml:space="preserve">Továbbá, kiemelt figyelmet terveztem fordítani a tartozások egyszerű és okos szétosztásának lehetőségére. Amennyiben valamilyen eseményen, programon sok </w:t>
      </w:r>
      <w:r>
        <w:lastRenderedPageBreak/>
        <w:t>tartozást kell kezelni, az alkalmazás segítségével egyetlen gombnyomással könnyedén kiszámolható legyen, hogy az egyes személyek mennyit tartoznak, és ki és mennyit fizessen, hogy mindenki megadja és megkapja a neki járó pénzt, mindezt úgy hogy a lehető legkevesebb tranzakció menjen végbe. Ezáltal a pénzmozgás minimálisra csökkenthető, és a folyamat hatékonyabbá tehető.</w:t>
      </w:r>
    </w:p>
    <w:p w14:paraId="6EA95155" w14:textId="77777777" w:rsidR="00EC5270" w:rsidRPr="00641F7E" w:rsidRDefault="00EC5270" w:rsidP="00EC5270">
      <w:r>
        <w:t>Végezetül, ami számomra az egyik legfontosabb, az alkalmazás felhasználói élménye érdekében nagy hangsúlyt szerettem volna fektetni egy egyedi, egyszerű, esztétikus és letisztult UI felület kialakítására. Azt vallom, hogy a felhasználóknak az alkalmazás használata során kellemes és zökkenőmentes élményt kell nyújtania, és ennek érdekében igyekeztem az intuitív tervezési elveket követni.</w:t>
      </w:r>
    </w:p>
    <w:p w14:paraId="41344017" w14:textId="77777777" w:rsidR="00EC5270" w:rsidRPr="00EC5270" w:rsidRDefault="00EC5270" w:rsidP="00EC5270"/>
    <w:p w14:paraId="2E302580" w14:textId="7A4573CD" w:rsidR="00FF3AC8" w:rsidRDefault="00FF3AC8" w:rsidP="00FF3AC8">
      <w:pPr>
        <w:pStyle w:val="Cmsor3"/>
      </w:pPr>
      <w:r>
        <w:t>Use</w:t>
      </w:r>
      <w:r w:rsidR="00A96F62">
        <w:t xml:space="preserve"> C</w:t>
      </w:r>
      <w:r>
        <w:t>ase diagram</w:t>
      </w:r>
    </w:p>
    <w:p w14:paraId="6FB05C6D" w14:textId="0B0E26B0" w:rsidR="00F61318" w:rsidRDefault="00F61318" w:rsidP="00F61318">
      <w:pPr>
        <w:ind w:firstLine="0"/>
      </w:pPr>
      <w:r>
        <w:rPr>
          <w:noProof/>
        </w:rPr>
        <w:drawing>
          <wp:inline distT="0" distB="0" distL="0" distR="0" wp14:anchorId="2955A2EB" wp14:editId="44C4732E">
            <wp:extent cx="5400040" cy="4840605"/>
            <wp:effectExtent l="0" t="0" r="0" b="0"/>
            <wp:docPr id="180968733" name="Kép 1" descr="A képen szöveg, diagram, sor,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8733" name="Kép 1" descr="A képen szöveg, diagram, sor, Párhuzamos látható&#10;&#10;Automatikusan generált leírá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840605"/>
                    </a:xfrm>
                    <a:prstGeom prst="rect">
                      <a:avLst/>
                    </a:prstGeom>
                    <a:noFill/>
                    <a:ln>
                      <a:noFill/>
                    </a:ln>
                  </pic:spPr>
                </pic:pic>
              </a:graphicData>
            </a:graphic>
          </wp:inline>
        </w:drawing>
      </w:r>
    </w:p>
    <w:p w14:paraId="7A609DE1" w14:textId="78EB7BEC" w:rsidR="00225BBA" w:rsidRDefault="00225BBA" w:rsidP="00225BBA">
      <w:pPr>
        <w:ind w:firstLine="0"/>
      </w:pPr>
      <w:r>
        <w:lastRenderedPageBreak/>
        <w:t>A felhasználói szcenáriókat és funkcionalitásokat bemutató fentebb látható use case diagram alapján a következő use case-ket, főbb funkciókat definiálja az alkalmazás:</w:t>
      </w:r>
    </w:p>
    <w:p w14:paraId="78A45D73" w14:textId="79766082" w:rsidR="00225BBA" w:rsidRPr="00225BBA" w:rsidRDefault="00225BBA" w:rsidP="00225BBA">
      <w:pPr>
        <w:pStyle w:val="Listaszerbekezds"/>
        <w:numPr>
          <w:ilvl w:val="0"/>
          <w:numId w:val="48"/>
        </w:numPr>
        <w:rPr>
          <w:b/>
          <w:bCs/>
        </w:rPr>
      </w:pPr>
      <w:r w:rsidRPr="00225BBA">
        <w:rPr>
          <w:b/>
          <w:bCs/>
        </w:rPr>
        <w:t>Felhasználókezelés:</w:t>
      </w:r>
    </w:p>
    <w:p w14:paraId="54A1EBE1" w14:textId="77777777" w:rsidR="00225BBA" w:rsidRDefault="00225BBA" w:rsidP="00225BBA">
      <w:pPr>
        <w:pStyle w:val="Listaszerbekezds"/>
        <w:numPr>
          <w:ilvl w:val="1"/>
          <w:numId w:val="48"/>
        </w:numPr>
      </w:pPr>
      <w:r>
        <w:t>A felhasználó képes új fiók létrehozására.</w:t>
      </w:r>
    </w:p>
    <w:p w14:paraId="62E2EE2E" w14:textId="77777777" w:rsidR="00225BBA" w:rsidRDefault="00225BBA" w:rsidP="00225BBA">
      <w:pPr>
        <w:pStyle w:val="Listaszerbekezds"/>
        <w:numPr>
          <w:ilvl w:val="1"/>
          <w:numId w:val="48"/>
        </w:numPr>
      </w:pPr>
      <w:r>
        <w:t>Bejelentkezés a Firebase szerverre meglévő felhasználóval.</w:t>
      </w:r>
    </w:p>
    <w:p w14:paraId="1F3F7894" w14:textId="714165EB" w:rsidR="00225BBA" w:rsidRPr="00225BBA" w:rsidRDefault="00225BBA" w:rsidP="00225BBA">
      <w:pPr>
        <w:pStyle w:val="Listaszerbekezds"/>
        <w:numPr>
          <w:ilvl w:val="0"/>
          <w:numId w:val="48"/>
        </w:numPr>
        <w:rPr>
          <w:b/>
          <w:bCs/>
        </w:rPr>
      </w:pPr>
      <w:r>
        <w:rPr>
          <w:b/>
          <w:bCs/>
        </w:rPr>
        <w:t>Listaelemek</w:t>
      </w:r>
      <w:r w:rsidRPr="00225BBA">
        <w:rPr>
          <w:b/>
          <w:bCs/>
        </w:rPr>
        <w:t xml:space="preserve"> kezelése:</w:t>
      </w:r>
    </w:p>
    <w:p w14:paraId="61018800" w14:textId="77777777" w:rsidR="00225BBA" w:rsidRDefault="00225BBA" w:rsidP="00225BBA">
      <w:pPr>
        <w:pStyle w:val="Listaszerbekezds"/>
        <w:numPr>
          <w:ilvl w:val="1"/>
          <w:numId w:val="48"/>
        </w:numPr>
      </w:pPr>
      <w:r>
        <w:t>Létrehozhat tartozás elemet, ami egyúttal új személyt is létrehoz.</w:t>
      </w:r>
    </w:p>
    <w:p w14:paraId="12CB57B9" w14:textId="77777777" w:rsidR="00225BBA" w:rsidRDefault="00225BBA" w:rsidP="00225BBA">
      <w:pPr>
        <w:pStyle w:val="Listaszerbekezds"/>
        <w:numPr>
          <w:ilvl w:val="1"/>
          <w:numId w:val="48"/>
        </w:numPr>
      </w:pPr>
      <w:r>
        <w:t>Külön is létrehozhat személyeket.</w:t>
      </w:r>
    </w:p>
    <w:p w14:paraId="0BC85922" w14:textId="77777777" w:rsidR="00E40DE8" w:rsidRDefault="00E40DE8" w:rsidP="00E40DE8">
      <w:pPr>
        <w:pStyle w:val="Listaszerbekezds"/>
        <w:numPr>
          <w:ilvl w:val="1"/>
          <w:numId w:val="48"/>
        </w:numPr>
      </w:pPr>
      <w:r>
        <w:t>Létrehozhat tranzakciókat, beleértve bevételeket és kiadásokat.</w:t>
      </w:r>
    </w:p>
    <w:p w14:paraId="470AFE3E" w14:textId="4A5AD968" w:rsidR="00E40DE8" w:rsidRDefault="00E40DE8" w:rsidP="00225BBA">
      <w:pPr>
        <w:pStyle w:val="Listaszerbekezds"/>
        <w:numPr>
          <w:ilvl w:val="1"/>
          <w:numId w:val="48"/>
        </w:numPr>
      </w:pPr>
      <w:r>
        <w:t>Létrehozhat zsebeket, amikben a bevételek és kiadások szerepelhetnek.</w:t>
      </w:r>
    </w:p>
    <w:p w14:paraId="1DF10104" w14:textId="627DCA67" w:rsidR="00225BBA" w:rsidRDefault="00225BBA" w:rsidP="00225BBA">
      <w:pPr>
        <w:pStyle w:val="Listaszerbekezds"/>
        <w:numPr>
          <w:ilvl w:val="1"/>
          <w:numId w:val="48"/>
        </w:numPr>
      </w:pPr>
      <w:r>
        <w:t>Módosíthatja a listaelemeket, ideértve a személyeket, tartozásokat és tranzakciókat.</w:t>
      </w:r>
      <w:r w:rsidR="00E40DE8">
        <w:t xml:space="preserve"> Ezeket törölheti</w:t>
      </w:r>
      <w:r w:rsidR="008C1B17">
        <w:t xml:space="preserve"> és</w:t>
      </w:r>
      <w:r w:rsidR="00E40DE8">
        <w:t xml:space="preserve"> frissítheti</w:t>
      </w:r>
      <w:r w:rsidR="008C1B17">
        <w:t xml:space="preserve"> a felhasználó</w:t>
      </w:r>
    </w:p>
    <w:p w14:paraId="1AD5F802" w14:textId="546C20F4" w:rsidR="00225BBA" w:rsidRPr="00E40DE8" w:rsidRDefault="005A4FDA" w:rsidP="00E40DE8">
      <w:pPr>
        <w:pStyle w:val="Listaszerbekezds"/>
        <w:numPr>
          <w:ilvl w:val="0"/>
          <w:numId w:val="48"/>
        </w:numPr>
        <w:rPr>
          <w:b/>
          <w:bCs/>
        </w:rPr>
      </w:pPr>
      <w:r>
        <w:rPr>
          <w:b/>
          <w:bCs/>
        </w:rPr>
        <w:t>Tartozás</w:t>
      </w:r>
      <w:r w:rsidR="00225BBA" w:rsidRPr="00225BBA">
        <w:rPr>
          <w:b/>
          <w:bCs/>
        </w:rPr>
        <w:t xml:space="preserve"> számítások és kalkulációk:</w:t>
      </w:r>
    </w:p>
    <w:p w14:paraId="1D9837F9" w14:textId="77777777" w:rsidR="00225BBA" w:rsidRDefault="00225BBA" w:rsidP="00E40DE8">
      <w:pPr>
        <w:pStyle w:val="Listaszerbekezds"/>
        <w:numPr>
          <w:ilvl w:val="1"/>
          <w:numId w:val="48"/>
        </w:numPr>
      </w:pPr>
      <w:r>
        <w:t>Kalkulálhatja az optimális tartozás megadás módját.</w:t>
      </w:r>
    </w:p>
    <w:p w14:paraId="164F2AAB" w14:textId="73E16896" w:rsidR="00225BBA" w:rsidRPr="005A4FDA" w:rsidRDefault="00225BBA" w:rsidP="005A4FDA">
      <w:pPr>
        <w:pStyle w:val="Listaszerbekezds"/>
        <w:numPr>
          <w:ilvl w:val="0"/>
          <w:numId w:val="48"/>
        </w:numPr>
        <w:rPr>
          <w:b/>
          <w:bCs/>
        </w:rPr>
      </w:pPr>
      <w:r w:rsidRPr="00225BBA">
        <w:rPr>
          <w:b/>
          <w:bCs/>
        </w:rPr>
        <w:t>Adatlekérdezések és szűrés:</w:t>
      </w:r>
    </w:p>
    <w:p w14:paraId="76249179" w14:textId="77777777" w:rsidR="00225BBA" w:rsidRDefault="00225BBA" w:rsidP="005A4FDA">
      <w:pPr>
        <w:pStyle w:val="Listaszerbekezds"/>
        <w:numPr>
          <w:ilvl w:val="1"/>
          <w:numId w:val="48"/>
        </w:numPr>
      </w:pPr>
      <w:r>
        <w:t>Lekérdezheti a tranzakciókat a megadott időszakra.</w:t>
      </w:r>
    </w:p>
    <w:p w14:paraId="73EDC75D" w14:textId="77777777" w:rsidR="00225BBA" w:rsidRDefault="00225BBA" w:rsidP="005A4FDA">
      <w:pPr>
        <w:pStyle w:val="Listaszerbekezds"/>
        <w:numPr>
          <w:ilvl w:val="1"/>
          <w:numId w:val="48"/>
        </w:numPr>
      </w:pPr>
      <w:r>
        <w:t>Szűrheti a tranzakciókat két dátum között.</w:t>
      </w:r>
    </w:p>
    <w:p w14:paraId="04063718" w14:textId="77777777" w:rsidR="00225BBA" w:rsidRDefault="00225BBA" w:rsidP="005A4FDA">
      <w:pPr>
        <w:pStyle w:val="Listaszerbekezds"/>
        <w:numPr>
          <w:ilvl w:val="1"/>
          <w:numId w:val="48"/>
        </w:numPr>
      </w:pPr>
      <w:r>
        <w:t>Szűrhet cím alapján.</w:t>
      </w:r>
    </w:p>
    <w:p w14:paraId="7D7C5461" w14:textId="77777777" w:rsidR="00225BBA" w:rsidRDefault="00225BBA" w:rsidP="005A4FDA">
      <w:pPr>
        <w:pStyle w:val="Listaszerbekezds"/>
        <w:numPr>
          <w:ilvl w:val="1"/>
          <w:numId w:val="48"/>
        </w:numPr>
      </w:pPr>
      <w:r>
        <w:t>Szűrhet zseb alapján.</w:t>
      </w:r>
    </w:p>
    <w:p w14:paraId="25BE0414" w14:textId="77777777" w:rsidR="00225BBA" w:rsidRDefault="00225BBA" w:rsidP="005A4FDA">
      <w:pPr>
        <w:pStyle w:val="Listaszerbekezds"/>
        <w:numPr>
          <w:ilvl w:val="1"/>
          <w:numId w:val="48"/>
        </w:numPr>
      </w:pPr>
      <w:r>
        <w:t>Ár alapján is szűrheti a tranzakciókat.</w:t>
      </w:r>
    </w:p>
    <w:p w14:paraId="05AF2A0B" w14:textId="77777777" w:rsidR="00225BBA" w:rsidRDefault="00225BBA" w:rsidP="005A4FDA">
      <w:pPr>
        <w:pStyle w:val="Listaszerbekezds"/>
        <w:numPr>
          <w:ilvl w:val="1"/>
          <w:numId w:val="48"/>
        </w:numPr>
      </w:pPr>
      <w:r>
        <w:t>Megjegyzések alapján történő szűrés.</w:t>
      </w:r>
    </w:p>
    <w:p w14:paraId="2DD0713E" w14:textId="70639113" w:rsidR="00225BBA" w:rsidRPr="005A4FDA" w:rsidRDefault="00225BBA" w:rsidP="005A4FDA">
      <w:pPr>
        <w:pStyle w:val="Listaszerbekezds"/>
        <w:numPr>
          <w:ilvl w:val="0"/>
          <w:numId w:val="48"/>
        </w:numPr>
        <w:rPr>
          <w:b/>
          <w:bCs/>
        </w:rPr>
      </w:pPr>
      <w:r w:rsidRPr="00225BBA">
        <w:rPr>
          <w:b/>
          <w:bCs/>
        </w:rPr>
        <w:t>Szinkronizáció és adatátvitel:</w:t>
      </w:r>
    </w:p>
    <w:p w14:paraId="3095363C" w14:textId="77777777" w:rsidR="00225BBA" w:rsidRDefault="00225BBA" w:rsidP="005A4FDA">
      <w:pPr>
        <w:pStyle w:val="Listaszerbekezds"/>
        <w:numPr>
          <w:ilvl w:val="1"/>
          <w:numId w:val="48"/>
        </w:numPr>
      </w:pPr>
      <w:r>
        <w:t>Android platformon lehetőség van adatok feltöltésére és lekérdezésére a lokális és a szerver oldali tárhely között.</w:t>
      </w:r>
    </w:p>
    <w:p w14:paraId="18A46571" w14:textId="16012D62" w:rsidR="00EC5270" w:rsidRPr="00F61318" w:rsidRDefault="005A4FDA" w:rsidP="005A4FDA">
      <w:pPr>
        <w:pStyle w:val="Listaszerbekezds"/>
        <w:numPr>
          <w:ilvl w:val="1"/>
          <w:numId w:val="48"/>
        </w:numPr>
      </w:pPr>
      <w:r>
        <w:t>Weben a</w:t>
      </w:r>
      <w:r w:rsidR="00225BBA">
        <w:t xml:space="preserve">z adatok </w:t>
      </w:r>
      <w:r>
        <w:t xml:space="preserve">automatikusan </w:t>
      </w:r>
      <w:r w:rsidR="00225BBA">
        <w:t>szinkronizálódnak a lokális és szerver oldali tárhelyek között.</w:t>
      </w:r>
    </w:p>
    <w:p w14:paraId="72B4E65A" w14:textId="77777777" w:rsidR="00FF3AC8" w:rsidRDefault="00FF3AC8" w:rsidP="00FF3AC8">
      <w:pPr>
        <w:pStyle w:val="Cmsor2"/>
      </w:pPr>
      <w:r>
        <w:lastRenderedPageBreak/>
        <w:t>A program architektúrája</w:t>
      </w:r>
    </w:p>
    <w:p w14:paraId="1040B644" w14:textId="77777777" w:rsidR="000D0385" w:rsidRDefault="006A44D2" w:rsidP="006A44D2">
      <w:r>
        <w:t>Az alkalmazásom fejlesztésénél az MVVM</w:t>
      </w:r>
      <w:r w:rsidR="000D0385">
        <w:t xml:space="preserve"> és a Repository</w:t>
      </w:r>
      <w:r>
        <w:t xml:space="preserve"> mintát/architectúrát követtem.</w:t>
      </w:r>
    </w:p>
    <w:p w14:paraId="7BDFE81E" w14:textId="23A1C649" w:rsidR="006A44D2" w:rsidRDefault="006A44D2" w:rsidP="006A44D2">
      <w:r>
        <w:t>Az MVVM (Model-View-ViewModel) architektúra főbb céljai:</w:t>
      </w:r>
    </w:p>
    <w:p w14:paraId="34188E39" w14:textId="70DBFAA7" w:rsidR="006A44D2" w:rsidRDefault="006A44D2" w:rsidP="006A44D2">
      <w:pPr>
        <w:pStyle w:val="Listaszerbekezds"/>
        <w:numPr>
          <w:ilvl w:val="0"/>
          <w:numId w:val="40"/>
        </w:numPr>
      </w:pPr>
      <w:r>
        <w:t>Elválasztás: Különválasztja az alkalmazás logikáját, az adatokat és a felhasználói felületet.</w:t>
      </w:r>
    </w:p>
    <w:p w14:paraId="1724D252" w14:textId="152B1B1C" w:rsidR="006A44D2" w:rsidRDefault="006A44D2" w:rsidP="006A44D2">
      <w:pPr>
        <w:pStyle w:val="Listaszerbekezds"/>
        <w:numPr>
          <w:ilvl w:val="0"/>
          <w:numId w:val="40"/>
        </w:numPr>
      </w:pPr>
      <w:r>
        <w:t>Könnyű karbantarthatóság: Egyszerűsíti a kódbázis karbantarthatóságát és fejlesztését.</w:t>
      </w:r>
      <w:r w:rsidR="000D0385">
        <w:t xml:space="preserve"> Könnyebb megtalálni mi hol van.</w:t>
      </w:r>
    </w:p>
    <w:p w14:paraId="341B9150" w14:textId="057E3243" w:rsidR="006A44D2" w:rsidRDefault="006A44D2" w:rsidP="006A44D2">
      <w:pPr>
        <w:pStyle w:val="Listaszerbekezds"/>
        <w:numPr>
          <w:ilvl w:val="0"/>
          <w:numId w:val="40"/>
        </w:numPr>
      </w:pPr>
      <w:r>
        <w:t>Tesztelhetőség: Fokozza a kód tesztelhetőségét</w:t>
      </w:r>
      <w:r w:rsidR="00FA2569">
        <w:t>.</w:t>
      </w:r>
    </w:p>
    <w:p w14:paraId="4E5D6691" w14:textId="77777777" w:rsidR="000D0385" w:rsidRDefault="006A44D2" w:rsidP="000D0385">
      <w:pPr>
        <w:pStyle w:val="Listaszerbekezds"/>
        <w:numPr>
          <w:ilvl w:val="0"/>
          <w:numId w:val="40"/>
        </w:numPr>
      </w:pPr>
      <w:r>
        <w:t>Újrafelhasználhatóság: Lehetővé teszi az osztályok és komponensek könnyű újrafelhasználását.</w:t>
      </w:r>
    </w:p>
    <w:p w14:paraId="5EE7E5DB" w14:textId="75C2D474" w:rsidR="006A44D2" w:rsidRDefault="006A44D2" w:rsidP="000D0385">
      <w:pPr>
        <w:ind w:firstLine="0"/>
      </w:pPr>
      <w:r>
        <w:t>Repository architektúra főbb céljai:</w:t>
      </w:r>
    </w:p>
    <w:p w14:paraId="592CD934" w14:textId="08968C5C" w:rsidR="006A44D2" w:rsidRDefault="006A44D2" w:rsidP="000D0385">
      <w:pPr>
        <w:pStyle w:val="Listaszerbekezds"/>
        <w:numPr>
          <w:ilvl w:val="0"/>
          <w:numId w:val="40"/>
        </w:numPr>
      </w:pPr>
      <w:r>
        <w:t>Adatelérés absztrakciója: Elválasztja az alkalmazás logikáját az adatelérés részleteitől.</w:t>
      </w:r>
    </w:p>
    <w:p w14:paraId="0A6E8C6F" w14:textId="5BD6013B" w:rsidR="006A44D2" w:rsidRDefault="006A44D2" w:rsidP="000D0385">
      <w:pPr>
        <w:pStyle w:val="Listaszerbekezds"/>
        <w:numPr>
          <w:ilvl w:val="0"/>
          <w:numId w:val="40"/>
        </w:numPr>
      </w:pPr>
      <w:r>
        <w:t>Könnyű cserélhetőség: Lehetővé teszi az adatforrások könnyű cserélhetőségét anélkül, hogy az alkalmazás logikáját érintené.</w:t>
      </w:r>
    </w:p>
    <w:p w14:paraId="4E0E3612" w14:textId="77777777" w:rsidR="006A44D2" w:rsidRDefault="006A44D2" w:rsidP="000D0385">
      <w:pPr>
        <w:pStyle w:val="Listaszerbekezds"/>
        <w:numPr>
          <w:ilvl w:val="0"/>
          <w:numId w:val="40"/>
        </w:numPr>
      </w:pPr>
      <w:r>
        <w:t>Tesztelhetőség: Fokozza az adatelérési réteg tesztelhetőségét.</w:t>
      </w:r>
    </w:p>
    <w:p w14:paraId="2FF1B0FA" w14:textId="169A10EC" w:rsidR="00703799" w:rsidRDefault="007B6F31" w:rsidP="006C49C7">
      <w:pPr>
        <w:pStyle w:val="Listaszerbekezds"/>
        <w:keepNext/>
        <w:ind w:left="1440" w:firstLine="0"/>
        <w:jc w:val="center"/>
      </w:pPr>
      <w:r>
        <w:rPr>
          <w:noProof/>
        </w:rPr>
        <w:lastRenderedPageBreak/>
        <w:drawing>
          <wp:inline distT="0" distB="0" distL="0" distR="0" wp14:anchorId="443773CE" wp14:editId="094683B0">
            <wp:extent cx="4331072" cy="4150995"/>
            <wp:effectExtent l="0" t="0" r="0" b="0"/>
            <wp:docPr id="237576862" name="Kép 2" descr="A képen szöveg, képernyőkép, diagram,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76862" name="Kép 2" descr="A képen szöveg, képernyőkép, diagram, sor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5160" cy="4183666"/>
                    </a:xfrm>
                    <a:prstGeom prst="rect">
                      <a:avLst/>
                    </a:prstGeom>
                    <a:noFill/>
                    <a:ln>
                      <a:noFill/>
                    </a:ln>
                  </pic:spPr>
                </pic:pic>
              </a:graphicData>
            </a:graphic>
          </wp:inline>
        </w:drawing>
      </w:r>
    </w:p>
    <w:p w14:paraId="1E6F7283" w14:textId="4588174C" w:rsidR="00DB4F4B" w:rsidRDefault="00000000" w:rsidP="007B6F31">
      <w:pPr>
        <w:pStyle w:val="Kpalrs"/>
      </w:pPr>
      <w:fldSimple w:instr=" SEQ ábra \* ARABIC ">
        <w:r w:rsidR="007C007A">
          <w:rPr>
            <w:noProof/>
          </w:rPr>
          <w:t>1</w:t>
        </w:r>
      </w:fldSimple>
      <w:r w:rsidR="007B6F31">
        <w:t xml:space="preserve">. ábra </w:t>
      </w:r>
      <w:r w:rsidR="007B6F31" w:rsidRPr="00B42C0C">
        <w:t>MVVM, Repository Architecktúra</w:t>
      </w:r>
    </w:p>
    <w:p w14:paraId="414CA31A" w14:textId="77777777" w:rsidR="00DE77B5" w:rsidRPr="00DE77B5" w:rsidRDefault="00DE77B5" w:rsidP="00DE77B5">
      <w:pPr>
        <w:ind w:firstLine="0"/>
        <w:rPr>
          <w:b/>
          <w:bCs/>
        </w:rPr>
      </w:pPr>
      <w:r w:rsidRPr="00DE77B5">
        <w:rPr>
          <w:b/>
          <w:bCs/>
        </w:rPr>
        <w:t>View:</w:t>
      </w:r>
    </w:p>
    <w:p w14:paraId="61A5B03A" w14:textId="0F68536A" w:rsidR="00DE77B5" w:rsidRDefault="00DE77B5" w:rsidP="00AC5703">
      <w:r>
        <w:t>A View a felhasználói felület megjelenítéséért felel, és fogadja a felhasználói interakciókat. Üzleti logikát nem tartalmaz, csupán a felhasználói felületet reprezentálja és kommunikál a ViewModel réteggel.</w:t>
      </w:r>
    </w:p>
    <w:p w14:paraId="2C6686C0" w14:textId="77777777" w:rsidR="00DE77B5" w:rsidRPr="00DE77B5" w:rsidRDefault="00DE77B5" w:rsidP="00DE77B5">
      <w:pPr>
        <w:ind w:firstLine="0"/>
        <w:rPr>
          <w:b/>
          <w:bCs/>
        </w:rPr>
      </w:pPr>
      <w:r w:rsidRPr="00DE77B5">
        <w:rPr>
          <w:b/>
          <w:bCs/>
        </w:rPr>
        <w:t>ViewModel:</w:t>
      </w:r>
    </w:p>
    <w:p w14:paraId="2B556D8B" w14:textId="21409E20" w:rsidR="00DE77B5" w:rsidRDefault="00DE77B5" w:rsidP="00AC5703">
      <w:r>
        <w:t>A ViewModel az üzleti logikát közvetíti a View és a Model rétegek között. Transformálja az adatokat, amelyeket a View kéri vagy amelyeket a Model réteg szolgáltat. Kapcsolódik a View-hoz és a Modelhez is.</w:t>
      </w:r>
    </w:p>
    <w:p w14:paraId="07582A44" w14:textId="77777777" w:rsidR="00DE77B5" w:rsidRPr="00AC5703" w:rsidRDefault="00DE77B5" w:rsidP="00DE77B5">
      <w:pPr>
        <w:ind w:firstLine="0"/>
        <w:rPr>
          <w:b/>
          <w:bCs/>
        </w:rPr>
      </w:pPr>
      <w:r w:rsidRPr="00AC5703">
        <w:rPr>
          <w:b/>
          <w:bCs/>
        </w:rPr>
        <w:t>Model:</w:t>
      </w:r>
    </w:p>
    <w:p w14:paraId="0B408FD3" w14:textId="5E2C591D" w:rsidR="00DE77B5" w:rsidRDefault="00DE77B5" w:rsidP="00AC5703">
      <w:r>
        <w:t>A Model réteg az alkalmazás üzleti logikájáért felel, beleértve az adatmanipulációkat és adatkezelést. Kommunikál a ViewModel réteggel, és tartalmazza a Repository réteget, amely az adatelérés absztrakcióját biztosítja.</w:t>
      </w:r>
    </w:p>
    <w:p w14:paraId="46DA419B" w14:textId="77777777" w:rsidR="00DE77B5" w:rsidRDefault="00DE77B5" w:rsidP="00AC5703">
      <w:pPr>
        <w:ind w:firstLine="0"/>
      </w:pPr>
      <w:r w:rsidRPr="00AC5703">
        <w:rPr>
          <w:b/>
          <w:bCs/>
        </w:rPr>
        <w:t>Repository</w:t>
      </w:r>
      <w:r>
        <w:t>:</w:t>
      </w:r>
    </w:p>
    <w:p w14:paraId="15EFBFED" w14:textId="7C1C0321" w:rsidR="00DE77B5" w:rsidRDefault="00DE77B5" w:rsidP="00AC5703">
      <w:r>
        <w:lastRenderedPageBreak/>
        <w:t>A Repository réteg az adatelérés absztrakcióját jelenti, elválasztva az alkalmazás üzleti logikáját az adatelérési részletektől. Kommunikál a lokális (SQLite) és távoli (Firebase Database) adatforrásokkal, és biztosítja az adatokat a ViewModel számára.</w:t>
      </w:r>
    </w:p>
    <w:p w14:paraId="29A2A3B7" w14:textId="77777777" w:rsidR="00DE77B5" w:rsidRPr="00AC5703" w:rsidRDefault="00DE77B5" w:rsidP="00AC5703">
      <w:pPr>
        <w:ind w:firstLine="0"/>
        <w:rPr>
          <w:b/>
          <w:bCs/>
        </w:rPr>
      </w:pPr>
      <w:r w:rsidRPr="00AC5703">
        <w:rPr>
          <w:b/>
          <w:bCs/>
        </w:rPr>
        <w:t>Local Data Source (SQLite):</w:t>
      </w:r>
    </w:p>
    <w:p w14:paraId="52D9E7F4" w14:textId="6380444F" w:rsidR="00DE77B5" w:rsidRDefault="00DE77B5" w:rsidP="00AC5703">
      <w:r>
        <w:t>A Lokális Adatforrás (SQLite) a Repository réteggel kommunikál, felelős a lokális adatok tárolásáért és lekérdezéséért, például egy SQLite adatbázis használatával.</w:t>
      </w:r>
    </w:p>
    <w:p w14:paraId="0CA45136" w14:textId="77777777" w:rsidR="00DE77B5" w:rsidRPr="00AC5703" w:rsidRDefault="00DE77B5" w:rsidP="00AC5703">
      <w:pPr>
        <w:ind w:firstLine="0"/>
        <w:rPr>
          <w:b/>
          <w:bCs/>
        </w:rPr>
      </w:pPr>
      <w:r w:rsidRPr="00AC5703">
        <w:rPr>
          <w:b/>
          <w:bCs/>
        </w:rPr>
        <w:t>Remote Data Source (Firebase Database):</w:t>
      </w:r>
    </w:p>
    <w:p w14:paraId="2FA264D4" w14:textId="357EA777" w:rsidR="00DB4F4B" w:rsidRDefault="00DE77B5" w:rsidP="00AC5703">
      <w:r>
        <w:t xml:space="preserve">A Távoli Adatforrás (Firebase Database) a Repository réteggel kommunikál, és felelős a távoli adatok lekérdezéséért és frissítéséért, </w:t>
      </w:r>
      <w:r w:rsidR="00AC5703">
        <w:t>jelen esetben egy</w:t>
      </w:r>
      <w:r>
        <w:t xml:space="preserve"> Firebase adatbázis használatával.</w:t>
      </w:r>
    </w:p>
    <w:p w14:paraId="61BA0AAE" w14:textId="02623B21" w:rsidR="007831B5" w:rsidRDefault="007831B5" w:rsidP="007831B5">
      <w:pPr>
        <w:pStyle w:val="Cmsor2"/>
      </w:pPr>
      <w:r>
        <w:t>Mit lehet még fejleszteni</w:t>
      </w:r>
    </w:p>
    <w:p w14:paraId="067F5C4A" w14:textId="1327BBA9" w:rsidR="006841D3" w:rsidRDefault="006841D3" w:rsidP="00DE7D1D">
      <w:r>
        <w:t>Az alkalmazás jelenlegi funkcionalitását tovább fejlesztve számos újításon gondolkodtam és terveztem. Először is, a felhasználói felületet lehetne újragondolni, hogy még vonzóbb és felhasználóbarátabb legyen. Különböző releváns ábrák és egy passzoló szín és annak különböző árnyalatainak használatával lehetne feldobni a UI-t, ezáltal növelve annak vizuális vonzerejét és használhatóságát.</w:t>
      </w:r>
    </w:p>
    <w:p w14:paraId="3E44A900" w14:textId="6D1B8FD5" w:rsidR="006841D3" w:rsidRDefault="006841D3" w:rsidP="00DE7D1D">
      <w:r>
        <w:t>Az alkalmazás funkcionalitásának további javítás</w:t>
      </w:r>
      <w:r w:rsidR="00DE7D1D">
        <w:t>a</w:t>
      </w:r>
      <w:r>
        <w:t xml:space="preserve"> </w:t>
      </w:r>
      <w:r w:rsidR="00DE7D1D">
        <w:t>érdekében</w:t>
      </w:r>
      <w:r>
        <w:t xml:space="preserve"> a zsebek (zseb ikonok) mozgathatóságának bevezetését, így a felhasználók testre szabhatnák a zsebek sorrendjét az egyéni preferenciáik szerint, ezáltal növelve az alkalmazás kényelmét.</w:t>
      </w:r>
    </w:p>
    <w:p w14:paraId="03E3A276" w14:textId="47496339" w:rsidR="006841D3" w:rsidRDefault="006841D3" w:rsidP="00DE7D1D">
      <w:r>
        <w:t>Az automatikus bejelentkezés funkció implementálásával a bejelentkezett felhasználó adatait meg lehetne jegyezni, így elkerülhető lenne a folyamatos újra bejelentkezés szükségessége.</w:t>
      </w:r>
      <w:r w:rsidR="00DE7D1D">
        <w:t xml:space="preserve"> Akár a biometrikus azonosítást is hozzá lehetne adni.</w:t>
      </w:r>
    </w:p>
    <w:p w14:paraId="7196928D" w14:textId="4FD9A498" w:rsidR="006841D3" w:rsidRDefault="006841D3" w:rsidP="00DE7D1D">
      <w:r>
        <w:t>Az alkalmazás személyiségét és azonosíthatóságát emelhetnénk egyedi logóval, mely a felhasználók számára könnyen felismerhető lenne</w:t>
      </w:r>
      <w:r w:rsidR="00DE7D1D">
        <w:t xml:space="preserve"> és a BuXa alkalmazás védjegyévé válhatna.</w:t>
      </w:r>
    </w:p>
    <w:p w14:paraId="4ED341B0" w14:textId="637274B9" w:rsidR="006841D3" w:rsidRDefault="00DE7D1D" w:rsidP="00DE7D1D">
      <w:r>
        <w:t>Ezen kívül</w:t>
      </w:r>
      <w:r w:rsidR="006841D3">
        <w:t xml:space="preserve"> az "elfelejtettem a jelszót" funkció </w:t>
      </w:r>
      <w:r>
        <w:t>implementálása is hasznos lehet</w:t>
      </w:r>
      <w:r w:rsidR="006841D3">
        <w:t>, ami segítené a felhasználóknak visszaállítani jelszavukat, ha szükséges.</w:t>
      </w:r>
    </w:p>
    <w:p w14:paraId="2678EDEC" w14:textId="05D3D942" w:rsidR="006841D3" w:rsidRDefault="006841D3" w:rsidP="00DE7D1D">
      <w:r>
        <w:t xml:space="preserve">Az adatok kezelhetőségének növelése érdekében lehetőség lenne támogatni a Revolut alkalmazásból letölthető tranzakciók importálását az alkalmazásba. Ezzel a </w:t>
      </w:r>
      <w:r>
        <w:lastRenderedPageBreak/>
        <w:t xml:space="preserve">felhasználók könnyen áttekinthetnék és kezelhetnék </w:t>
      </w:r>
      <w:r w:rsidR="00DE7D1D">
        <w:t xml:space="preserve">Revolutos </w:t>
      </w:r>
      <w:r>
        <w:t>pénzügyeiket az alkalmazásunkon belül</w:t>
      </w:r>
      <w:r w:rsidR="00DE7D1D">
        <w:t xml:space="preserve"> is.</w:t>
      </w:r>
    </w:p>
    <w:p w14:paraId="6EED74EA" w14:textId="1559AECF" w:rsidR="006841D3" w:rsidRDefault="006841D3" w:rsidP="00D03C6E">
      <w:r>
        <w:t>Az adatbiztonság és felhasználói kontroll növelése érdekében be</w:t>
      </w:r>
      <w:r w:rsidR="00D03C6E">
        <w:t xml:space="preserve"> lehetne vezetni</w:t>
      </w:r>
      <w:r>
        <w:t xml:space="preserve"> egy olyan funkciót, amely lehetővé teszi az alkalmazás teljes adatbázisának lementését egy txt fájlba, így a felhasználók saját adataik felett teljes ellenőrzést gyakorolhatnának</w:t>
      </w:r>
      <w:r w:rsidR="00D03C6E">
        <w:t xml:space="preserve"> és imortálhatnák más alkalmazásokba, esetleg olyanokba is, amit maguk írnak, direkt erre a célra, hogy kiértékelhessék a költéseiket, bevételeiket. tartozásaikat.</w:t>
      </w:r>
    </w:p>
    <w:p w14:paraId="3C2FAE4B" w14:textId="315C2E78" w:rsidR="00A7083E" w:rsidRDefault="006841D3" w:rsidP="006841D3">
      <w:r>
        <w:t>Végül, az alkalmazás terjeszkedésének érdekében érdemes lenne az iOS platformra is adaptálni, hogy az iPhone felhasználók is élvezhessék az alkalmazás előnyeit, ezáltal növelve a felhasználói bázist</w:t>
      </w:r>
      <w:r w:rsidR="00383ECB">
        <w:t>.</w:t>
      </w:r>
    </w:p>
    <w:p w14:paraId="0C3E5541" w14:textId="77777777" w:rsidR="00A7083E" w:rsidRDefault="00A7083E" w:rsidP="00A7083E"/>
    <w:p w14:paraId="14C26C53" w14:textId="77777777" w:rsidR="00A7083E" w:rsidRPr="00595EC9" w:rsidRDefault="00A7083E" w:rsidP="00595EC9"/>
    <w:p w14:paraId="41226C49" w14:textId="2755A2CB" w:rsidR="00A8083C" w:rsidRDefault="00A8083C" w:rsidP="008B2925">
      <w:pPr>
        <w:pStyle w:val="Cmsor1"/>
      </w:pPr>
      <w:r>
        <w:lastRenderedPageBreak/>
        <w:t>A feladat megoldása</w:t>
      </w:r>
    </w:p>
    <w:p w14:paraId="2C7CEFAB" w14:textId="77777777" w:rsidR="00307B68" w:rsidRDefault="00307B68" w:rsidP="00307B68">
      <w:pPr>
        <w:pStyle w:val="Cmsor2"/>
      </w:pPr>
      <w:r>
        <w:t>A program logikai felépítése</w:t>
      </w:r>
    </w:p>
    <w:p w14:paraId="1902953B" w14:textId="77777777" w:rsidR="00307B68" w:rsidRDefault="00307B68" w:rsidP="00307B68">
      <w:r w:rsidRPr="006C7B8C">
        <w:t>Ebben a szakaszban a tervezési döntéseket és az alkalmazás logikai felépítését fogom elemzeni. Részletesen kifejtem, hogy miért döntöttem az adott logikai struktúra, osztálystruktúra, objektumorientált megközelítés és szétválasztások mellett, és miként szolgálják ezek a döntések az alkalmazás hatékony működését.</w:t>
      </w:r>
    </w:p>
    <w:p w14:paraId="1323C4A4" w14:textId="77777777" w:rsidR="00307B68" w:rsidRDefault="00307B68" w:rsidP="00307B68">
      <w:r>
        <w:t>Mappa struktúra, logika</w:t>
      </w:r>
    </w:p>
    <w:p w14:paraId="5E3B70A3" w14:textId="77777777" w:rsidR="00307B68" w:rsidRDefault="00307B68" w:rsidP="00307B68">
      <w:r>
        <w:t>Az osztályaimat különböző könyvtárakban rendszereztem el, melyek a "lib" mappában találhatók. A "data_model" mappában elhelyeztem az adatmodelljeimet, mint például a "pocket_data_model", "person_data_model", "payment_data_model", "debt_data_model" és a "custom_button_data_model". Az utóbbi esetében azért alkalmaztam ezt az osztályt, hogy elkerüljem a felesleges kódismétlést. Ebben az osztályban definiálom a gombok tulajdonságait, mint például a szín, ikon, cím és a paraméterként kapott funkció. Ennek segítségével minden olyan gomb, ami ebből az osztályból származik, rendkívül hasonló lesz, tiszteletben tartva az objektumorientált elveket, minimalizálva a kódismétlést és egyszerűsítve a fejlesztő munkáját. Ezek a gombok a "desk" widgeteken helyezkednek el az alkalmazásban. Az adott modellek (beleértve a többit is) az adattípusokat reprezentálják, melyeket később a kódban egyszerűen fel lehet használni.</w:t>
      </w:r>
    </w:p>
    <w:p w14:paraId="295D0BBC" w14:textId="77777777" w:rsidR="00307B68" w:rsidRDefault="00307B68" w:rsidP="00307B68"/>
    <w:p w14:paraId="71980210" w14:textId="77777777" w:rsidR="00307B68" w:rsidRDefault="00307B68" w:rsidP="00307B68">
      <w:r>
        <w:t>A "database" mappában találhatók a "repository" osztályok, melyek felelősek a lokális adatbázisba történő írás és olvasás menedzseléséért. Négy táblát kezelnek: tartozások, [költségek és bevételek</w:t>
      </w:r>
      <w:r w:rsidRPr="00601028">
        <w:t>]</w:t>
      </w:r>
      <w:r>
        <w:t>, személyek és zsebek. Minden tartozáshoz két személy tartozik, és ezeket az adatmodelljeimben külső kulcsokkal reprezentálom, amelyek azoknak a személyeknek az azonosítójára mutatnak, akikhez az adott tartozás kapcsolódik. Hasonlóan, bevételek és kiadások esetén is van egy zsebazonosító, amely egy külső kulcs, és az adott tranzakcióhoz tartozó zseb kulcsára mutat.</w:t>
      </w:r>
    </w:p>
    <w:p w14:paraId="1CD176EA" w14:textId="2F87E9FA" w:rsidR="00307B68" w:rsidRDefault="00307B68" w:rsidP="006C49C7">
      <w:r>
        <w:t xml:space="preserve">A "model" könyvtárban a különböző nézetekhez tartozó modellosztályok találhatók, melyek az MVVM (Model-View-ViewModel) architektúrával összhangban </w:t>
      </w:r>
      <w:r>
        <w:lastRenderedPageBreak/>
        <w:t>vannak kialakítva. Ezekben az osztályokban találhatók a logikák, egy példa erre a "debt_details_model" osztályban található "calculateDebts" függvény.</w:t>
      </w:r>
    </w:p>
    <w:p w14:paraId="2ACBB4EB" w14:textId="77777777" w:rsidR="00307B68" w:rsidRDefault="00307B68" w:rsidP="00307B68">
      <w:r>
        <w:t>Ez a függvény optimalizált tartozásokat számol ki, azaz arra törekszik, hogy a lehető legkevesebb tartozásadás mellett minden érintett személy nullára jöjjön ki. A folyamat a következő lépésekből áll: először a "loadFromDatabase" függvény összegyűjti az összes tartozást egy listába. Ezt követően egy ciklus kiveszi az összes nevet a tartozásokból, majd egy külön listába rendeli ezeket a neveket. Ez a lista egy map, tehát kulcs-érték párokat tartalmaz, ahol a kulcs a név (egy String), az érték pedig egy int típusú szám, ami azt mutatja, hogy az adott személy mennyivel tartozik vagy mennyivel tartoznak neki. A szám pozitív vagy negatív attól függően, hogy az adott személy tartozik vagy neki tartoznak.</w:t>
      </w:r>
    </w:p>
    <w:p w14:paraId="63E860E7" w14:textId="07C90954" w:rsidR="00307B68" w:rsidRDefault="00307B68" w:rsidP="00307B68">
      <w:r>
        <w:t>Amint az algoritmus kigyűjti az összes nevet</w:t>
      </w:r>
      <w:r w:rsidR="00A8681D">
        <w:t xml:space="preserve"> (kulcsoknak),</w:t>
      </w:r>
      <w:r>
        <w:t xml:space="preserve"> hozzárendel egy számot, amelyet a tartozásokból szed ki, ahol szerepel az adott név. Ezután hozzáadja vagy kivonja az adott személy számából. (attól függően, hogy melyik szám abszl</w:t>
      </w:r>
      <w:r w:rsidR="00A8681D">
        <w:t>u</w:t>
      </w:r>
      <w:r>
        <w:t>tértéke a nagyobb) A folyamat során a legnagyobb és a legkisebb számot kiválasztja, majd ezeket összegzi vagy kivonja egymásból attól függően, hogy melyik abszlutértéke a nagyobb. Ezzel az egyik személy száma nullává válik, és a kivonás egy tartozásadást reprezentál. Ezzel párhuzamosan létrejön egy új tartozás, ami már az optimalizált tartozások egyike. Ezt a műveletet véges sokszor megismételve (egy while ciklussal) létrejön az optimalizált tartozások listája.</w:t>
      </w:r>
    </w:p>
    <w:p w14:paraId="7584431F" w14:textId="157F4125" w:rsidR="00A8681D" w:rsidRDefault="00A8681D" w:rsidP="00307B68">
      <w:r>
        <w:t>Ez a kódrészlet a debt_details_model.dart fájlban található, a calculateDebts függvényben. A kód kigyűjti az összes nevet a tartozások listaelemekből és beleteszi a debtsMap-ba ügyelve arra, hogy minden név, ami legalább egyszer szerepelt a tartozások között, az pontosan egyszer szerepeljen a debtsMap-ban.</w:t>
      </w:r>
    </w:p>
    <w:p w14:paraId="1843B78D" w14:textId="4D05A7F6" w:rsidR="002E2E58" w:rsidRDefault="002E2E58" w:rsidP="002E2E58">
      <w:r>
        <w:t>A kód második része arra szolgál, hogy frissítse a deptsMap-ben a személyekhez tartozó számokat. Amennyiben az adott név mellett már szerepel egy összeg a map-ban, a kód hozzáadja ehhez az összeghez a tartozás listában lévő összeget, (amennyiben még nem szerepel, akkor ezt az összeget egyenlővé teszi a személyhez tartozó számmal) feltéve, hogy a személy az, aki tartozik. Ha a személy az, akinek tartoznak, akkor kivonja a név melletti számból a tartozás listában található összeget.</w:t>
      </w:r>
    </w:p>
    <w:p w14:paraId="78E5540B" w14:textId="77777777" w:rsidR="002E2E58" w:rsidRDefault="002E2E58" w:rsidP="002E2E58"/>
    <w:p w14:paraId="7F384512" w14:textId="05A2FDCD" w:rsidR="002E2E58" w:rsidRDefault="002E2E58" w:rsidP="002E2E58">
      <w:r>
        <w:lastRenderedPageBreak/>
        <w:t>Ez a megközelítés biztosítja, hogy minden név mellett egy szám lesz, amely az adott személy aktuális pénzügyi helyzetét mutatja. Ha a szám negatív, az azt jelenti, hogy a személynek még tartozik valaki pénzzel (az ő zsebéből hiányzik pénz), míg a pozitív érték azt mutatja, hogy több pénz van a zsebében, mint amennyinek kéne lennie, tehát ő tartozik másnak vagy másoknak pénzzel és nála most több van, méghozzá annyival, amennyi a map-ban a neve mellett álló szám.</w:t>
      </w:r>
    </w:p>
    <w:p w14:paraId="6DD1D97C" w14:textId="7668B693" w:rsidR="00A8681D" w:rsidRDefault="00920EB7" w:rsidP="00920EB7">
      <w:pPr>
        <w:ind w:firstLine="0"/>
      </w:pPr>
      <w:r w:rsidRPr="00920EB7">
        <w:rPr>
          <w:noProof/>
        </w:rPr>
        <w:drawing>
          <wp:inline distT="0" distB="0" distL="0" distR="0" wp14:anchorId="2A310AB5" wp14:editId="581798BA">
            <wp:extent cx="5400040" cy="3743960"/>
            <wp:effectExtent l="0" t="0" r="0" b="0"/>
            <wp:docPr id="1223996072" name="Kép 1"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96072" name="Kép 1" descr="A képen szöveg, képernyőkép, szoftver, Betűtípus látható&#10;&#10;Automatikusan generált leírás"/>
                    <pic:cNvPicPr/>
                  </pic:nvPicPr>
                  <pic:blipFill>
                    <a:blip r:embed="rId12"/>
                    <a:stretch>
                      <a:fillRect/>
                    </a:stretch>
                  </pic:blipFill>
                  <pic:spPr>
                    <a:xfrm>
                      <a:off x="0" y="0"/>
                      <a:ext cx="5400040" cy="3743960"/>
                    </a:xfrm>
                    <a:prstGeom prst="rect">
                      <a:avLst/>
                    </a:prstGeom>
                  </pic:spPr>
                </pic:pic>
              </a:graphicData>
            </a:graphic>
          </wp:inline>
        </w:drawing>
      </w:r>
    </w:p>
    <w:p w14:paraId="72F82A25" w14:textId="77777777" w:rsidR="0081576B" w:rsidRDefault="0081576B" w:rsidP="0081576B">
      <w:r>
        <w:t>Ezen kódrészlet először inicializál két nevet: az egyik a személyé, akinek a legnagyobb a tartozása, a másik pedig azé, akihez a legtöbb pénzzel tartoznak. Emellett három további változó inicializálódik: az egyik az összeg, ami a legnagyobb tartozáshoz kapcsolódik, a másik pedig az, akihez a legtöbb pénzzel tartoznak, annak a személynek a hitel összege.</w:t>
      </w:r>
    </w:p>
    <w:p w14:paraId="3575D00B" w14:textId="77777777" w:rsidR="0081576B" w:rsidRDefault="0081576B" w:rsidP="0081576B">
      <w:r>
        <w:t>Ezután egy lista inicializálódik, amely az eredményeket, azaz az optimalizált tartozásokat fogja tartalmazni. A következő lépés egy kereső algoritmus, amely megtalálja a legnagyobb és legkisebb tartozást, valamint ezekhez tartozó neveket, vagyis az inicializált változókat feltölti.</w:t>
      </w:r>
    </w:p>
    <w:p w14:paraId="71539ECE" w14:textId="77777777" w:rsidR="00F070D8" w:rsidRDefault="00F070D8" w:rsidP="00920EB7">
      <w:pPr>
        <w:ind w:firstLine="0"/>
      </w:pPr>
    </w:p>
    <w:p w14:paraId="021EFAB1" w14:textId="00C5F259" w:rsidR="00920EB7" w:rsidRDefault="00E16484" w:rsidP="00920EB7">
      <w:pPr>
        <w:ind w:firstLine="0"/>
      </w:pPr>
      <w:r w:rsidRPr="00E16484">
        <w:rPr>
          <w:noProof/>
        </w:rPr>
        <w:lastRenderedPageBreak/>
        <w:drawing>
          <wp:inline distT="0" distB="0" distL="0" distR="0" wp14:anchorId="44EEEDF7" wp14:editId="38A9FC41">
            <wp:extent cx="3892550" cy="3373543"/>
            <wp:effectExtent l="0" t="0" r="0" b="0"/>
            <wp:docPr id="2130132510"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32510" name="Kép 1" descr="A képen szöveg, képernyőkép, Betűtípus, szoftver látható&#10;&#10;Automatikusan generált leírás"/>
                    <pic:cNvPicPr/>
                  </pic:nvPicPr>
                  <pic:blipFill>
                    <a:blip r:embed="rId13"/>
                    <a:stretch>
                      <a:fillRect/>
                    </a:stretch>
                  </pic:blipFill>
                  <pic:spPr>
                    <a:xfrm>
                      <a:off x="0" y="0"/>
                      <a:ext cx="3898073" cy="3378329"/>
                    </a:xfrm>
                    <a:prstGeom prst="rect">
                      <a:avLst/>
                    </a:prstGeom>
                  </pic:spPr>
                </pic:pic>
              </a:graphicData>
            </a:graphic>
          </wp:inline>
        </w:drawing>
      </w:r>
    </w:p>
    <w:p w14:paraId="3F485BB6" w14:textId="1418A845" w:rsidR="00493185" w:rsidRDefault="00493185" w:rsidP="00493185">
      <w:pPr>
        <w:ind w:firstLine="0"/>
      </w:pPr>
      <w:r>
        <w:t>A következő két kódrészlet bemutatja az algoritmus esszenciáját egy while ciklusban. Ez a ciklus addig fut, amíg a debtsMap nevekhez tartozó szám értékek mindegyike nem lesz nulla. Ennek eléréséhez a fentebb említett kódrészletet végrehajtja, inicializálja és feltölti a változókat a megfelelő értékekkel. Majd a legnagyobb tartozáshoz rendeli a személyt, akinek a legnagyobb összeggel tartoznak, (Tehát a legnagyobb számhoz, ami pozitív, rendeli a legkisebb számot, ami nyilván negatív) és ezeket a párokat összerendeli.</w:t>
      </w:r>
    </w:p>
    <w:p w14:paraId="6B383760" w14:textId="2D97861D" w:rsidR="00493185" w:rsidRDefault="00493185" w:rsidP="00493185">
      <w:pPr>
        <w:ind w:firstLine="0"/>
      </w:pPr>
      <w:r>
        <w:t>Ebben a ciklusban, ha a legnagyobb tartozó személy száma nagyobb, mint annak a személynek a számának az abszolútértéke, akihez a legtöbb pénzzel tartoznak, akkor a legnagyobb tartozásból kivonják ezt az abszolút értéket (vagy más szóval a nagyobb számhoz hozzáadjuk magát a negatív értéket). Ezt követően a személy, aki a legtöbb pénzzel tartozik, visszafizetett egy tartozást egy másik személynek. Ez a folyamat egy új tartozással kerül reprezentálásra, amit a resultDebts listába helyezünk el. Ilyenkor még a kódban annak a személynek számát nullára állítjuk, akinek tartoznak, mert neki már megadták a tartozást.</w:t>
      </w:r>
    </w:p>
    <w:p w14:paraId="66B14B1E" w14:textId="77777777" w:rsidR="00493185" w:rsidRDefault="00493185" w:rsidP="00493185">
      <w:pPr>
        <w:ind w:firstLine="0"/>
      </w:pPr>
      <w:r>
        <w:t>Amennyiben a negatív szám abszolút értéke nagyobb, akkor ehhez a negatív számhoz adjuk hozzá a legnagyobb pozitív számot, amely szintén egy tartozást reprezentál. Ebben az esetben is létrejön egy új debtDataModel, amit a resultDebts listába helyezünk.</w:t>
      </w:r>
    </w:p>
    <w:p w14:paraId="3A9BB7CF" w14:textId="77777777" w:rsidR="00493185" w:rsidRDefault="00493185" w:rsidP="00493185">
      <w:pPr>
        <w:ind w:firstLine="0"/>
      </w:pPr>
    </w:p>
    <w:p w14:paraId="62E2A4B7" w14:textId="5E6D991B" w:rsidR="00CA0CB6" w:rsidRDefault="00493185" w:rsidP="00493185">
      <w:pPr>
        <w:ind w:firstLine="0"/>
      </w:pPr>
      <w:r>
        <w:t>Minden ilyen ciklus végén legalább egy személy száma a map-ban nullára lesz</w:t>
      </w:r>
      <w:r w:rsidR="0041240C">
        <w:t xml:space="preserve"> </w:t>
      </w:r>
      <w:r>
        <w:t>állítva. Ezt véges sokszor elvégezve minden személy esetén</w:t>
      </w:r>
      <w:r w:rsidR="0041240C">
        <w:t xml:space="preserve"> megtörténik</w:t>
      </w:r>
      <w:r>
        <w:t>,</w:t>
      </w:r>
      <w:r w:rsidR="0041240C">
        <w:t xml:space="preserve"> tehát</w:t>
      </w:r>
      <w:r>
        <w:t xml:space="preserve"> a ciklus blokkból kilépünk, az eredménylista feltöltődik a megfelelő tartozásokkal, és a függvény ezt adja vissza, amit lehet kiírni a képernyőre.</w:t>
      </w:r>
    </w:p>
    <w:p w14:paraId="39D2B435" w14:textId="59F824D5" w:rsidR="00E16484" w:rsidRDefault="00E16484" w:rsidP="00920EB7">
      <w:pPr>
        <w:ind w:firstLine="0"/>
      </w:pPr>
      <w:r w:rsidRPr="00E16484">
        <w:rPr>
          <w:noProof/>
        </w:rPr>
        <w:drawing>
          <wp:inline distT="0" distB="0" distL="0" distR="0" wp14:anchorId="1FA9E4C2" wp14:editId="487A5680">
            <wp:extent cx="5400040" cy="4101465"/>
            <wp:effectExtent l="0" t="0" r="0" b="0"/>
            <wp:docPr id="1742288564"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88564" name="Kép 1" descr="A képen szöveg, képernyőkép, szoftver, Operációs rendszer látható&#10;&#10;Automatikusan generált leírás"/>
                    <pic:cNvPicPr/>
                  </pic:nvPicPr>
                  <pic:blipFill>
                    <a:blip r:embed="rId14"/>
                    <a:stretch>
                      <a:fillRect/>
                    </a:stretch>
                  </pic:blipFill>
                  <pic:spPr>
                    <a:xfrm>
                      <a:off x="0" y="0"/>
                      <a:ext cx="5400040" cy="4101465"/>
                    </a:xfrm>
                    <a:prstGeom prst="rect">
                      <a:avLst/>
                    </a:prstGeom>
                  </pic:spPr>
                </pic:pic>
              </a:graphicData>
            </a:graphic>
          </wp:inline>
        </w:drawing>
      </w:r>
    </w:p>
    <w:p w14:paraId="1B7DDD83" w14:textId="33BED8AB" w:rsidR="00E16484" w:rsidRDefault="00E16484" w:rsidP="00920EB7">
      <w:pPr>
        <w:ind w:firstLine="0"/>
      </w:pPr>
      <w:r w:rsidRPr="00E16484">
        <w:rPr>
          <w:noProof/>
        </w:rPr>
        <w:lastRenderedPageBreak/>
        <w:drawing>
          <wp:inline distT="0" distB="0" distL="0" distR="0" wp14:anchorId="3B8AD8B6" wp14:editId="34224F2F">
            <wp:extent cx="5400040" cy="3703955"/>
            <wp:effectExtent l="0" t="0" r="0" b="0"/>
            <wp:docPr id="592678520"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78520" name="Kép 1" descr="A képen szöveg, képernyőkép, Betűtípus, szoftver látható&#10;&#10;Automatikusan generált leírás"/>
                    <pic:cNvPicPr/>
                  </pic:nvPicPr>
                  <pic:blipFill>
                    <a:blip r:embed="rId15"/>
                    <a:stretch>
                      <a:fillRect/>
                    </a:stretch>
                  </pic:blipFill>
                  <pic:spPr>
                    <a:xfrm>
                      <a:off x="0" y="0"/>
                      <a:ext cx="5400040" cy="3703955"/>
                    </a:xfrm>
                    <a:prstGeom prst="rect">
                      <a:avLst/>
                    </a:prstGeom>
                  </pic:spPr>
                </pic:pic>
              </a:graphicData>
            </a:graphic>
          </wp:inline>
        </w:drawing>
      </w:r>
    </w:p>
    <w:p w14:paraId="28A115C1" w14:textId="77777777" w:rsidR="00E16484" w:rsidRDefault="00E16484" w:rsidP="00920EB7">
      <w:pPr>
        <w:ind w:firstLine="0"/>
      </w:pPr>
    </w:p>
    <w:p w14:paraId="2671C009" w14:textId="77777777" w:rsidR="00E16484" w:rsidRDefault="00E16484" w:rsidP="00920EB7">
      <w:pPr>
        <w:ind w:firstLine="0"/>
      </w:pPr>
    </w:p>
    <w:p w14:paraId="669C067D" w14:textId="4B823387" w:rsidR="00C32E0E" w:rsidRDefault="00C32E0E" w:rsidP="00C32E0E">
      <w:pPr>
        <w:pStyle w:val="Cmsor3"/>
      </w:pPr>
      <w:r>
        <w:t>Adatbáziskezelés</w:t>
      </w:r>
    </w:p>
    <w:p w14:paraId="62FDA481" w14:textId="42B37361" w:rsidR="00C32E0E" w:rsidRDefault="00C32E0E" w:rsidP="00C32E0E">
      <w:pPr>
        <w:ind w:firstLine="0"/>
      </w:pPr>
      <w:r>
        <w:rPr>
          <w:noProof/>
        </w:rPr>
        <w:drawing>
          <wp:inline distT="0" distB="0" distL="0" distR="0" wp14:anchorId="6635D02C" wp14:editId="6EA13D8B">
            <wp:extent cx="5400040" cy="2706370"/>
            <wp:effectExtent l="0" t="0" r="0" b="0"/>
            <wp:docPr id="451670243" name="Kép 2" descr="A képen szöveg, szám,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70243" name="Kép 2" descr="A képen szöveg, szám, képernyőkép, tervezés látható&#10;&#10;Automatikusan generált leírá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706370"/>
                    </a:xfrm>
                    <a:prstGeom prst="rect">
                      <a:avLst/>
                    </a:prstGeom>
                    <a:noFill/>
                    <a:ln>
                      <a:noFill/>
                    </a:ln>
                  </pic:spPr>
                </pic:pic>
              </a:graphicData>
            </a:graphic>
          </wp:inline>
        </w:drawing>
      </w:r>
    </w:p>
    <w:p w14:paraId="21EBC8CA" w14:textId="490596B6" w:rsidR="00A32E16" w:rsidRDefault="00A32E16" w:rsidP="00A32E16">
      <w:r>
        <w:t xml:space="preserve">A fenti diagramon szemléltetem az alkalmazásom adatbázis tábláit, melyeket a következőképpen fogok elemezni. Elsőként megfigyelhető a "személyek" tábla, amely tartalmaz egy ID-t, ami az elsődleges kulcs, továbbá a személy nevét, e-mail címét, jelszavát, profilképét, valamint egy változót, amely jelzi, hogy a személynek van-e </w:t>
      </w:r>
      <w:r>
        <w:lastRenderedPageBreak/>
        <w:t>Revolut fiókja. Fontos megjegyezni, hogy az alkalmazásban csak a név kötelező megadása, míg a többi mező teljesen tetszőlegesen kitölthető.</w:t>
      </w:r>
    </w:p>
    <w:p w14:paraId="7AEB35D4" w14:textId="71F9FD56" w:rsidR="00307B68" w:rsidRDefault="00A32E16" w:rsidP="00A32E16">
      <w:r>
        <w:t>Emellett, a "tartozások" táblában szintén található egy ID, ami az elsődleges kulcs, egy tartozó ID (deptorPersonId), amely azonosítja azt a személyt, akinek már létező és akire a tartozás vonatkozik. Ez egy idegen kulcs, kapcsolódva a "személyek" tábla ID-jéhez. Ezenkívül van egy másik ID (personToId), ami szintén egy külső kulcs, és ez az a személy, akinek tartoznak. Ez is egy olyan mező, amely egy már létező személy ID-jét tartalmazza. A táblában található egy összeg mező</w:t>
      </w:r>
      <w:r w:rsidR="003C03D0">
        <w:t>, ami a tartozás összegéről ad információt</w:t>
      </w:r>
      <w:r>
        <w:t>, egy "kifizetve" mező, ami azt jelzi, hogy a tartozás kifizetésre került-e, és egy leírás mező, ahol rövid leírást lehet adni a tartozásról.</w:t>
      </w:r>
    </w:p>
    <w:p w14:paraId="01B3D595" w14:textId="6335D843" w:rsidR="00172B80" w:rsidRDefault="00172B80" w:rsidP="00172B80">
      <w:r>
        <w:t xml:space="preserve">A diagramon még további két fontos tábla látható, nevezetesen a "zsebek" és "fizetések" táblák. A "zsebek" táblában található egy egyedi azonosító és egy kötelezően kitöltendő név mező, ami a zseb nevét jelöli. Ezenkívül található egy speciális változó, </w:t>
      </w:r>
      <w:r w:rsidR="00EB5B8A">
        <w:t>amely,</w:t>
      </w:r>
      <w:r>
        <w:t xml:space="preserve"> ha igaz, akkor az összes tranzakciót (bevételt vagy kiadást) tartalmazza és mutatja majd, ellenkező esetben csak az adott zsebhez tartozó tranzakciók kerülnek bele.</w:t>
      </w:r>
    </w:p>
    <w:p w14:paraId="48C78A88" w14:textId="7ABC4A85" w:rsidR="00172B80" w:rsidRDefault="00172B80" w:rsidP="00EB5B8A">
      <w:r>
        <w:t xml:space="preserve">A "fizetések" táblában </w:t>
      </w:r>
      <w:r w:rsidR="00EB5B8A">
        <w:t>a mezők</w:t>
      </w:r>
      <w:r>
        <w:t xml:space="preserve"> az ID, dátum, cím, megjegyzés, típus (bevétel vagy kiadás), tartozás állapot, zsebhez tartozó ID, összeg és valuta.</w:t>
      </w:r>
    </w:p>
    <w:p w14:paraId="1BF47B67" w14:textId="7119C218" w:rsidR="00172B80" w:rsidRDefault="00172B80" w:rsidP="00172B80">
      <w:r>
        <w:t>A "zsebek" és "fizetések" táblák közötti kapcsolatot a "zseb ID" kulcs teremti meg, mely a "fizetések" táblában egy külső kulcsként szerepel. Ez a kulcs segít az azonos zsebbe tartozó tranzakciók azonosításában</w:t>
      </w:r>
      <w:r w:rsidR="00EB5B8A">
        <w:t>.</w:t>
      </w:r>
    </w:p>
    <w:p w14:paraId="1844EE3A" w14:textId="77777777" w:rsidR="00A11B9B" w:rsidRDefault="00A11B9B" w:rsidP="00172B80"/>
    <w:p w14:paraId="5F4D97CC" w14:textId="467D51D4" w:rsidR="00A11B9B" w:rsidRDefault="00A11B9B" w:rsidP="00172B80">
      <w:r>
        <w:t>HIVATKOZAAS</w:t>
      </w:r>
    </w:p>
    <w:p w14:paraId="3E1F1A7B" w14:textId="00C41435" w:rsidR="00A11B9B" w:rsidRDefault="00A11B9B" w:rsidP="00A11B9B">
      <w:r>
        <w:t>A Firebase Cloud Firestore és a hagyományos relációs adatbázisok közötti kulcskülönbségek kiemelkedő fontosságúak és ezekre nekem is figyelnem kellett, amikor a Firebase szerver database szolgáltatásait használtam.</w:t>
      </w:r>
    </w:p>
    <w:p w14:paraId="0C1A9CE2" w14:textId="3D9FB02C" w:rsidR="00A11B9B" w:rsidRDefault="00A11B9B" w:rsidP="00A11B9B">
      <w:pPr>
        <w:pStyle w:val="Kd"/>
      </w:pPr>
      <w:r w:rsidRPr="00A11B9B">
        <w:t>List&lt;PersonDataModel&gt; peopleList = [];</w:t>
      </w:r>
    </w:p>
    <w:p w14:paraId="241588AA" w14:textId="77777777" w:rsidR="00A11B9B" w:rsidRDefault="00A11B9B" w:rsidP="00A11B9B">
      <w:pPr>
        <w:pStyle w:val="Kd"/>
      </w:pPr>
      <w:r>
        <w:t>final peopleQuerySnapshot = await peopleCollectionRef.get();</w:t>
      </w:r>
    </w:p>
    <w:p w14:paraId="6928960E" w14:textId="77777777" w:rsidR="00A11B9B" w:rsidRDefault="00A11B9B" w:rsidP="00A11B9B">
      <w:pPr>
        <w:pStyle w:val="Kd"/>
      </w:pPr>
      <w:r>
        <w:t xml:space="preserve">          if (peopleQuerySnapshot.docs.isNotEmpty) {</w:t>
      </w:r>
    </w:p>
    <w:p w14:paraId="55118F0C" w14:textId="77777777" w:rsidR="00A11B9B" w:rsidRDefault="00A11B9B" w:rsidP="00A11B9B">
      <w:pPr>
        <w:pStyle w:val="Kd"/>
      </w:pPr>
      <w:r>
        <w:t xml:space="preserve">            peopleList = await Future.wait(peopleQuerySnapshot.docs.map(</w:t>
      </w:r>
    </w:p>
    <w:p w14:paraId="1DA991C8" w14:textId="77777777" w:rsidR="00A11B9B" w:rsidRDefault="00A11B9B" w:rsidP="00A11B9B">
      <w:pPr>
        <w:pStyle w:val="Kd"/>
      </w:pPr>
      <w:r>
        <w:t xml:space="preserve">              (doc) async =&gt; PersonDataModel.fromMap(doc.data()),</w:t>
      </w:r>
    </w:p>
    <w:p w14:paraId="0D4A7802" w14:textId="77777777" w:rsidR="00A11B9B" w:rsidRDefault="00A11B9B" w:rsidP="00A11B9B">
      <w:pPr>
        <w:pStyle w:val="Kd"/>
      </w:pPr>
      <w:r>
        <w:t xml:space="preserve">            ));</w:t>
      </w:r>
    </w:p>
    <w:p w14:paraId="173B429E" w14:textId="7CEA89BD" w:rsidR="00A11B9B" w:rsidRDefault="00A11B9B" w:rsidP="00A11B9B">
      <w:pPr>
        <w:pStyle w:val="Kd"/>
      </w:pPr>
      <w:r>
        <w:t xml:space="preserve">            return peopleList;</w:t>
      </w:r>
    </w:p>
    <w:p w14:paraId="3B15AAAD" w14:textId="77777777" w:rsidR="001F4D83" w:rsidRDefault="001F4D83" w:rsidP="001F4D83">
      <w:r>
        <w:lastRenderedPageBreak/>
        <w:t>Ez a kód a person_repository-ból van, ami egy példa arra, hogy hogyan figyelek a NoSQL adatbázisból a lokális relációs adatbázis által ismert adatmodellekre való áttérésre. (jelen esetben egy személy, tehát egy PersonDataModel-t használok)</w:t>
      </w:r>
    </w:p>
    <w:p w14:paraId="20E63098" w14:textId="15E19AB5" w:rsidR="001F4D83" w:rsidRDefault="001F4D83" w:rsidP="001F4D83">
      <w:r>
        <w:t xml:space="preserve">A </w:t>
      </w:r>
      <w:r w:rsidR="00B02747">
        <w:t xml:space="preserve">kód a </w:t>
      </w:r>
      <w:r>
        <w:t>Firestore adatbázisból lekér egy gyűjtemény</w:t>
      </w:r>
      <w:r w:rsidR="00B02747">
        <w:t>t</w:t>
      </w:r>
      <w:r>
        <w:t xml:space="preserve">, amely a "people" nevet viseli. </w:t>
      </w:r>
      <w:r w:rsidR="00B02747">
        <w:t>(a</w:t>
      </w:r>
      <w:r>
        <w:t xml:space="preserve"> kódban először egy üres lista, a peopleList inicializálódik</w:t>
      </w:r>
      <w:r w:rsidR="00B02747">
        <w:t>, amibe a személyek kerülnek)</w:t>
      </w:r>
      <w:r>
        <w:t xml:space="preserve"> Ezután aszinkron módon megtörténik a Firestore-ból a "people" gyűjtemény lekérése a peopleCollectionRef referencia segítségével.</w:t>
      </w:r>
    </w:p>
    <w:p w14:paraId="65558851" w14:textId="1D5B6D49" w:rsidR="001F4D83" w:rsidRDefault="001F4D83" w:rsidP="001F4D83">
      <w:r>
        <w:t xml:space="preserve">Az összes dokumentumot lekérdezi és átalakítja azokat PersonDataModel objektumokká a </w:t>
      </w:r>
      <w:r w:rsidRPr="00B911E6">
        <w:rPr>
          <w:b/>
          <w:bCs/>
        </w:rPr>
        <w:t>PersonDataModel.fromMap</w:t>
      </w:r>
      <w:r>
        <w:t xml:space="preserve"> metódus segítségével. Ezek az objektumok a peopleList listába kerülnek.</w:t>
      </w:r>
    </w:p>
    <w:p w14:paraId="3DDC8C11" w14:textId="799C593C" w:rsidR="00A11B9B" w:rsidRDefault="00A11B9B" w:rsidP="001F4D83">
      <w:r>
        <w:t>A Firestore NoSQL adatmodellje rugalmasságot biztosít, dokumentumokba szervezv</w:t>
      </w:r>
      <w:r w:rsidR="00B911E6">
        <w:t>i</w:t>
      </w:r>
      <w:r>
        <w:t xml:space="preserve"> az adatokat, és JSON-struktúrát alkalmaz. Ezzel szemben a relációs adatbázisok táblákat használnak előre definiált sémákkal és szorosan szabályozott relációs kapcsolatokkal.</w:t>
      </w:r>
    </w:p>
    <w:p w14:paraId="1110537C" w14:textId="4C4D6D5F" w:rsidR="00A11B9B" w:rsidRDefault="00A11B9B" w:rsidP="00A11B9B">
      <w:r>
        <w:t>A konzisztencia terén a Firestore inkább a gyenge konzisztenciára összpontosít, míg a relációs adatbázisok erős tranzakciókat és ACID tulajdonságokat kínálnak.</w:t>
      </w:r>
    </w:p>
    <w:p w14:paraId="79C4DF2B" w14:textId="50B91F2F" w:rsidR="00A11B9B" w:rsidRDefault="00A11B9B" w:rsidP="00A11B9B">
      <w:r>
        <w:t>A Firestore könnyen skálázható és gyors, kiválóan alkalmas modern alkalmazásokhoz, miközben a relációs adatbázisok komplexebb skálázhatóságot és hosszabb beállítási időt igényelnek.</w:t>
      </w:r>
    </w:p>
    <w:p w14:paraId="139F4D53" w14:textId="58201C09" w:rsidR="00B911E6" w:rsidRDefault="00B911E6" w:rsidP="00B911E6">
      <w:pPr>
        <w:ind w:firstLine="0"/>
      </w:pPr>
      <w:r w:rsidRPr="00B911E6">
        <w:rPr>
          <w:noProof/>
        </w:rPr>
        <w:drawing>
          <wp:inline distT="0" distB="0" distL="0" distR="0" wp14:anchorId="62E068B3" wp14:editId="01B1E7CB">
            <wp:extent cx="5400040" cy="2595880"/>
            <wp:effectExtent l="0" t="0" r="0" b="0"/>
            <wp:docPr id="1583270124"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70124" name="Kép 1" descr="A képen szöveg, képernyőkép, szoftver, Multimédiás szoftver látható&#10;&#10;Automatikusan generált leírás"/>
                    <pic:cNvPicPr/>
                  </pic:nvPicPr>
                  <pic:blipFill>
                    <a:blip r:embed="rId17"/>
                    <a:stretch>
                      <a:fillRect/>
                    </a:stretch>
                  </pic:blipFill>
                  <pic:spPr>
                    <a:xfrm>
                      <a:off x="0" y="0"/>
                      <a:ext cx="5400040" cy="2595880"/>
                    </a:xfrm>
                    <a:prstGeom prst="rect">
                      <a:avLst/>
                    </a:prstGeom>
                  </pic:spPr>
                </pic:pic>
              </a:graphicData>
            </a:graphic>
          </wp:inline>
        </w:drawing>
      </w:r>
    </w:p>
    <w:p w14:paraId="64EF25C0" w14:textId="7E72FF3B" w:rsidR="00B911E6" w:rsidRDefault="00B911E6" w:rsidP="00B911E6">
      <w:pPr>
        <w:ind w:firstLine="0"/>
      </w:pPr>
      <w:r w:rsidRPr="00B911E6">
        <w:rPr>
          <w:noProof/>
        </w:rPr>
        <w:lastRenderedPageBreak/>
        <w:drawing>
          <wp:inline distT="0" distB="0" distL="0" distR="0" wp14:anchorId="1CB68820" wp14:editId="16E9C166">
            <wp:extent cx="5400040" cy="2858135"/>
            <wp:effectExtent l="0" t="0" r="0" b="0"/>
            <wp:docPr id="2050270623"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70623" name="Kép 1" descr="A képen szöveg, képernyőkép, szoftver, Multimédiás szoftver látható&#10;&#10;Automatikusan generált leírás"/>
                    <pic:cNvPicPr/>
                  </pic:nvPicPr>
                  <pic:blipFill>
                    <a:blip r:embed="rId18"/>
                    <a:stretch>
                      <a:fillRect/>
                    </a:stretch>
                  </pic:blipFill>
                  <pic:spPr>
                    <a:xfrm>
                      <a:off x="0" y="0"/>
                      <a:ext cx="5400040" cy="2858135"/>
                    </a:xfrm>
                    <a:prstGeom prst="rect">
                      <a:avLst/>
                    </a:prstGeom>
                  </pic:spPr>
                </pic:pic>
              </a:graphicData>
            </a:graphic>
          </wp:inline>
        </w:drawing>
      </w:r>
    </w:p>
    <w:p w14:paraId="71BFFD5F" w14:textId="0C27F729" w:rsidR="00D309C9" w:rsidRPr="00307B68" w:rsidRDefault="0090195A" w:rsidP="006C49C7">
      <w:pPr>
        <w:ind w:firstLine="0"/>
      </w:pPr>
      <w:r w:rsidRPr="0090195A">
        <w:t>A Firestore</w:t>
      </w:r>
      <w:r w:rsidR="003718C0">
        <w:t xml:space="preserve"> adatbázisom</w:t>
      </w:r>
      <w:r w:rsidRPr="0090195A">
        <w:t xml:space="preserve"> struktúrájában a felhasználók e-mail címei alapján elnevezett kollekciók találhatók a hierarchia legfelső szintjén. Az</w:t>
      </w:r>
      <w:r w:rsidR="003718C0">
        <w:t xml:space="preserve"> alkalmazásban </w:t>
      </w:r>
      <w:r w:rsidRPr="0090195A">
        <w:t>egyedi e-mail címek használatát követeltem meg a regisztráció során, így ezek a felhasználók kollekcióinak nevei lettek</w:t>
      </w:r>
      <w:r w:rsidR="003718C0">
        <w:t>, amelyek segítik, hogy mindig az aktuális bejelentkezett felhasználó csak a saját kollekcióját tudja elérni</w:t>
      </w:r>
      <w:r w:rsidRPr="0090195A">
        <w:t>.</w:t>
      </w:r>
      <w:r w:rsidR="003718C0">
        <w:t xml:space="preserve"> (a kódban csak arra kell figyelni, hogy a felhasználó be legyen jelentkezve mielőtt a Firestore-t használná és hogy csak a bejelentkezett e-mail című kollekció nyíljon meg)</w:t>
      </w:r>
      <w:r w:rsidRPr="0090195A">
        <w:t xml:space="preserve"> Minden ilyen kollekcióban megtalálható egy "userData" nevű dokumentum, amely tartalmaz további kollekciókat: "fizetések", "tartozások", "emberek" és "zsebek" néven. Ezekben a kollekciókban különböző dokumentumok találhatók, amelyek már konkrét listaelemeket tartalmaznak.</w:t>
      </w:r>
      <w:r w:rsidR="003718C0">
        <w:t xml:space="preserve"> (Ez látható a második képen)</w:t>
      </w:r>
    </w:p>
    <w:p w14:paraId="7262B986" w14:textId="77777777" w:rsidR="00A96F62" w:rsidRDefault="00A96F62" w:rsidP="00A96F62">
      <w:pPr>
        <w:pStyle w:val="Cmsor2"/>
      </w:pPr>
      <w:r w:rsidRPr="007831B5">
        <w:t>A projekt megvalósításának folyamata</w:t>
      </w:r>
    </w:p>
    <w:p w14:paraId="6B590C29" w14:textId="63B804DD" w:rsidR="00C17E70" w:rsidRDefault="00C17E70" w:rsidP="00C17E70">
      <w:r>
        <w:t>Miután már önálló laboratórium tárgy keretein belül elkezdtem a projektet Kotlin nyelven natív Android alkalmazásként megvalósítani, rálátást nyertem, hogy hogyan is akarom az alkalmazást megvalósítani. A szakdolgozatom során megismerkedtem a Flutterrel és a Dart-tal, készítettem egy rövid próbaprojektet, ahol a felületek és elemek működését teszteltem. Kipróbáltam az objektumorientált programozást ebben a keretrendszerben, és megértettem, hogyan működik a widget fa.</w:t>
      </w:r>
    </w:p>
    <w:p w14:paraId="419D212C" w14:textId="38F1738E" w:rsidR="00C17E70" w:rsidRDefault="00C17E70" w:rsidP="009C4937">
      <w:r>
        <w:t xml:space="preserve">Ezután </w:t>
      </w:r>
      <w:r w:rsidR="009C4937">
        <w:t xml:space="preserve">az éles projektben </w:t>
      </w:r>
      <w:r>
        <w:t xml:space="preserve">elkészítettem a belépő felületet, ahol bejelentkezhet vagy regisztrálhat a felhasználó. Ezen rész viszonylag könnyen ment, az első nagyobb kihívás akkor jött, amikor Firebase-re próbáltam regisztrálni a projektet. Hiába néztem </w:t>
      </w:r>
      <w:r>
        <w:lastRenderedPageBreak/>
        <w:t>utána több forrásban</w:t>
      </w:r>
      <w:r w:rsidR="009C4937">
        <w:t xml:space="preserve">, </w:t>
      </w:r>
      <w:r w:rsidR="00B87173">
        <w:t>Y</w:t>
      </w:r>
      <w:r w:rsidR="009C4937">
        <w:t>outube videókban, internetes cikkekben és Firebase leírásokban</w:t>
      </w:r>
      <w:r>
        <w:t>,</w:t>
      </w:r>
      <w:r w:rsidR="009C4937">
        <w:t xml:space="preserve"> hogy hogyan kell és érdemes használni ezt a szerver szolgáltatást,</w:t>
      </w:r>
      <w:r>
        <w:t xml:space="preserve"> hibákkal találkoztam, amiket nehezen sikerült megoldanom.</w:t>
      </w:r>
    </w:p>
    <w:p w14:paraId="7ACC6EA7" w14:textId="3ECAD0C4" w:rsidR="00C17E70" w:rsidRDefault="00C17E70" w:rsidP="00C17E70">
      <w:r>
        <w:t>A Firebase regisztráció problémáját nehezen sikerült áthidalnom, de ezt követően</w:t>
      </w:r>
      <w:r w:rsidR="00B42B64">
        <w:t xml:space="preserve"> újra jól haladtam, abban a tempóban, amiben terveztem. E</w:t>
      </w:r>
      <w:r>
        <w:t>lkezdtem kialakítani az alkalmazásomat az MVVM architektúra alapján. Rendeztem az osztályhierarchiát, a mappastruktúrát, és a kódomat is. Eleinte sok modult kellett importálnom a pubspec.yaml fájlba, és ezek szinkronizálása nehézkes volt, hasonlóan a Firebase-hez</w:t>
      </w:r>
      <w:r w:rsidR="00983353">
        <w:t>, de a kód írás és a felületek kialakítása gyorsan ment.</w:t>
      </w:r>
    </w:p>
    <w:p w14:paraId="0FBE0989" w14:textId="4F7DCFD3" w:rsidR="00C17E70" w:rsidRDefault="00C17E70" w:rsidP="00C17E70">
      <w:r>
        <w:t>A projekt kezdeti szakaszában lokális adatbázisban tároltam az adatokat, és az Android operációs rendszeren emulátoron teszteltem</w:t>
      </w:r>
      <w:r w:rsidR="00983353">
        <w:t>, a webes részével nem is foglalkoztam</w:t>
      </w:r>
      <w:r>
        <w:t xml:space="preserve">. A következő nehézség akkor jött, amikor </w:t>
      </w:r>
      <w:r w:rsidR="00983353">
        <w:t xml:space="preserve">kialakítani és </w:t>
      </w:r>
      <w:r>
        <w:t xml:space="preserve">optimalizálni szerettem volna a webes felületet, és itt tapasztaltam problémákat a Firebase konzolos felületén. Ebben a szakaszban </w:t>
      </w:r>
      <w:r w:rsidR="00983353">
        <w:t xml:space="preserve">újra </w:t>
      </w:r>
      <w:r>
        <w:t>lassan haladtam, és a Firebase új projektjének generálásával, valamint az alkalmazás újbóli regisztrációjával sikerült megoldanom a felmerült problémákat.</w:t>
      </w:r>
    </w:p>
    <w:p w14:paraId="223E01B2" w14:textId="2226A989" w:rsidR="004E3B84" w:rsidRDefault="004E3B84" w:rsidP="004E3B84">
      <w:pPr>
        <w:pStyle w:val="Cmsor3"/>
      </w:pPr>
      <w:r w:rsidRPr="004E3B84">
        <w:t>verziókezelés</w:t>
      </w:r>
    </w:p>
    <w:p w14:paraId="2DC504CA" w14:textId="191D04D9" w:rsidR="00440DA8" w:rsidRDefault="00440DA8" w:rsidP="00440DA8">
      <w:r>
        <w:t>A projekt verziókezeléséhez és szinkronizálásához a GitHub kód megosztó felületét alkalmaztam. Gyakran commit-oltam és push-oltam külön branch-eken az egyes részeket és modulokat. Ezeket időnként, általában két-három hetente merge-eltem a main branch-re, így könnyedén visszanézhettem korábbi kódokat, amikor valamit úgy változtattam meg, hogy az már nem működött, ugyanakkor tudtam, hogy korábban viszont működött.</w:t>
      </w:r>
    </w:p>
    <w:p w14:paraId="4E50EF18" w14:textId="0C436617" w:rsidR="00440DA8" w:rsidRPr="00440DA8" w:rsidRDefault="00440DA8" w:rsidP="00440DA8">
      <w:r>
        <w:t>A GitHub szinkronizációjához a GitHub Desktop alkalmazást választottam, ahol egyszerűen kezelhettem a kódom és még a szakdolgozatom Microsoft Word-ben lévő irományom szinkronizálását is. Az alkalmazás írásának kezdeti szakaszaiban gyakran kellett módosítani az adatbázis sémát, ekkor a migráció kihívásával szembesültem. Ezt mindig megoldottam a teljes alkalmazás törlésével és újratelepítésével, de ennek hátránya volt, hogy az előzőleg bevitt tesztadatokat újra létre kellett hozni.</w:t>
      </w:r>
    </w:p>
    <w:p w14:paraId="32821116" w14:textId="3E970F9C" w:rsidR="00F61318" w:rsidRPr="00F61318" w:rsidRDefault="00F61318" w:rsidP="00F61318">
      <w:pPr>
        <w:pStyle w:val="Cmsor2"/>
      </w:pPr>
      <w:r>
        <w:lastRenderedPageBreak/>
        <w:t>A program tesztelése</w:t>
      </w:r>
    </w:p>
    <w:p w14:paraId="519C407C" w14:textId="7962C1FC" w:rsidR="00A96F62" w:rsidRDefault="00394617" w:rsidP="00A96F62">
      <w:r w:rsidRPr="00394617">
        <w:t>Az alkalmazást az Android Studio Emulátor segítségével teszteltem, amelyen egy Google Pixel 5-ös eszközt emuláltam, mely Android 11.0 operációs rendszert futtat. A webes részét az alkalmazásnak a Visual Studio Code beépített webszerverén localhost-on teszteltem. Emellett saját fizikai telefonomon, egy Xiaomi Mi 9 SE-n is kipróbáltam az alkalmazást, ahol már az Android 12.5.1 verzió fut.</w:t>
      </w:r>
    </w:p>
    <w:p w14:paraId="3B1FFCAC" w14:textId="301B0535" w:rsidR="00394617" w:rsidRDefault="00394617" w:rsidP="00A96F62">
      <w:r w:rsidRPr="00394617">
        <w:rPr>
          <w:noProof/>
        </w:rPr>
        <w:drawing>
          <wp:inline distT="0" distB="0" distL="0" distR="0" wp14:anchorId="17A39DD2" wp14:editId="11944507">
            <wp:extent cx="2954020" cy="3053117"/>
            <wp:effectExtent l="0" t="0" r="0" b="0"/>
            <wp:docPr id="1003963991"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63991" name="Kép 1" descr="A képen szöveg, képernyőkép, szoftver, Számítógépes ikon látható&#10;&#10;Automatikusan generált leírás"/>
                    <pic:cNvPicPr/>
                  </pic:nvPicPr>
                  <pic:blipFill>
                    <a:blip r:embed="rId19"/>
                    <a:stretch>
                      <a:fillRect/>
                    </a:stretch>
                  </pic:blipFill>
                  <pic:spPr>
                    <a:xfrm>
                      <a:off x="0" y="0"/>
                      <a:ext cx="2956032" cy="3055196"/>
                    </a:xfrm>
                    <a:prstGeom prst="rect">
                      <a:avLst/>
                    </a:prstGeom>
                  </pic:spPr>
                </pic:pic>
              </a:graphicData>
            </a:graphic>
          </wp:inline>
        </w:drawing>
      </w:r>
    </w:p>
    <w:p w14:paraId="69C78D62" w14:textId="3B31E920" w:rsidR="00BF2A47" w:rsidRDefault="00BF2A47" w:rsidP="00BF2A47">
      <w:pPr>
        <w:pStyle w:val="Cmsor3"/>
      </w:pPr>
      <w:r>
        <w:t>Manuális tesztelés</w:t>
      </w:r>
    </w:p>
    <w:p w14:paraId="36EF3708" w14:textId="2671448D" w:rsidR="00AE2139" w:rsidRDefault="00AE2139" w:rsidP="00AE2139">
      <w:pPr>
        <w:ind w:firstLine="0"/>
      </w:pPr>
      <w:r>
        <w:t xml:space="preserve">A programot manuálisan teszteltem, amelynek minden lépése megtalálható a </w:t>
      </w:r>
      <w:r w:rsidRPr="00BF2A47">
        <w:t>\buxa\test</w:t>
      </w:r>
      <w:r>
        <w:t xml:space="preserve"> mappában. Ezekből a tesztekből bemutatok egyet:</w:t>
      </w:r>
    </w:p>
    <w:p w14:paraId="0C9A3B92" w14:textId="2110BBDB" w:rsidR="00E217A0" w:rsidRPr="00AE2139" w:rsidRDefault="00E217A0" w:rsidP="00AE2139">
      <w:pPr>
        <w:ind w:firstLine="0"/>
      </w:pPr>
      <w:r>
        <w:t>Itt leírom a manuális tesztelés fontosságát és a teszteket, hogy miket fogok tesztelni az alkalmazásban.</w:t>
      </w:r>
    </w:p>
    <w:p w14:paraId="79D0FE69" w14:textId="0B912B6F" w:rsidR="00212E96" w:rsidRDefault="00212E96" w:rsidP="00212E96">
      <w:pPr>
        <w:ind w:firstLine="0"/>
      </w:pPr>
      <w:r w:rsidRPr="00212E96">
        <w:lastRenderedPageBreak/>
        <w:drawing>
          <wp:inline distT="0" distB="0" distL="0" distR="0" wp14:anchorId="252A4A7F" wp14:editId="22F77D5D">
            <wp:extent cx="5400040" cy="3739515"/>
            <wp:effectExtent l="0" t="0" r="0" b="0"/>
            <wp:docPr id="1110795429" name="Kép 1" descr="A képen szöveg, képernyőkép, Betűtípus, dokumen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95429" name="Kép 1" descr="A képen szöveg, képernyőkép, Betűtípus, dokumentum látható&#10;&#10;Automatikusan generált leírás"/>
                    <pic:cNvPicPr/>
                  </pic:nvPicPr>
                  <pic:blipFill>
                    <a:blip r:embed="rId20"/>
                    <a:stretch>
                      <a:fillRect/>
                    </a:stretch>
                  </pic:blipFill>
                  <pic:spPr>
                    <a:xfrm>
                      <a:off x="0" y="0"/>
                      <a:ext cx="5400040" cy="3739515"/>
                    </a:xfrm>
                    <a:prstGeom prst="rect">
                      <a:avLst/>
                    </a:prstGeom>
                  </pic:spPr>
                </pic:pic>
              </a:graphicData>
            </a:graphic>
          </wp:inline>
        </w:drawing>
      </w:r>
      <w:r w:rsidRPr="00212E96">
        <w:t xml:space="preserve"> </w:t>
      </w:r>
    </w:p>
    <w:p w14:paraId="122287F6" w14:textId="13277820" w:rsidR="00E217A0" w:rsidRDefault="00E217A0" w:rsidP="00212E96">
      <w:pPr>
        <w:ind w:firstLine="0"/>
      </w:pPr>
      <w:r>
        <w:t xml:space="preserve">Itt látható, hogy milyen pontokból épül fel egy teszt. Van egy leírás, ahol leírom, hogy mit fogok tesztelni és milyen lépéseket fogok tenni, valamint pár elvárást is megfogalmazok. Aztán </w:t>
      </w:r>
      <w:r>
        <w:t>”</w:t>
      </w:r>
      <w:r>
        <w:t>Lépések” cím alatt megfogalmazom röviden pontokba szedve az összes lépést, amit a teszt során elvégzek.</w:t>
      </w:r>
    </w:p>
    <w:p w14:paraId="06372AC3" w14:textId="7669A5DB" w:rsidR="00AE2139" w:rsidRDefault="00AE2139" w:rsidP="00212E96">
      <w:pPr>
        <w:ind w:firstLine="0"/>
      </w:pPr>
      <w:r w:rsidRPr="00AE2139">
        <w:drawing>
          <wp:inline distT="0" distB="0" distL="0" distR="0" wp14:anchorId="4E0CA769" wp14:editId="1777774C">
            <wp:extent cx="4765040" cy="3686406"/>
            <wp:effectExtent l="0" t="0" r="0" b="0"/>
            <wp:docPr id="557839204" name="Kép 1" descr="A képen szöveg, képernyőkép, Betűtípus, dokumen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39204" name="Kép 1" descr="A képen szöveg, képernyőkép, Betűtípus, dokumentum látható&#10;&#10;Automatikusan generált leírás"/>
                    <pic:cNvPicPr/>
                  </pic:nvPicPr>
                  <pic:blipFill>
                    <a:blip r:embed="rId21"/>
                    <a:stretch>
                      <a:fillRect/>
                    </a:stretch>
                  </pic:blipFill>
                  <pic:spPr>
                    <a:xfrm>
                      <a:off x="0" y="0"/>
                      <a:ext cx="4773398" cy="3692872"/>
                    </a:xfrm>
                    <a:prstGeom prst="rect">
                      <a:avLst/>
                    </a:prstGeom>
                  </pic:spPr>
                </pic:pic>
              </a:graphicData>
            </a:graphic>
          </wp:inline>
        </w:drawing>
      </w:r>
    </w:p>
    <w:p w14:paraId="6E43CEC6" w14:textId="6CBAFA1A" w:rsidR="00E217A0" w:rsidRDefault="00E217A0" w:rsidP="00212E96">
      <w:pPr>
        <w:ind w:firstLine="0"/>
      </w:pPr>
      <w:r>
        <w:lastRenderedPageBreak/>
        <w:t xml:space="preserve">Ezek után következik egy </w:t>
      </w:r>
      <w:r>
        <w:t>”</w:t>
      </w:r>
      <w:r>
        <w:t>Elvárt eredmények” pont, ahol összehasonlítom az elvárt eredményeket a valós eredményekkel többnyire képek formájában.</w:t>
      </w:r>
    </w:p>
    <w:p w14:paraId="1124B207" w14:textId="40B25290" w:rsidR="00212E96" w:rsidRDefault="00AE2139" w:rsidP="00AE2139">
      <w:pPr>
        <w:ind w:firstLine="0"/>
      </w:pPr>
      <w:r w:rsidRPr="00AE2139">
        <w:drawing>
          <wp:inline distT="0" distB="0" distL="0" distR="0" wp14:anchorId="141647F7" wp14:editId="2E015A66">
            <wp:extent cx="5400040" cy="6160135"/>
            <wp:effectExtent l="0" t="0" r="0" b="0"/>
            <wp:docPr id="1434443031"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43031" name="Kép 1" descr="A képen szöveg, képernyőkép, szoftver, Weblap látható&#10;&#10;Automatikusan generált leírás"/>
                    <pic:cNvPicPr/>
                  </pic:nvPicPr>
                  <pic:blipFill>
                    <a:blip r:embed="rId22"/>
                    <a:stretch>
                      <a:fillRect/>
                    </a:stretch>
                  </pic:blipFill>
                  <pic:spPr>
                    <a:xfrm>
                      <a:off x="0" y="0"/>
                      <a:ext cx="5400040" cy="6160135"/>
                    </a:xfrm>
                    <a:prstGeom prst="rect">
                      <a:avLst/>
                    </a:prstGeom>
                  </pic:spPr>
                </pic:pic>
              </a:graphicData>
            </a:graphic>
          </wp:inline>
        </w:drawing>
      </w:r>
    </w:p>
    <w:p w14:paraId="23A22CD4" w14:textId="3D0E050C" w:rsidR="003063A8" w:rsidRDefault="003063A8" w:rsidP="00AE2139">
      <w:pPr>
        <w:ind w:firstLine="0"/>
      </w:pPr>
      <w:r>
        <w:t xml:space="preserve">Mivel a tesztelést </w:t>
      </w:r>
      <w:r w:rsidR="008C51FF">
        <w:t>androidos operációsrendszeren, telefonon és weben is elvégzem ezért a képek lehetnek a webes alkalmazásból, de a telefonos felületről is. Az alább látható képen a telefonos felület egyik teszteredménye látható.</w:t>
      </w:r>
    </w:p>
    <w:p w14:paraId="61FB94A5" w14:textId="44A9A7CD" w:rsidR="00AE2139" w:rsidRDefault="00AE2139" w:rsidP="00AE2139">
      <w:pPr>
        <w:ind w:firstLine="0"/>
      </w:pPr>
    </w:p>
    <w:p w14:paraId="49E5F77A" w14:textId="44925218" w:rsidR="00AE2139" w:rsidRDefault="00AE2139" w:rsidP="00AE2139">
      <w:pPr>
        <w:ind w:firstLine="0"/>
      </w:pPr>
      <w:r w:rsidRPr="00AE2139">
        <w:lastRenderedPageBreak/>
        <w:drawing>
          <wp:inline distT="0" distB="0" distL="0" distR="0" wp14:anchorId="0BF598FF" wp14:editId="3C644E9E">
            <wp:extent cx="5400040" cy="5394325"/>
            <wp:effectExtent l="0" t="0" r="0" b="0"/>
            <wp:docPr id="1838809886"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09886" name="Kép 1" descr="A képen szöveg, képernyőkép, szoftver, Számítógépes ikon látható&#10;&#10;Automatikusan generált leírás"/>
                    <pic:cNvPicPr/>
                  </pic:nvPicPr>
                  <pic:blipFill>
                    <a:blip r:embed="rId23"/>
                    <a:stretch>
                      <a:fillRect/>
                    </a:stretch>
                  </pic:blipFill>
                  <pic:spPr>
                    <a:xfrm>
                      <a:off x="0" y="0"/>
                      <a:ext cx="5400040" cy="5394325"/>
                    </a:xfrm>
                    <a:prstGeom prst="rect">
                      <a:avLst/>
                    </a:prstGeom>
                  </pic:spPr>
                </pic:pic>
              </a:graphicData>
            </a:graphic>
          </wp:inline>
        </w:drawing>
      </w:r>
    </w:p>
    <w:p w14:paraId="668C5033" w14:textId="135D9224" w:rsidR="00297922" w:rsidRDefault="00297922" w:rsidP="00AE2139">
      <w:pPr>
        <w:ind w:firstLine="0"/>
      </w:pPr>
      <w:r>
        <w:t xml:space="preserve">Az utolsó két pont minden teszt esetében a </w:t>
      </w:r>
      <w:r>
        <w:t>”</w:t>
      </w:r>
      <w:r>
        <w:t xml:space="preserve">Siker/Hiba” és a </w:t>
      </w:r>
      <w:r>
        <w:t>”</w:t>
      </w:r>
      <w:r w:rsidRPr="00297922">
        <w:t xml:space="preserve"> </w:t>
      </w:r>
      <w:r>
        <w:t>Megjegyzések</w:t>
      </w:r>
      <w:r>
        <w:t>”</w:t>
      </w:r>
      <w:r>
        <w:t xml:space="preserve"> pont. Az előbbinél leírom az eredményekből elkönyvelt sikereket és az esetleges hibákat is pontokba szedve.</w:t>
      </w:r>
      <w:r w:rsidR="00B8104B">
        <w:t xml:space="preserve"> A megjegyzéseknél meg ha van valami fontos, amit hozzá kéne fűzni az adott teszthez azt leírom.</w:t>
      </w:r>
    </w:p>
    <w:p w14:paraId="0B385BCE" w14:textId="5FA4D9A0" w:rsidR="00297922" w:rsidRPr="00BF2A47" w:rsidRDefault="00297922" w:rsidP="00AE2139">
      <w:pPr>
        <w:ind w:firstLine="0"/>
      </w:pPr>
      <w:r w:rsidRPr="00AE2139">
        <w:lastRenderedPageBreak/>
        <w:drawing>
          <wp:inline distT="0" distB="0" distL="0" distR="0" wp14:anchorId="523DA7D7" wp14:editId="7BD9DD7A">
            <wp:extent cx="5400040" cy="2494915"/>
            <wp:effectExtent l="0" t="0" r="0" b="0"/>
            <wp:docPr id="483123070" name="Kép 1" descr="A képen szöveg, képernyőkép, Betűtípus, algeb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23070" name="Kép 1" descr="A képen szöveg, képernyőkép, Betűtípus, algebra látható&#10;&#10;Automatikusan generált leírás"/>
                    <pic:cNvPicPr/>
                  </pic:nvPicPr>
                  <pic:blipFill>
                    <a:blip r:embed="rId24"/>
                    <a:stretch>
                      <a:fillRect/>
                    </a:stretch>
                  </pic:blipFill>
                  <pic:spPr>
                    <a:xfrm>
                      <a:off x="0" y="0"/>
                      <a:ext cx="5400040" cy="2494915"/>
                    </a:xfrm>
                    <a:prstGeom prst="rect">
                      <a:avLst/>
                    </a:prstGeom>
                  </pic:spPr>
                </pic:pic>
              </a:graphicData>
            </a:graphic>
          </wp:inline>
        </w:drawing>
      </w:r>
    </w:p>
    <w:p w14:paraId="08B8ADD3" w14:textId="056A47AB" w:rsidR="00D559F3" w:rsidRDefault="00D559F3" w:rsidP="00D559F3">
      <w:pPr>
        <w:pStyle w:val="Cmsor2"/>
      </w:pPr>
      <w:r w:rsidRPr="00D559F3">
        <w:t>A program használata</w:t>
      </w:r>
    </w:p>
    <w:p w14:paraId="49FDC9D2" w14:textId="6354C8BC" w:rsidR="008C4DF8" w:rsidRDefault="008C4DF8" w:rsidP="00FF3AC8">
      <w:r>
        <w:t>Az alkalmazás általános funkcionalitása kiemelkedő mértékű sokoldalúságot kínál, ugyanis mind webes, mind Android operációs rendszeren való használatra optimalizált. Android platformon történő alkalmazásindítás után egy intuitív bejelentkezési felületre érkezünk, ahol a már regisztrált felhasználók egyszerűen adhatják meg az email címüket és jelszavukat a rendszerbeli belépéshez. Amennyiben a felhasználónak még nincs regisztrált fiókja, könnyedén navigálhat, a regisztráció gomb segítségével a regisztrációs oldalra, ahol egyedi email címet és jelszót adhat meg a fiók létrehozásához. Az email cím egyedisége kardinális fontosságú, mivel az adatazonosítási szempontból elengedhetetlen.</w:t>
      </w:r>
    </w:p>
    <w:p w14:paraId="796A10E4" w14:textId="270C1522" w:rsidR="008C4DF8" w:rsidRDefault="008C4DF8" w:rsidP="00FF3AC8">
      <w:r>
        <w:t>A regisztrációs folyamat során előforduló esetleges hibákat egy értesítő ablak konglomerátumával szemlélteti a rendszer, mely szükséges visszajelzéseket nyújt a felhasználónak. A sikeres regisztrációt követően ismét a bejelentkezési oldal tárul elénk, ahol a felhasználó az előzőleg megadott adatokkal beléphet saját fiókjába. Az alkalmazás a felhasználó internetkapcsolatát ellenőrzi, majd a sikeres belépést követően a menüoldal megjelenik.</w:t>
      </w:r>
    </w:p>
    <w:p w14:paraId="47FD864F" w14:textId="14B5850C" w:rsidR="008C4DF8" w:rsidRDefault="008C4DF8" w:rsidP="008C4DF8">
      <w:r>
        <w:t xml:space="preserve">Az Android platformon található menüoldal rendkívül áttekinthető és felhasználóbarát, öt különböző gombbal rendelkezik, melyek a lekérdezéseket, tartozásokat, költéseket/bevételeket, a szerverre való adatfeltöltést és a szerverről való adatletöltést szolgálják. A webes platformon történő alkalmazásnyitás az utóbbi két gomb, tehát a szerverre való feltöltés és szerverről való letöltés gombok nem jelennek meg, azért, mert a webes felület automatikusan kommunikál a szerverrel, így a </w:t>
      </w:r>
      <w:r>
        <w:lastRenderedPageBreak/>
        <w:t>lekérdezéseket és adatfeltöltéseket könnyedén kezelhetjük és nem kell figyelnünk a szerverrel való szinkronizálásra.</w:t>
      </w:r>
    </w:p>
    <w:p w14:paraId="3B0B0E16" w14:textId="62679F11" w:rsidR="0098242A" w:rsidRDefault="0098242A" w:rsidP="008C4DF8">
      <w:r w:rsidRPr="0098242A">
        <w:rPr>
          <w:noProof/>
        </w:rPr>
        <w:drawing>
          <wp:inline distT="0" distB="0" distL="0" distR="0" wp14:anchorId="7B40F525" wp14:editId="7C1545E2">
            <wp:extent cx="3139440" cy="3319965"/>
            <wp:effectExtent l="0" t="0" r="0" b="0"/>
            <wp:docPr id="904401520"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01520" name="Kép 1" descr="A képen szöveg, képernyőkép, szoftver, Weblap látható&#10;&#10;Automatikusan generált leírás"/>
                    <pic:cNvPicPr/>
                  </pic:nvPicPr>
                  <pic:blipFill>
                    <a:blip r:embed="rId25"/>
                    <a:stretch>
                      <a:fillRect/>
                    </a:stretch>
                  </pic:blipFill>
                  <pic:spPr>
                    <a:xfrm>
                      <a:off x="0" y="0"/>
                      <a:ext cx="3139440" cy="3319965"/>
                    </a:xfrm>
                    <a:prstGeom prst="rect">
                      <a:avLst/>
                    </a:prstGeom>
                  </pic:spPr>
                </pic:pic>
              </a:graphicData>
            </a:graphic>
          </wp:inline>
        </w:drawing>
      </w:r>
      <w:r w:rsidRPr="0098242A">
        <w:rPr>
          <w:noProof/>
        </w:rPr>
        <w:drawing>
          <wp:inline distT="0" distB="0" distL="0" distR="0" wp14:anchorId="3C4E2A97" wp14:editId="1026F55E">
            <wp:extent cx="2612390" cy="2756157"/>
            <wp:effectExtent l="0" t="0" r="0" b="0"/>
            <wp:docPr id="1253534285"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34285" name="Kép 1" descr="A képen szöveg, képernyőkép, szoftver, Operációs rendszer látható&#10;&#10;Automatikusan generált leírás"/>
                    <pic:cNvPicPr/>
                  </pic:nvPicPr>
                  <pic:blipFill>
                    <a:blip r:embed="rId26"/>
                    <a:stretch>
                      <a:fillRect/>
                    </a:stretch>
                  </pic:blipFill>
                  <pic:spPr>
                    <a:xfrm>
                      <a:off x="0" y="0"/>
                      <a:ext cx="2616768" cy="2760775"/>
                    </a:xfrm>
                    <a:prstGeom prst="rect">
                      <a:avLst/>
                    </a:prstGeom>
                  </pic:spPr>
                </pic:pic>
              </a:graphicData>
            </a:graphic>
          </wp:inline>
        </w:drawing>
      </w:r>
    </w:p>
    <w:p w14:paraId="6E8DB6B9" w14:textId="74ECEEF1" w:rsidR="0098242A" w:rsidRDefault="0098242A" w:rsidP="008C4DF8">
      <w:r w:rsidRPr="0098242A">
        <w:rPr>
          <w:noProof/>
        </w:rPr>
        <w:lastRenderedPageBreak/>
        <w:drawing>
          <wp:inline distT="0" distB="0" distL="0" distR="0" wp14:anchorId="40978CA3" wp14:editId="3A237D68">
            <wp:extent cx="3653669" cy="3892550"/>
            <wp:effectExtent l="0" t="0" r="0" b="0"/>
            <wp:docPr id="523930586"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30586" name="Kép 1" descr="A képen szöveg, képernyőkép, szoftver, Számítógépes ikon látható&#10;&#10;Automatikusan generált leírás"/>
                    <pic:cNvPicPr/>
                  </pic:nvPicPr>
                  <pic:blipFill>
                    <a:blip r:embed="rId27"/>
                    <a:stretch>
                      <a:fillRect/>
                    </a:stretch>
                  </pic:blipFill>
                  <pic:spPr>
                    <a:xfrm>
                      <a:off x="0" y="0"/>
                      <a:ext cx="3657197" cy="3896309"/>
                    </a:xfrm>
                    <a:prstGeom prst="rect">
                      <a:avLst/>
                    </a:prstGeom>
                  </pic:spPr>
                </pic:pic>
              </a:graphicData>
            </a:graphic>
          </wp:inline>
        </w:drawing>
      </w:r>
    </w:p>
    <w:p w14:paraId="0344EE9B" w14:textId="10B04046" w:rsidR="0098242A" w:rsidRDefault="0098242A" w:rsidP="004C2896">
      <w:r>
        <w:t>Az alkalmazás tartozások menüpontjára kattintva egy speciális képernyő jelenik meg, ahol a profilunk adatai, beleértve a bejelentkezési email címünket és a névünket, felül láthatók. Az aktuális tartozásaink egy görgethető ablakban jelennek meg, míg az alsó részen egy Deák widget található. Ezen a widgeten különböző gombok találhatók.</w:t>
      </w:r>
    </w:p>
    <w:p w14:paraId="50FC018F" w14:textId="549E6E95" w:rsidR="0098242A" w:rsidRDefault="0098242A" w:rsidP="004C2896">
      <w:r>
        <w:t>Az első gomb a "Vissza" lehetőséget kínálja, amely segít visszatérni a fő menübe. A második "Szétosztás" gomb a meglévő tartozásokat úgy osztja el, hogy minimális tartozás megadásával minden résztvevő megkapja azt az összeget, amely jár neki. Ezáltal mindenki nullára áll</w:t>
      </w:r>
      <w:r w:rsidR="00735120">
        <w:t xml:space="preserve"> majd és csak a saját költéseiért fizetett.</w:t>
      </w:r>
    </w:p>
    <w:p w14:paraId="6F2CAA41" w14:textId="4E74F9D8" w:rsidR="0098242A" w:rsidRDefault="0098242A" w:rsidP="0098242A">
      <w:r>
        <w:t>A következő gomb a "</w:t>
      </w:r>
      <w:r w:rsidR="00735120">
        <w:t>Nevek</w:t>
      </w:r>
      <w:r>
        <w:t xml:space="preserve">" lehetőség, amelyen keresztül új személyeket lehet felvenni a rendszerbe. Ezeket a neveket később könnyedén kiválaszthatjuk, amikor új tartozást hozunk létre. Az utolsó gomb a "Tartozás hozzáadása", amely lehetővé teszi egy új tartozás rögzítését. Itt kiválaszthatjuk a személy nevét, megadhatjuk a tartozás összegét, </w:t>
      </w:r>
      <w:r w:rsidR="00735120">
        <w:t>adhatunk</w:t>
      </w:r>
      <w:r>
        <w:t xml:space="preserve"> hozzá egy rövid leírást, majd a "Hozzáadás" gombbal rögzíthetjük az adatokat</w:t>
      </w:r>
      <w:r w:rsidR="004C2896">
        <w:t>.</w:t>
      </w:r>
    </w:p>
    <w:p w14:paraId="528F4A2B" w14:textId="5E75DCEB" w:rsidR="0098242A" w:rsidRDefault="0098242A" w:rsidP="0098242A">
      <w:r>
        <w:t xml:space="preserve">Amennyiben mégis meggondolnánk magunkat, a "Mégsem" gomb segítségével törölhetjük az új tartozást. Az alkalmazás így rendkívül rugalmasan kezeli a tartozásokat, és a kényelmes használat érdekében lehetőséget biztosít a tartozások </w:t>
      </w:r>
      <w:r>
        <w:lastRenderedPageBreak/>
        <w:t>könnyű kezelésére és nyomon követésére.</w:t>
      </w:r>
      <w:r w:rsidR="00735120">
        <w:t xml:space="preserve"> A képernyő közepén megjelent tartozás listaelemeken lévő kuka gomb lenyomásával törölni tudjuk az aktuális listaelemet és az alkalmazás autómatikusan frissül és törli az elemet.</w:t>
      </w:r>
    </w:p>
    <w:p w14:paraId="45F2E8AD" w14:textId="0FE02624" w:rsidR="0098242A" w:rsidRDefault="0098242A" w:rsidP="008C4DF8">
      <w:r w:rsidRPr="0098242A">
        <w:rPr>
          <w:noProof/>
        </w:rPr>
        <w:drawing>
          <wp:inline distT="0" distB="0" distL="0" distR="0" wp14:anchorId="2523EF2C" wp14:editId="30A8911D">
            <wp:extent cx="3380740" cy="3583887"/>
            <wp:effectExtent l="0" t="0" r="0" b="0"/>
            <wp:docPr id="1439779914"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79914" name="Kép 1" descr="A képen szöveg, képernyőkép, szoftver, Operációs rendszer látható&#10;&#10;Automatikusan generált leírás"/>
                    <pic:cNvPicPr/>
                  </pic:nvPicPr>
                  <pic:blipFill>
                    <a:blip r:embed="rId28"/>
                    <a:stretch>
                      <a:fillRect/>
                    </a:stretch>
                  </pic:blipFill>
                  <pic:spPr>
                    <a:xfrm>
                      <a:off x="0" y="0"/>
                      <a:ext cx="3384954" cy="3588354"/>
                    </a:xfrm>
                    <a:prstGeom prst="rect">
                      <a:avLst/>
                    </a:prstGeom>
                  </pic:spPr>
                </pic:pic>
              </a:graphicData>
            </a:graphic>
          </wp:inline>
        </w:drawing>
      </w:r>
    </w:p>
    <w:p w14:paraId="18894120" w14:textId="78A1BFA9" w:rsidR="00A06C7C" w:rsidRDefault="00A06C7C" w:rsidP="004C2896">
      <w:r>
        <w:t>A "Nevek" menüpontra kattintva szintén egy görgethető lista jelenik meg, ahol láthatjuk a személyek listáját. Új személyt egyszerűen felvihetünk a "Új név" gombra kattintva. Ekkor megadhatjuk a személy nevét, email címét és hogy van-e Revolut bankszámlája, ami azért hasznos, mivel ennek az alkalmazásnak a segítségével díjmentesen és azonnal lehet pénzt küldeni bármilyen másik Revolut számlára, ezzel egyszerűvé téve a tartozások megadását. Az új személy felvitelénél a név mező kötelező és egyedinek kell lennie. Az új személyt könnyedén hozzáadhatjuk a listához, majd a kuka gomb segítségével törölhetjük az adott listaelemet.</w:t>
      </w:r>
    </w:p>
    <w:p w14:paraId="3A4A0B21" w14:textId="649421CB" w:rsidR="00A06C7C" w:rsidRDefault="00A06C7C" w:rsidP="00A06C7C">
      <w:r>
        <w:t>Ha egy új tartozás felvételénél olyan személyt írunk be, aki még nincs a listán, az alkalmazás automatikusan létrehoz egy új személyt ezen a néven. Azonban fontos megjegyezni, hogy ha töröljük egy személyt a "Nevek" menüben, akkor azhoz tartozó tartozások érvénytelenekké válnak, így gondoskodnunk kell arról, hogy az adott személyhez kapcsolódó tartozások rendelkezésre álljanak.</w:t>
      </w:r>
    </w:p>
    <w:p w14:paraId="73CCA6D5" w14:textId="093FBE2E" w:rsidR="00735120" w:rsidRDefault="00A06C7C" w:rsidP="00A11B9B">
      <w:pPr>
        <w:pStyle w:val="Kd"/>
      </w:pPr>
      <w:r w:rsidRPr="00A06C7C">
        <w:rPr>
          <w:noProof/>
        </w:rPr>
        <w:lastRenderedPageBreak/>
        <w:drawing>
          <wp:inline distT="0" distB="0" distL="0" distR="0" wp14:anchorId="6D6F93FE" wp14:editId="4F153C10">
            <wp:extent cx="3425190" cy="3636244"/>
            <wp:effectExtent l="0" t="0" r="0" b="0"/>
            <wp:docPr id="1563158078"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58078" name="Kép 1" descr="A képen szöveg, képernyőkép, szoftver, Számítógépes ikon látható&#10;&#10;Automatikusan generált leírás"/>
                    <pic:cNvPicPr/>
                  </pic:nvPicPr>
                  <pic:blipFill>
                    <a:blip r:embed="rId29"/>
                    <a:stretch>
                      <a:fillRect/>
                    </a:stretch>
                  </pic:blipFill>
                  <pic:spPr>
                    <a:xfrm>
                      <a:off x="0" y="0"/>
                      <a:ext cx="3428771" cy="3640045"/>
                    </a:xfrm>
                    <a:prstGeom prst="rect">
                      <a:avLst/>
                    </a:prstGeom>
                  </pic:spPr>
                </pic:pic>
              </a:graphicData>
            </a:graphic>
          </wp:inline>
        </w:drawing>
      </w:r>
    </w:p>
    <w:p w14:paraId="7D1BA7C1" w14:textId="00B79AC7" w:rsidR="002C45DB" w:rsidRDefault="002C45DB" w:rsidP="002C45DB">
      <w:r>
        <w:t>A "Költések" fül alatt, a menüben a "Költések" gombra kattintva, a Zsebek képernyőn találjuk magunkat. Itt lehetőségünk van új zsebek létrehozására és meglévő zsebek megtekintésére. Két különböző típusú zseb létezik: az egyik pirossal szedett névvel rendelkezik, és ezt a zsebet nem lehet törölni. Ebben a zsebben mindenféle költés és bevétel megjelenik, míg a többi zsebbe csak akkor kerülnek bele a költések és bevételek, ha létrehozás vagy frissítés során megfelelően beállítjuk a kapcsolódó zsebet.</w:t>
      </w:r>
    </w:p>
    <w:p w14:paraId="23D5FB24" w14:textId="3ABBC5E1" w:rsidR="002A52CF" w:rsidRDefault="002C45DB" w:rsidP="002C45DB">
      <w:r>
        <w:t>A pirossal szedett zsebet nem lehet törölni, és ennek érdekében a zseb jobb felső sarkában nem elérhető a kis "x" ikon. A többi zseb esetében az „x” ikonra kattintva megjelenik egy megerősítő képernyő, amely biztosítja, hogy véletlenül ne törölhessük le a zsebet. Ez a felhasználóbarát megközelítés segíti a biztonságos zsebkezelést. A jobb alsó sarokban található kis plusz ikon segítségével könnyedén létrehozhatunk új zsebeket, csak meg kell adnunk a nevüket, majd rá kell nyomnunk a "Mentés" gombra.</w:t>
      </w:r>
    </w:p>
    <w:p w14:paraId="1E698E51" w14:textId="2CC3AE00" w:rsidR="002C45DB" w:rsidRDefault="002C45DB" w:rsidP="002C45DB">
      <w:pPr>
        <w:ind w:firstLine="0"/>
      </w:pPr>
      <w:r>
        <w:t>Az adott zsebre rákattintva megjelennek a benne található költés és betvétel listaelemek.</w:t>
      </w:r>
    </w:p>
    <w:p w14:paraId="44D04200" w14:textId="08781D47" w:rsidR="002C45DB" w:rsidRDefault="002C45DB" w:rsidP="008C4DF8">
      <w:r w:rsidRPr="002C45DB">
        <w:rPr>
          <w:noProof/>
        </w:rPr>
        <w:lastRenderedPageBreak/>
        <w:drawing>
          <wp:inline distT="0" distB="0" distL="0" distR="0" wp14:anchorId="0307F182" wp14:editId="10A79458">
            <wp:extent cx="3025140" cy="3214389"/>
            <wp:effectExtent l="0" t="0" r="0" b="0"/>
            <wp:docPr id="1892999099"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99099" name="Kép 1" descr="A képen szöveg, képernyőkép, szoftver, Számítógépes ikon látható&#10;&#10;Automatikusan generált leírás"/>
                    <pic:cNvPicPr/>
                  </pic:nvPicPr>
                  <pic:blipFill>
                    <a:blip r:embed="rId30"/>
                    <a:stretch>
                      <a:fillRect/>
                    </a:stretch>
                  </pic:blipFill>
                  <pic:spPr>
                    <a:xfrm>
                      <a:off x="0" y="0"/>
                      <a:ext cx="3028202" cy="3217643"/>
                    </a:xfrm>
                    <a:prstGeom prst="rect">
                      <a:avLst/>
                    </a:prstGeom>
                  </pic:spPr>
                </pic:pic>
              </a:graphicData>
            </a:graphic>
          </wp:inline>
        </w:drawing>
      </w:r>
    </w:p>
    <w:p w14:paraId="2101B557" w14:textId="16B252D1" w:rsidR="00BB52D7" w:rsidRDefault="00BB52D7" w:rsidP="00BB52D7">
      <w:r>
        <w:t>Az alkalmazásban a "Zsebek" menüpont alatt, egy adott zsebre kattintva előtűnik egy új nézet, melyet "Befizetések és kiadások" néven található. Ezen a nézeten egy görgethető elem található, ahol láthatók a különböző bevételi és kiadási tételek. Alatta elhelyezkedik egy Desk widget, ahol a képernyőre szabott gombok jelennek meg.</w:t>
      </w:r>
    </w:p>
    <w:p w14:paraId="0155306E" w14:textId="273B2054" w:rsidR="00BB52D7" w:rsidRDefault="00BB52D7" w:rsidP="00BB52D7">
      <w:r>
        <w:t>Az első gomb a "Menü", ami visszavezet a fő menübe, a második pedig a "Zsebek" gomb, amely visszavezet a zsebek nézetére. Itt található még egy "Új" gomb is, amely segítségével új listaelemet hozhatunk létre. Ebben a nézetben megadhatjuk a bevétel vagy kiadás címét, hozzáfűzhetünk emellett egy megjegyzést, és egy kis lenyíló ablakban kiválaszthatjuk, hogy bevétel vagy kiadás, valamint bejelölhetjük, hogy tartozás-e az adott tétel.</w:t>
      </w:r>
    </w:p>
    <w:p w14:paraId="085DD060" w14:textId="4E5CC28F" w:rsidR="00BB52D7" w:rsidRDefault="00BB52D7" w:rsidP="00BB52D7">
      <w:r>
        <w:t>A következő lépés a zseb kiválasztása, ahol választhatunk a már létező zsebek közül vagy kézzel beírhatjuk a zseb nevét. Ezt követően meg kell adnunk az összeget, a devizát (euró, font, dollár stb.), és a dátumot, amikor a tranzakció történt. Az intuitív date-picker felület lehetővé teszi a dátum könnyű kiválasztását, és ha nem választjuk ki, automatikusan a jelenlegi dátumra állítódik be.</w:t>
      </w:r>
    </w:p>
    <w:p w14:paraId="642E9665" w14:textId="22FF6A4D" w:rsidR="005D1463" w:rsidRDefault="00BB52D7" w:rsidP="00BB52D7">
      <w:r>
        <w:t>Miután minden adatot megadtunk, a "Mentés" gomb lenyomása után az új listaelem megjelenik zölddel, ha bevétel, és pirossal, ha kiadás. A lista elemeken három gomb található: az első segítségével törölhetjük az aktuális elemet, a kis "i" betűre kattintva pedig részletesebb információkat kaphatunk az adott tranzakcióról.</w:t>
      </w:r>
    </w:p>
    <w:p w14:paraId="14E2AF9D" w14:textId="30958000" w:rsidR="005D1463" w:rsidRDefault="005D1463" w:rsidP="008C4DF8">
      <w:r w:rsidRPr="005D1463">
        <w:rPr>
          <w:noProof/>
        </w:rPr>
        <w:lastRenderedPageBreak/>
        <w:drawing>
          <wp:inline distT="0" distB="0" distL="0" distR="0" wp14:anchorId="725C5BA2" wp14:editId="25EBC57F">
            <wp:extent cx="3406140" cy="3645259"/>
            <wp:effectExtent l="0" t="0" r="0" b="0"/>
            <wp:docPr id="1419117779"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17779" name="Kép 1" descr="A képen szöveg, képernyőkép, szoftver, Számítógépes ikon látható&#10;&#10;Automatikusan generált leírás"/>
                    <pic:cNvPicPr/>
                  </pic:nvPicPr>
                  <pic:blipFill>
                    <a:blip r:embed="rId31"/>
                    <a:stretch>
                      <a:fillRect/>
                    </a:stretch>
                  </pic:blipFill>
                  <pic:spPr>
                    <a:xfrm>
                      <a:off x="0" y="0"/>
                      <a:ext cx="3414151" cy="3653833"/>
                    </a:xfrm>
                    <a:prstGeom prst="rect">
                      <a:avLst/>
                    </a:prstGeom>
                  </pic:spPr>
                </pic:pic>
              </a:graphicData>
            </a:graphic>
          </wp:inline>
        </w:drawing>
      </w:r>
    </w:p>
    <w:p w14:paraId="6D4FEC60" w14:textId="68A94DF3" w:rsidR="00CD6583" w:rsidRDefault="00CD6583" w:rsidP="00CD6583">
      <w:r>
        <w:t>A "Kis i" betűre kattintva előtűnik az adott tranzakció vagy listaelem részletes nézete. Ebben a görgethető nézetben átfogóan megtaláljuk a tranzakció összes tulajdonságát, beleértve azokat, amelyeket megadtunk neki, és azokat, amelyek alapján rendezhető vagy kategorizálható. A részletes nézeten láthatóak a dátum, cím, megjegyzés, típus (amely megmutatja, hogy kiadás vagy bevétel volt), az összeg, a zseb, amiben a tranzakció szerepel, a tartozás információja, és természetesen a deviza is.</w:t>
      </w:r>
    </w:p>
    <w:p w14:paraId="2E61A978" w14:textId="2E2BFD83" w:rsidR="00BB52D7" w:rsidRDefault="00CD6583" w:rsidP="00CD6583">
      <w:r>
        <w:t>Az alsó Desk widget-en két személyre szabott gomb található. Az egyik a "Vissza" gomb, amely lehetővé teszi az egyszerű visszatérést az előző nézethez, míg a másik a "Szerkesztés" gomb, amely segítségével bármilyen változtatást elvégezhetünk az adott listaelemen vagy tranzakción. Ezen gombra kattintva módosíthatjuk a tranzakció adatait, frissíthetjük a megjegyzéseket, vagy akár a típusát is megváltoztathatjuk. Ez az intuitív szerkesztési lehetőség fokozza a felhasználói kényelmet és rugalmasságot a pénzügyek kezelésében.</w:t>
      </w:r>
    </w:p>
    <w:p w14:paraId="1FB5BBCC" w14:textId="19F8B079" w:rsidR="00BB52D7" w:rsidRDefault="00BB52D7" w:rsidP="008C4DF8">
      <w:r w:rsidRPr="00BB52D7">
        <w:rPr>
          <w:noProof/>
        </w:rPr>
        <w:lastRenderedPageBreak/>
        <w:drawing>
          <wp:inline distT="0" distB="0" distL="0" distR="0" wp14:anchorId="7496CB0D" wp14:editId="49A792CD">
            <wp:extent cx="3197896" cy="3393440"/>
            <wp:effectExtent l="0" t="0" r="0" b="0"/>
            <wp:docPr id="835094504"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94504" name="Kép 1" descr="A képen szöveg, képernyőkép, szoftver, Operációs rendszer látható&#10;&#10;Automatikusan generált leírás"/>
                    <pic:cNvPicPr/>
                  </pic:nvPicPr>
                  <pic:blipFill>
                    <a:blip r:embed="rId32"/>
                    <a:stretch>
                      <a:fillRect/>
                    </a:stretch>
                  </pic:blipFill>
                  <pic:spPr>
                    <a:xfrm>
                      <a:off x="0" y="0"/>
                      <a:ext cx="3201963" cy="3397756"/>
                    </a:xfrm>
                    <a:prstGeom prst="rect">
                      <a:avLst/>
                    </a:prstGeom>
                  </pic:spPr>
                </pic:pic>
              </a:graphicData>
            </a:graphic>
          </wp:inline>
        </w:drawing>
      </w:r>
    </w:p>
    <w:p w14:paraId="704B12CB" w14:textId="0B1CFB0C" w:rsidR="000A5A54" w:rsidRDefault="000A5A54" w:rsidP="000A5A54">
      <w:r>
        <w:t>A részletes nézetben, a "Szerkesztés" gombra kattintva lehetőség nyílik az adott listaelem szerkesztésére. Ezen a felületen valamennyi tulajdonságát módosíthatjuk, majd a "Hozzáadás" gomb segítségével frissíthetjük az adott tranzakciót vagy listaelemet. Ezáltal könnyedén és rugalmasan kezelhetjük és aktualizálhatjuk a pénzügyi tranzakciók adatait a saját igényeink szerint.</w:t>
      </w:r>
    </w:p>
    <w:p w14:paraId="3260BC13" w14:textId="67E1CE90" w:rsidR="000A5A54" w:rsidRDefault="000A5A54" w:rsidP="008C4DF8">
      <w:r w:rsidRPr="000A5A54">
        <w:rPr>
          <w:noProof/>
        </w:rPr>
        <w:drawing>
          <wp:inline distT="0" distB="0" distL="0" distR="0" wp14:anchorId="5CBE59E1" wp14:editId="6774DED0">
            <wp:extent cx="3323590" cy="3525257"/>
            <wp:effectExtent l="0" t="0" r="0" b="0"/>
            <wp:docPr id="907676027" name="Kép 1"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76027" name="Kép 1" descr="A képen szöveg, képernyőkép, szoftver, szám látható&#10;&#10;Automatikusan generált leírás"/>
                    <pic:cNvPicPr/>
                  </pic:nvPicPr>
                  <pic:blipFill>
                    <a:blip r:embed="rId33"/>
                    <a:stretch>
                      <a:fillRect/>
                    </a:stretch>
                  </pic:blipFill>
                  <pic:spPr>
                    <a:xfrm>
                      <a:off x="0" y="0"/>
                      <a:ext cx="3326646" cy="3528498"/>
                    </a:xfrm>
                    <a:prstGeom prst="rect">
                      <a:avLst/>
                    </a:prstGeom>
                  </pic:spPr>
                </pic:pic>
              </a:graphicData>
            </a:graphic>
          </wp:inline>
        </w:drawing>
      </w:r>
    </w:p>
    <w:p w14:paraId="3370CD03" w14:textId="503507F2" w:rsidR="00582261" w:rsidRDefault="00582261" w:rsidP="00582261">
      <w:r>
        <w:lastRenderedPageBreak/>
        <w:t>A menüben található "Lekérdezések" gombra kattintva elénk tárul a lekérdezések oldal, ahol számos lehetőség áll rendelkezésre a bevételek és kiadások szűrésére. Először is date-picker</w:t>
      </w:r>
      <w:r w:rsidR="00257E8C">
        <w:t>-ek</w:t>
      </w:r>
      <w:r>
        <w:t xml:space="preserve"> segítségével kiválaszthatjuk a szűrés kezdő és végső dátumát, így csak az ezek közötti tranzakciók jelennek meg a szűrt nézetben. Emellett lehetőségünk van beállítani egy minimum és maximum összeget is, és a szűrt nézet csak ezek közötti összegű tranzakciókat fogja megjeleníteni. Ha mindkét helyre ugyanazt az összeget adjuk meg, akkor kizárólag az adott összegű tranzakciókat fogja kiszűrni a program.</w:t>
      </w:r>
    </w:p>
    <w:p w14:paraId="05E3B0E3" w14:textId="48601617" w:rsidR="00582261" w:rsidRDefault="00582261" w:rsidP="00582261">
      <w:r>
        <w:t>A további lehetőségek között szerepel a cím</w:t>
      </w:r>
      <w:r w:rsidR="00257E8C">
        <w:t xml:space="preserve"> alapján</w:t>
      </w:r>
      <w:r>
        <w:t xml:space="preserve"> keresés textbox, ahol egy szó beírásával kiszűrhetjük azokat a tranzakciókat, amelyeknek a címében szerepel a megadott szó. Ugyanezen módon a megjegyzések textbox is lehetőséget nyújt arra, hogy a szóra szűrve megjelenjenek azok a tranzakciók, amelyeknek a megjegyzése tartalmazza azt a szót. Emellett ki tudjuk választani a zsebet, amelyben szeretnénk a tranzakciókat szűrni, és végső soron eldönthetjük, hogy kiadásra vagy bevételre szűrünk.</w:t>
      </w:r>
    </w:p>
    <w:p w14:paraId="7B2A1019" w14:textId="0B05ABEA" w:rsidR="000A5A54" w:rsidRDefault="00582261" w:rsidP="00582261">
      <w:r>
        <w:t>A "Tovább" gombra kattintva megjelenik a szűrt nézet, ahol minden olyan elem látható, amely megfelelt az előző oldalon beállított feltételeknek. Itt is lehetőség van a menügomb segítségével visszatérni a főmenübe, biztosítva ezzel a felhasználó számára a navigáció egyszerűségét.</w:t>
      </w:r>
    </w:p>
    <w:p w14:paraId="1065FF4E" w14:textId="46DFF68F" w:rsidR="00E95810" w:rsidRPr="00E95810" w:rsidRDefault="000A5A54" w:rsidP="00307B68">
      <w:r w:rsidRPr="000A5A54">
        <w:rPr>
          <w:noProof/>
        </w:rPr>
        <w:drawing>
          <wp:inline distT="0" distB="0" distL="0" distR="0" wp14:anchorId="4DE4F7DF" wp14:editId="0860D949">
            <wp:extent cx="3298190" cy="3480475"/>
            <wp:effectExtent l="0" t="0" r="0" b="0"/>
            <wp:docPr id="1642613847"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13847" name="Kép 1" descr="A képen szöveg, képernyőkép, szoftver, Operációs rendszer látható&#10;&#10;Automatikusan generált leírás"/>
                    <pic:cNvPicPr/>
                  </pic:nvPicPr>
                  <pic:blipFill>
                    <a:blip r:embed="rId34"/>
                    <a:stretch>
                      <a:fillRect/>
                    </a:stretch>
                  </pic:blipFill>
                  <pic:spPr>
                    <a:xfrm>
                      <a:off x="0" y="0"/>
                      <a:ext cx="3309019" cy="3491902"/>
                    </a:xfrm>
                    <a:prstGeom prst="rect">
                      <a:avLst/>
                    </a:prstGeom>
                  </pic:spPr>
                </pic:pic>
              </a:graphicData>
            </a:graphic>
          </wp:inline>
        </w:drawing>
      </w:r>
    </w:p>
    <w:p w14:paraId="7AFA0DE3" w14:textId="4377D494" w:rsidR="008B2925" w:rsidRDefault="008B2925" w:rsidP="008B2925">
      <w:pPr>
        <w:pStyle w:val="Cmsor1"/>
      </w:pPr>
      <w:r>
        <w:lastRenderedPageBreak/>
        <w:t>Végeredmény</w:t>
      </w:r>
    </w:p>
    <w:p w14:paraId="2502BB09" w14:textId="6D4577F5" w:rsidR="00993E7D" w:rsidRDefault="00993E7D" w:rsidP="00993E7D">
      <w:pPr>
        <w:pStyle w:val="Cmsor2"/>
      </w:pPr>
      <w:r>
        <w:t>Értékelés</w:t>
      </w:r>
    </w:p>
    <w:p w14:paraId="13838686" w14:textId="506293B2" w:rsidR="00993E7D" w:rsidRPr="00993E7D" w:rsidRDefault="00993E7D" w:rsidP="00993E7D">
      <w:pPr>
        <w:pStyle w:val="Cmsor2"/>
      </w:pPr>
      <w:r>
        <w:t>Továbbfejlesztési lehetőségek</w:t>
      </w:r>
    </w:p>
    <w:p w14:paraId="7B281067" w14:textId="030F259C" w:rsidR="00993E7D" w:rsidRDefault="00993E7D" w:rsidP="00993E7D">
      <w:pPr>
        <w:pStyle w:val="Cmsor1"/>
      </w:pPr>
      <w:r>
        <w:lastRenderedPageBreak/>
        <w:t>Köszönetnyilvánítás</w:t>
      </w:r>
    </w:p>
    <w:p w14:paraId="6AEAEC74" w14:textId="5DF22FA9" w:rsidR="00204950" w:rsidRDefault="00204950" w:rsidP="00204950">
      <w:r>
        <w:t>Elsődlegesen szeretném kifejezni köszönetemet Somogyi Norbert Zsolt konzulensem felé, aki rengeteg segítséget nyújtott a dolgozat elkészítése során. Külön köszönet jár neki, hogy felkarolta a választott témát, és nagyban hozzájárult a sikeres munkához. Az elmúlt hónapok alatt számos értékes tapasztalatot szereztem, amelyek nélkülözhetetlenek voltak a fejlődésemhez.</w:t>
      </w:r>
    </w:p>
    <w:p w14:paraId="69E3FB3D" w14:textId="4AC6C58A" w:rsidR="00204950" w:rsidRDefault="00204950" w:rsidP="00204950">
      <w:r>
        <w:t>Köszönettel tartozom családomnak is, akik rendkívüli támogatást nyújtottak számomra, különösen a munka kezdeti és befejező szakaszaiban.</w:t>
      </w:r>
    </w:p>
    <w:p w14:paraId="73EF926A" w14:textId="3FA33568" w:rsidR="00204950" w:rsidRDefault="00204950" w:rsidP="00204950">
      <w:r>
        <w:t>Szeretném külön kiemelni Sitkéry Iván nevét, aki az utolsó pillanatban az év elején az én nevemben visszalépett a Kotlin alapú szoftverfejlesztés témától, mivel nem volt már hely és tudta, hogy nekem viszont nagyon kedves ez a téma.</w:t>
      </w:r>
    </w:p>
    <w:p w14:paraId="081BD400" w14:textId="48D0D050" w:rsidR="00204950" w:rsidRPr="00204950" w:rsidRDefault="00204950" w:rsidP="00204950">
      <w:r>
        <w:t>Mindezekért hálás vagyok, és mély tisztelettel adózom mindazoknak, akik részt vettek a személyes és szakmai fejlődésemben.</w:t>
      </w:r>
    </w:p>
    <w:p w14:paraId="76BEF78B" w14:textId="7021B537" w:rsidR="00993E7D" w:rsidRPr="00993E7D" w:rsidRDefault="00993E7D" w:rsidP="00993E7D">
      <w:pPr>
        <w:pStyle w:val="Cmsor1"/>
      </w:pPr>
      <w:r>
        <w:lastRenderedPageBreak/>
        <w:t>Irodalomjegyzék</w:t>
      </w:r>
    </w:p>
    <w:p w14:paraId="7E236607" w14:textId="77777777" w:rsidR="008B2925" w:rsidRPr="008B2925" w:rsidRDefault="008B2925" w:rsidP="008B2925"/>
    <w:p w14:paraId="77D80BFB" w14:textId="77777777" w:rsidR="002841F9" w:rsidRDefault="002841F9" w:rsidP="00D07335">
      <w:pPr>
        <w:pStyle w:val="Cmsor3"/>
      </w:pPr>
      <w:bookmarkStart w:id="4" w:name="_Toc332797399"/>
      <w:bookmarkStart w:id="5" w:name="_Toc59896134"/>
      <w:r>
        <w:t>Címsorok</w:t>
      </w:r>
      <w:bookmarkEnd w:id="4"/>
      <w:bookmarkEnd w:id="5"/>
    </w:p>
    <w:p w14:paraId="3650895B" w14:textId="77777777" w:rsidR="00502A30" w:rsidRPr="00502A30" w:rsidRDefault="00502A30" w:rsidP="00502A30">
      <w:r>
        <w:t xml:space="preserve">A fejezetcímek esetén a </w:t>
      </w:r>
      <w:r w:rsidRPr="00D07335">
        <w:rPr>
          <w:rStyle w:val="Kiemels2"/>
        </w:rPr>
        <w:t>Címsor 1-4</w:t>
      </w:r>
      <w:r>
        <w:t xml:space="preserve"> (Heading 1-4) stílusokat használjuk.</w:t>
      </w:r>
    </w:p>
    <w:p w14:paraId="4AB2348F" w14:textId="77777777" w:rsidR="002841F9" w:rsidRPr="002841F9" w:rsidRDefault="002841F9" w:rsidP="00D07335">
      <w:pPr>
        <w:pStyle w:val="Cmsor3"/>
      </w:pPr>
      <w:bookmarkStart w:id="6" w:name="_Toc332797400"/>
      <w:bookmarkStart w:id="7" w:name="_Toc59896135"/>
      <w:r>
        <w:t>Képek</w:t>
      </w:r>
      <w:bookmarkEnd w:id="6"/>
      <w:bookmarkEnd w:id="7"/>
    </w:p>
    <w:p w14:paraId="31973D3F" w14:textId="77777777" w:rsidR="00502A30" w:rsidRDefault="00502A30" w:rsidP="005524FC">
      <w:r>
        <w:t xml:space="preserve">A képhez használjuk a </w:t>
      </w:r>
      <w:r w:rsidRPr="00D07335">
        <w:rPr>
          <w:rStyle w:val="Kiemels2"/>
        </w:rPr>
        <w:t>Kép</w:t>
      </w:r>
      <w:r>
        <w:t xml:space="preserve"> stílust.</w:t>
      </w:r>
    </w:p>
    <w:p w14:paraId="121577ED" w14:textId="77777777" w:rsidR="002841F9" w:rsidRDefault="00502A30" w:rsidP="005524FC">
      <w:r>
        <w:t xml:space="preserve">Képaláírást a képen jobb gombbal kattintva a </w:t>
      </w:r>
      <w:r w:rsidRPr="00D07335">
        <w:rPr>
          <w:rStyle w:val="Kiemels"/>
        </w:rPr>
        <w:t>Képaláírás beszúrása…</w:t>
      </w:r>
      <w:r>
        <w:t xml:space="preserve"> opcióval adhatunk hozzá, így az automatikusan </w:t>
      </w:r>
      <w:r w:rsidRPr="00D07335">
        <w:rPr>
          <w:rStyle w:val="Kiemels2"/>
        </w:rPr>
        <w:t>Képaláírás</w:t>
      </w:r>
      <w:r>
        <w:t xml:space="preserve"> (Caption) stílusú lesz.</w:t>
      </w:r>
    </w:p>
    <w:p w14:paraId="5CA67100" w14:textId="7341C099" w:rsidR="002841F9" w:rsidRDefault="00760739" w:rsidP="002841F9">
      <w:pPr>
        <w:pStyle w:val="Kp"/>
      </w:pPr>
      <w:r w:rsidRPr="005D65A2">
        <w:rPr>
          <w:noProof/>
          <w:lang w:eastAsia="hu-HU"/>
        </w:rPr>
        <w:drawing>
          <wp:inline distT="0" distB="0" distL="0" distR="0" wp14:anchorId="33527B03" wp14:editId="13D87D0B">
            <wp:extent cx="4781550" cy="466725"/>
            <wp:effectExtent l="0" t="0" r="0" b="0"/>
            <wp:docPr id="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81550" cy="466725"/>
                    </a:xfrm>
                    <a:prstGeom prst="rect">
                      <a:avLst/>
                    </a:prstGeom>
                    <a:noFill/>
                    <a:ln>
                      <a:noFill/>
                    </a:ln>
                  </pic:spPr>
                </pic:pic>
              </a:graphicData>
            </a:graphic>
          </wp:inline>
        </w:drawing>
      </w:r>
    </w:p>
    <w:p w14:paraId="7849E5C9" w14:textId="57F44040" w:rsidR="002841F9" w:rsidRDefault="00000000" w:rsidP="007B6F31">
      <w:pPr>
        <w:pStyle w:val="Kpalrs"/>
      </w:pPr>
      <w:fldSimple w:instr=" STYLEREF 1 \s ">
        <w:r w:rsidR="007C007A">
          <w:rPr>
            <w:noProof/>
          </w:rPr>
          <w:t>8</w:t>
        </w:r>
      </w:fldSimple>
      <w:r w:rsidR="002841F9">
        <w:t>.</w:t>
      </w:r>
      <w:fldSimple w:instr=" SEQ ábra \* ARABIC \s 1 ">
        <w:r w:rsidR="007C007A">
          <w:rPr>
            <w:noProof/>
          </w:rPr>
          <w:t>1</w:t>
        </w:r>
      </w:fldSimple>
      <w:r w:rsidR="002841F9">
        <w:t>. ábra: Példa képaláírásra</w:t>
      </w:r>
    </w:p>
    <w:p w14:paraId="46015996" w14:textId="77777777" w:rsidR="002841F9" w:rsidRDefault="00D07335" w:rsidP="00D07335">
      <w:pPr>
        <w:pStyle w:val="Cmsor3"/>
      </w:pPr>
      <w:bookmarkStart w:id="8" w:name="_Toc332797401"/>
      <w:bookmarkStart w:id="9" w:name="_Toc59896136"/>
      <w:r>
        <w:t>Kódrészletek</w:t>
      </w:r>
      <w:bookmarkEnd w:id="8"/>
      <w:bookmarkEnd w:id="9"/>
    </w:p>
    <w:p w14:paraId="3CD6BC37" w14:textId="77777777" w:rsidR="00D07335" w:rsidRDefault="00D07335" w:rsidP="00650C7C">
      <w:r>
        <w:t xml:space="preserve">Kódrészletek beillesztése esetén használjuk a </w:t>
      </w:r>
      <w:r w:rsidRPr="00D07335">
        <w:rPr>
          <w:rStyle w:val="Kiemels2"/>
        </w:rPr>
        <w:t>Kód</w:t>
      </w:r>
      <w:r>
        <w:t xml:space="preserve"> stílust.</w:t>
      </w:r>
    </w:p>
    <w:p w14:paraId="14FF52F7" w14:textId="77777777" w:rsidR="00650C7C" w:rsidRDefault="00650C7C" w:rsidP="00650C7C">
      <w:pPr>
        <w:pStyle w:val="Kd"/>
      </w:pPr>
      <w:r>
        <w:t>using System;</w:t>
      </w:r>
    </w:p>
    <w:p w14:paraId="221E7E10" w14:textId="77777777" w:rsidR="00650C7C" w:rsidRDefault="00650C7C" w:rsidP="00650C7C">
      <w:pPr>
        <w:pStyle w:val="Kd"/>
      </w:pPr>
      <w:r>
        <w:t>namespace MyApp</w:t>
      </w:r>
    </w:p>
    <w:p w14:paraId="06D6E55C" w14:textId="77777777" w:rsidR="00650C7C" w:rsidRDefault="00650C7C" w:rsidP="00650C7C">
      <w:pPr>
        <w:pStyle w:val="Kd"/>
      </w:pPr>
      <w:r>
        <w:t>{</w:t>
      </w:r>
    </w:p>
    <w:p w14:paraId="7D29C113" w14:textId="77777777" w:rsidR="00650C7C" w:rsidRDefault="00650C7C" w:rsidP="00650C7C">
      <w:pPr>
        <w:pStyle w:val="Kd"/>
      </w:pPr>
      <w:r>
        <w:tab/>
        <w:t>class Program</w:t>
      </w:r>
    </w:p>
    <w:p w14:paraId="45E1011E" w14:textId="77777777" w:rsidR="00650C7C" w:rsidRDefault="00650C7C" w:rsidP="00650C7C">
      <w:pPr>
        <w:pStyle w:val="Kd"/>
      </w:pPr>
      <w:r>
        <w:tab/>
        <w:t>{</w:t>
      </w:r>
    </w:p>
    <w:p w14:paraId="63F4C89E" w14:textId="77777777" w:rsidR="00650C7C" w:rsidRDefault="009C1C93" w:rsidP="00650C7C">
      <w:pPr>
        <w:pStyle w:val="Kd"/>
      </w:pPr>
      <w:r>
        <w:tab/>
      </w:r>
      <w:r>
        <w:tab/>
      </w:r>
      <w:r w:rsidR="00650C7C">
        <w:t>static void Main( string[] args )</w:t>
      </w:r>
    </w:p>
    <w:p w14:paraId="40C144BE" w14:textId="77777777" w:rsidR="00650C7C" w:rsidRDefault="00650C7C" w:rsidP="00650C7C">
      <w:pPr>
        <w:pStyle w:val="Kd"/>
      </w:pPr>
      <w:r>
        <w:tab/>
      </w:r>
      <w:r>
        <w:tab/>
        <w:t>{</w:t>
      </w:r>
    </w:p>
    <w:p w14:paraId="517703B7" w14:textId="77777777" w:rsidR="00650C7C" w:rsidRDefault="00650C7C" w:rsidP="00650C7C">
      <w:pPr>
        <w:pStyle w:val="Kd"/>
      </w:pPr>
      <w:r>
        <w:tab/>
      </w:r>
      <w:r>
        <w:tab/>
      </w:r>
      <w:r>
        <w:tab/>
        <w:t>Console.WriteLine( "Szia Világ!" );</w:t>
      </w:r>
    </w:p>
    <w:p w14:paraId="5DD66363" w14:textId="77777777" w:rsidR="00650C7C" w:rsidRDefault="00650C7C" w:rsidP="00650C7C">
      <w:pPr>
        <w:pStyle w:val="Kd"/>
      </w:pPr>
      <w:r>
        <w:tab/>
      </w:r>
      <w:r>
        <w:tab/>
        <w:t>}</w:t>
      </w:r>
    </w:p>
    <w:p w14:paraId="04AFB9FD" w14:textId="77777777" w:rsidR="00650C7C" w:rsidRDefault="00650C7C" w:rsidP="00650C7C">
      <w:pPr>
        <w:pStyle w:val="Kd"/>
      </w:pPr>
      <w:r>
        <w:tab/>
        <w:t>}</w:t>
      </w:r>
    </w:p>
    <w:p w14:paraId="647EDD66" w14:textId="203A473E" w:rsidR="00650C7C" w:rsidRDefault="00650C7C" w:rsidP="00650C7C">
      <w:pPr>
        <w:pStyle w:val="Kd"/>
      </w:pPr>
      <w:r>
        <w:t>}</w:t>
      </w:r>
    </w:p>
    <w:p w14:paraId="76CBD3DC" w14:textId="048BA3EC" w:rsidR="000B1BB6" w:rsidRDefault="000B1BB6" w:rsidP="00650C7C">
      <w:pPr>
        <w:pStyle w:val="Kd"/>
      </w:pPr>
    </w:p>
    <w:p w14:paraId="7C1C5817" w14:textId="77777777" w:rsidR="000B1BB6" w:rsidRDefault="000B1BB6" w:rsidP="00650C7C">
      <w:pPr>
        <w:pStyle w:val="Kd"/>
      </w:pPr>
    </w:p>
    <w:p w14:paraId="72007EA0" w14:textId="77777777" w:rsidR="00225F65" w:rsidRDefault="00225F65" w:rsidP="00225F65">
      <w:pPr>
        <w:pStyle w:val="Cmsor3"/>
      </w:pPr>
      <w:bookmarkStart w:id="10" w:name="_Toc332797402"/>
      <w:bookmarkStart w:id="11" w:name="_Toc59896137"/>
      <w:r>
        <w:t>Irodalomjegyzék</w:t>
      </w:r>
      <w:bookmarkEnd w:id="10"/>
      <w:bookmarkEnd w:id="11"/>
    </w:p>
    <w:p w14:paraId="1806A189" w14:textId="77777777" w:rsidR="00225F65" w:rsidRDefault="00225F65" w:rsidP="00225F65">
      <w:r>
        <w:t xml:space="preserve">Az Irodalomjegyzékben szereplő hivatkozásokat </w:t>
      </w:r>
      <w:r w:rsidRPr="00225F65">
        <w:rPr>
          <w:rStyle w:val="Kiemels2"/>
        </w:rPr>
        <w:t xml:space="preserve">Irodalomjegyzék </w:t>
      </w:r>
      <w:r w:rsidR="00700E3A">
        <w:rPr>
          <w:rStyle w:val="Kiemels2"/>
        </w:rPr>
        <w:t>sor</w:t>
      </w:r>
      <w:r>
        <w:t xml:space="preserve"> stílussal formázzuk, a címüket pedig </w:t>
      </w:r>
      <w:r w:rsidRPr="00225F65">
        <w:rPr>
          <w:rStyle w:val="Kiemels2"/>
        </w:rPr>
        <w:t xml:space="preserve">Irodalomjegyzék forrás </w:t>
      </w:r>
      <w:r>
        <w:t>stílussal emeljük ki.</w:t>
      </w:r>
    </w:p>
    <w:p w14:paraId="516FBD57" w14:textId="6BB571FD" w:rsidR="00730B3C" w:rsidRDefault="00730B3C" w:rsidP="00225F65">
      <w:r>
        <w:t xml:space="preserve">A szövegbe a hivatkozásokat a </w:t>
      </w:r>
      <w:r w:rsidRPr="00730B3C">
        <w:rPr>
          <w:rStyle w:val="Kiemels"/>
        </w:rPr>
        <w:t>Kereszthivatkozás beszúrása</w:t>
      </w:r>
      <w:r>
        <w:t xml:space="preserve"> (Insert cross-reference) funkcióval helyezzük el (példa egy így beszúrt hivatkozásra: </w:t>
      </w:r>
      <w:r>
        <w:fldChar w:fldCharType="begin"/>
      </w:r>
      <w:r>
        <w:instrText xml:space="preserve"> REF _Ref332797594 \r \h </w:instrText>
      </w:r>
      <w:r>
        <w:fldChar w:fldCharType="separate"/>
      </w:r>
      <w:r w:rsidR="007C007A">
        <w:t>[1]</w:t>
      </w:r>
      <w:r>
        <w:fldChar w:fldCharType="end"/>
      </w:r>
      <w:r>
        <w:t>), így azok automatikusan frissülnek a hivatkozások átrendezésekor.</w:t>
      </w:r>
    </w:p>
    <w:p w14:paraId="46BF91C4" w14:textId="77777777" w:rsidR="00B4104A" w:rsidRDefault="00B4104A" w:rsidP="00700E3A">
      <w:pPr>
        <w:pStyle w:val="Cmsor1"/>
      </w:pPr>
      <w:bookmarkStart w:id="12" w:name="_Toc332797403"/>
      <w:bookmarkStart w:id="13" w:name="_Toc59896138"/>
      <w:r>
        <w:lastRenderedPageBreak/>
        <w:t>Utolsó simítások</w:t>
      </w:r>
      <w:bookmarkEnd w:id="12"/>
      <w:bookmarkEnd w:id="13"/>
    </w:p>
    <w:p w14:paraId="3E47D9E7" w14:textId="77777777" w:rsidR="0037381F" w:rsidRDefault="0037381F" w:rsidP="0037381F">
      <w:r>
        <w:t>Miután elkészültünk a dokumentációval, ne felejtsük el a következő lépéseket:</w:t>
      </w:r>
    </w:p>
    <w:p w14:paraId="657F5A9E" w14:textId="77777777" w:rsidR="0037381F" w:rsidRDefault="0037381F" w:rsidP="00C53F92">
      <w:pPr>
        <w:numPr>
          <w:ilvl w:val="0"/>
          <w:numId w:val="12"/>
        </w:numPr>
      </w:pPr>
      <w:r w:rsidRPr="0037381F">
        <w:rPr>
          <w:rStyle w:val="Kiemels"/>
        </w:rPr>
        <w:t>Kereszthivatkozások frissítése:</w:t>
      </w:r>
      <w:r>
        <w:t xml:space="preserve"> miután kijelöltük a teljes szöveget (Ctrl+A), nyomjuk meg az F9 billentyűt, és a Word frissíti az összes kereszthivatkozást. Ilyenkor ellenőrizzük, hogy nem jelent-e meg valahol a "Hiba! A könyvjelző nem létezik." szöveg.</w:t>
      </w:r>
    </w:p>
    <w:p w14:paraId="61C44839" w14:textId="77777777" w:rsidR="0037381F" w:rsidRDefault="0037381F" w:rsidP="00C53F92">
      <w:pPr>
        <w:numPr>
          <w:ilvl w:val="0"/>
          <w:numId w:val="12"/>
        </w:numPr>
      </w:pPr>
      <w:r w:rsidRPr="0037381F">
        <w:rPr>
          <w:rStyle w:val="Kiemels"/>
        </w:rPr>
        <w:t>Dokumentum tulajdonságok megadása:</w:t>
      </w:r>
      <w:r>
        <w:t xml:space="preserve"> a dokumentumhoz tartozó meta adatok kitöltése (szerző, cím, kulcsszavak stb.). Erre való a Dokumentum tulajdonságai panel, mely a Fájl / Információ / Tulajdonságok / Dokumentumpanel megjelenítése úton érhető el.</w:t>
      </w:r>
    </w:p>
    <w:p w14:paraId="421390F8" w14:textId="77777777" w:rsidR="0037381F" w:rsidRDefault="0037381F" w:rsidP="00C53F92">
      <w:pPr>
        <w:numPr>
          <w:ilvl w:val="0"/>
          <w:numId w:val="12"/>
        </w:numPr>
      </w:pPr>
      <w:r w:rsidRPr="0037381F">
        <w:rPr>
          <w:rStyle w:val="Kiemels"/>
        </w:rPr>
        <w:t>Kinézet ellenőrzése PDF-ben:</w:t>
      </w:r>
      <w:r>
        <w:t xml:space="preserve"> a legjobb teszt a végén, ha PDF-et készítünk a dokumentumból, és azt leellenőrizzük. </w:t>
      </w:r>
    </w:p>
    <w:p w14:paraId="03AD40E8" w14:textId="77777777" w:rsidR="00225F65" w:rsidRPr="0037381F" w:rsidRDefault="00225F65" w:rsidP="00225F65"/>
    <w:p w14:paraId="289FAA59" w14:textId="77777777" w:rsidR="0063585C" w:rsidRDefault="0063585C" w:rsidP="00816BCB">
      <w:pPr>
        <w:pStyle w:val="Fejezetcimszmozsnlkl"/>
      </w:pPr>
      <w:bookmarkStart w:id="14" w:name="_Toc59896139"/>
      <w:r w:rsidRPr="00B50CAA">
        <w:lastRenderedPageBreak/>
        <w:t>Irodalomjegyzék</w:t>
      </w:r>
      <w:bookmarkEnd w:id="14"/>
    </w:p>
    <w:p w14:paraId="767D8B31" w14:textId="3CF4175C" w:rsidR="009804DF" w:rsidRPr="009804DF" w:rsidRDefault="009804DF" w:rsidP="009804DF">
      <w:r>
        <w:t>Az hivatkozások mind 2023 decemberéből vannak.</w:t>
      </w:r>
    </w:p>
    <w:p w14:paraId="2604F78B" w14:textId="77777777" w:rsidR="00A7083E" w:rsidRDefault="00A7083E" w:rsidP="00A7083E">
      <w:pPr>
        <w:pStyle w:val="Irodalomjegyzksor"/>
      </w:pPr>
      <w:r>
        <w:t xml:space="preserve">Firebase Authentication </w:t>
      </w:r>
      <w:hyperlink r:id="rId36" w:history="1">
        <w:r w:rsidRPr="007D3CF3">
          <w:rPr>
            <w:rStyle w:val="Hiperhivatkozs"/>
          </w:rPr>
          <w:t>https://firebase.google.com/docs/auth</w:t>
        </w:r>
      </w:hyperlink>
    </w:p>
    <w:p w14:paraId="27995841" w14:textId="77777777" w:rsidR="00A7083E" w:rsidRDefault="00A7083E" w:rsidP="00A7083E">
      <w:pPr>
        <w:pStyle w:val="Irodalomjegyzksor"/>
      </w:pPr>
      <w:r>
        <w:t xml:space="preserve">Firebase Firestore Database </w:t>
      </w:r>
      <w:hyperlink r:id="rId37" w:history="1">
        <w:r w:rsidRPr="007D3CF3">
          <w:rPr>
            <w:rStyle w:val="Hiperhivatkozs"/>
          </w:rPr>
          <w:t>https://firebase.google.com/docs/firestore</w:t>
        </w:r>
      </w:hyperlink>
    </w:p>
    <w:p w14:paraId="4FCDD22D" w14:textId="796F67EB" w:rsidR="00A7083E" w:rsidRPr="00BD1D3B" w:rsidRDefault="0035597A" w:rsidP="006F512E">
      <w:pPr>
        <w:pStyle w:val="Irodalomjegyzksor"/>
        <w:rPr>
          <w:rStyle w:val="Hiperhivatkozs"/>
          <w:color w:val="auto"/>
          <w:u w:val="none"/>
        </w:rPr>
      </w:pPr>
      <w:r>
        <w:t xml:space="preserve">Flutter SQLite </w:t>
      </w:r>
      <w:hyperlink r:id="rId38" w:history="1">
        <w:r w:rsidRPr="007D3CF3">
          <w:rPr>
            <w:rStyle w:val="Hiperhivatkozs"/>
          </w:rPr>
          <w:t>https://docs.flutter.dev/</w:t>
        </w:r>
      </w:hyperlink>
    </w:p>
    <w:p w14:paraId="12B2E5FB" w14:textId="7666A456" w:rsidR="00BD1D3B" w:rsidRDefault="00BD1D3B" w:rsidP="006F512E">
      <w:pPr>
        <w:pStyle w:val="Irodalomjegyzksor"/>
      </w:pPr>
      <w:r w:rsidRPr="00BD1D3B">
        <w:t>Firestore NoSQL</w:t>
      </w:r>
      <w:r>
        <w:t xml:space="preserve"> </w:t>
      </w:r>
      <w:r w:rsidRPr="00BD1D3B">
        <w:rPr>
          <w:rStyle w:val="Hiperhivatkozs"/>
        </w:rPr>
        <w:t>https://youtu.be/v_hR4K4auoQ?si=DxwGKohOsnFBwBsL</w:t>
      </w:r>
    </w:p>
    <w:p w14:paraId="5FA1105C" w14:textId="1AB6EBA9" w:rsidR="0035597A" w:rsidRPr="00131FC6" w:rsidRDefault="00BD1D3B" w:rsidP="006F512E">
      <w:pPr>
        <w:pStyle w:val="Irodalomjegyzksor"/>
        <w:rPr>
          <w:rStyle w:val="Hiperhivatkozs"/>
          <w:color w:val="auto"/>
          <w:u w:val="none"/>
        </w:rPr>
      </w:pPr>
      <w:r>
        <w:t xml:space="preserve">MVVM Repository architektúra </w:t>
      </w:r>
      <w:hyperlink r:id="rId39" w:anchor="imgrc=rmBesAdArRZbhM" w:history="1">
        <w:r w:rsidR="00131FC6" w:rsidRPr="0062792E">
          <w:rPr>
            <w:rStyle w:val="Hiperhivatkozs"/>
          </w:rPr>
          <w:t>https://www.google.com/search?sca_esv=587017952&amp;sxsrf=AM9HkKl2-4fwjKcNvqPpK6tWGWzbpygixg:1701452922090&amp;q=mvvm+repository&amp;tbm=isch&amp;source=lnms&amp;sa=X&amp;sqi=2&amp;ved=2ahUKEwiSvZeI5u6CAxWy2QIHHXRlBCQQ0pQJegQICxAB&amp;biw=1536&amp;bih=707&amp;dpr=1.25#imgrc=rmBesAdArRZbhM</w:t>
        </w:r>
      </w:hyperlink>
    </w:p>
    <w:p w14:paraId="135A3899" w14:textId="1D34942F" w:rsidR="00131FC6" w:rsidRPr="00131FC6" w:rsidRDefault="00131FC6" w:rsidP="006F512E">
      <w:pPr>
        <w:pStyle w:val="Irodalomjegyzksor"/>
        <w:rPr>
          <w:rStyle w:val="Hiperhivatkozs"/>
          <w:color w:val="auto"/>
          <w:u w:val="none"/>
        </w:rPr>
      </w:pPr>
      <w:r w:rsidRPr="00131FC6">
        <w:t xml:space="preserve">GitHub </w:t>
      </w:r>
      <w:hyperlink r:id="rId40" w:history="1">
        <w:r w:rsidRPr="0062792E">
          <w:rPr>
            <w:rStyle w:val="Hiperhivatkozs"/>
          </w:rPr>
          <w:t>https://kinsta.com/knowledgebase/what-is-github/</w:t>
        </w:r>
      </w:hyperlink>
    </w:p>
    <w:p w14:paraId="6E3F78CE" w14:textId="1B4B1366" w:rsidR="00131FC6" w:rsidRPr="00131FC6" w:rsidRDefault="00131FC6" w:rsidP="006F512E">
      <w:pPr>
        <w:pStyle w:val="Irodalomjegyzksor"/>
        <w:rPr>
          <w:rStyle w:val="Hiperhivatkozs"/>
          <w:color w:val="auto"/>
          <w:u w:val="none"/>
        </w:rPr>
      </w:pPr>
      <w:r w:rsidRPr="00131FC6">
        <w:t xml:space="preserve">Flutter </w:t>
      </w:r>
      <w:hyperlink r:id="rId41" w:history="1">
        <w:r w:rsidRPr="0062792E">
          <w:rPr>
            <w:rStyle w:val="Hiperhivatkozs"/>
          </w:rPr>
          <w:t>https://docs.flutter.dev/get-started/editor</w:t>
        </w:r>
      </w:hyperlink>
    </w:p>
    <w:p w14:paraId="26E83286" w14:textId="3C17FB5F" w:rsidR="00131FC6" w:rsidRPr="00131FC6" w:rsidRDefault="00131FC6" w:rsidP="006F512E">
      <w:pPr>
        <w:pStyle w:val="Irodalomjegyzksor"/>
        <w:rPr>
          <w:rStyle w:val="Hiperhivatkozs"/>
          <w:color w:val="auto"/>
          <w:u w:val="none"/>
        </w:rPr>
      </w:pPr>
      <w:r w:rsidRPr="00131FC6">
        <w:t>Visual Studio Code</w:t>
      </w:r>
      <w:r>
        <w:rPr>
          <w:rStyle w:val="Hiperhivatkozs"/>
        </w:rPr>
        <w:t xml:space="preserve"> </w:t>
      </w:r>
      <w:hyperlink r:id="rId42" w:history="1">
        <w:r w:rsidRPr="0062792E">
          <w:rPr>
            <w:rStyle w:val="Hiperhivatkozs"/>
          </w:rPr>
          <w:t>https://docs.flutter.dev/tools/vs-code?gclid=CjwKCAiApaarBhB7EiwAYiMwqgafYL7obBKo8GDa-94skv1Uc7PphJNgjs1lI_4dyRFNX6JLJmFpEBoCNaAQAvD_BwE&amp;gclsrc=aw.ds</w:t>
        </w:r>
      </w:hyperlink>
    </w:p>
    <w:p w14:paraId="43D3876F" w14:textId="09AD45B4" w:rsidR="00131FC6" w:rsidRPr="00131FC6" w:rsidRDefault="00131FC6" w:rsidP="006F512E">
      <w:pPr>
        <w:pStyle w:val="Irodalomjegyzksor"/>
        <w:rPr>
          <w:rStyle w:val="Hiperhivatkozs"/>
          <w:color w:val="auto"/>
          <w:u w:val="none"/>
        </w:rPr>
      </w:pPr>
      <w:r w:rsidRPr="00131FC6">
        <w:t xml:space="preserve">Android Studio Emulator </w:t>
      </w:r>
      <w:hyperlink r:id="rId43" w:history="1">
        <w:r w:rsidRPr="0062792E">
          <w:rPr>
            <w:rStyle w:val="Hiperhivatkozs"/>
          </w:rPr>
          <w:t>https://developer.android.com/studio/run/emulator</w:t>
        </w:r>
      </w:hyperlink>
    </w:p>
    <w:p w14:paraId="06514C26" w14:textId="77777777" w:rsidR="00131FC6" w:rsidRPr="00EE1A1F" w:rsidRDefault="00131FC6" w:rsidP="006F512E">
      <w:pPr>
        <w:pStyle w:val="Irodalomjegyzksor"/>
      </w:pPr>
    </w:p>
    <w:p w14:paraId="4C89A339" w14:textId="77777777" w:rsidR="00B50CAA" w:rsidRDefault="00B50CAA" w:rsidP="00816BCB">
      <w:pPr>
        <w:pStyle w:val="Fejezetcimszmozsnlkl"/>
      </w:pPr>
      <w:bookmarkStart w:id="15" w:name="_Toc59896140"/>
      <w:r>
        <w:lastRenderedPageBreak/>
        <w:t>Függelék</w:t>
      </w:r>
      <w:bookmarkEnd w:id="15"/>
    </w:p>
    <w:p w14:paraId="50FD8B8F" w14:textId="77777777" w:rsidR="00A7083E" w:rsidRPr="00A7083E" w:rsidRDefault="00A7083E" w:rsidP="00A7083E"/>
    <w:p w14:paraId="5747A86F" w14:textId="77777777" w:rsidR="00B50CAA" w:rsidRDefault="00B50CAA" w:rsidP="00B50CAA"/>
    <w:sectPr w:rsidR="00B50CAA" w:rsidSect="0056267F">
      <w:headerReference w:type="even" r:id="rId44"/>
      <w:footerReference w:type="default" r:id="rId45"/>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A1E105" w14:textId="77777777" w:rsidR="00BF453F" w:rsidRDefault="00BF453F">
      <w:r>
        <w:separator/>
      </w:r>
    </w:p>
  </w:endnote>
  <w:endnote w:type="continuationSeparator" w:id="0">
    <w:p w14:paraId="7F347185" w14:textId="77777777" w:rsidR="00BF453F" w:rsidRDefault="00BF45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271B80" w14:textId="77777777" w:rsidR="00BF453F" w:rsidRDefault="00BF453F">
      <w:r>
        <w:separator/>
      </w:r>
    </w:p>
  </w:footnote>
  <w:footnote w:type="continuationSeparator" w:id="0">
    <w:p w14:paraId="2D0B90B8" w14:textId="77777777" w:rsidR="00BF453F" w:rsidRDefault="00BF45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249D4B2A"/>
    <w:multiLevelType w:val="hybridMultilevel"/>
    <w:tmpl w:val="C05AE560"/>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8632002"/>
    <w:multiLevelType w:val="hybridMultilevel"/>
    <w:tmpl w:val="7E9473F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5"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3"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7ECA555E"/>
    <w:multiLevelType w:val="hybridMultilevel"/>
    <w:tmpl w:val="746EFE5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951935914">
    <w:abstractNumId w:val="10"/>
  </w:num>
  <w:num w:numId="2" w16cid:durableId="639193496">
    <w:abstractNumId w:val="22"/>
  </w:num>
  <w:num w:numId="3" w16cid:durableId="292831424">
    <w:abstractNumId w:val="12"/>
  </w:num>
  <w:num w:numId="4" w16cid:durableId="1120415975">
    <w:abstractNumId w:val="18"/>
  </w:num>
  <w:num w:numId="5" w16cid:durableId="425006183">
    <w:abstractNumId w:val="19"/>
  </w:num>
  <w:num w:numId="6" w16cid:durableId="815731568">
    <w:abstractNumId w:val="20"/>
  </w:num>
  <w:num w:numId="7" w16cid:durableId="260073182">
    <w:abstractNumId w:val="15"/>
  </w:num>
  <w:num w:numId="8" w16cid:durableId="569005266">
    <w:abstractNumId w:val="11"/>
  </w:num>
  <w:num w:numId="9" w16cid:durableId="850291468">
    <w:abstractNumId w:val="16"/>
  </w:num>
  <w:num w:numId="10" w16cid:durableId="1147356580">
    <w:abstractNumId w:val="23"/>
  </w:num>
  <w:num w:numId="11" w16cid:durableId="369695963">
    <w:abstractNumId w:val="17"/>
  </w:num>
  <w:num w:numId="12" w16cid:durableId="1388800312">
    <w:abstractNumId w:val="21"/>
  </w:num>
  <w:num w:numId="13" w16cid:durableId="1580017585">
    <w:abstractNumId w:val="9"/>
  </w:num>
  <w:num w:numId="14" w16cid:durableId="422646239">
    <w:abstractNumId w:val="7"/>
  </w:num>
  <w:num w:numId="15" w16cid:durableId="374504964">
    <w:abstractNumId w:val="6"/>
  </w:num>
  <w:num w:numId="16" w16cid:durableId="2088257728">
    <w:abstractNumId w:val="5"/>
  </w:num>
  <w:num w:numId="17" w16cid:durableId="1671567127">
    <w:abstractNumId w:val="4"/>
  </w:num>
  <w:num w:numId="18" w16cid:durableId="633222674">
    <w:abstractNumId w:val="8"/>
  </w:num>
  <w:num w:numId="19" w16cid:durableId="1269700827">
    <w:abstractNumId w:val="3"/>
  </w:num>
  <w:num w:numId="20" w16cid:durableId="78723275">
    <w:abstractNumId w:val="2"/>
  </w:num>
  <w:num w:numId="21" w16cid:durableId="1182816817">
    <w:abstractNumId w:val="1"/>
  </w:num>
  <w:num w:numId="22" w16cid:durableId="2009165325">
    <w:abstractNumId w:val="0"/>
  </w:num>
  <w:num w:numId="23" w16cid:durableId="1139804795">
    <w:abstractNumId w:val="22"/>
  </w:num>
  <w:num w:numId="24" w16cid:durableId="137461473">
    <w:abstractNumId w:val="22"/>
  </w:num>
  <w:num w:numId="25" w16cid:durableId="2081520508">
    <w:abstractNumId w:val="22"/>
  </w:num>
  <w:num w:numId="26" w16cid:durableId="1183277522">
    <w:abstractNumId w:val="22"/>
  </w:num>
  <w:num w:numId="27" w16cid:durableId="1127892219">
    <w:abstractNumId w:val="22"/>
  </w:num>
  <w:num w:numId="28" w16cid:durableId="194778677">
    <w:abstractNumId w:val="22"/>
  </w:num>
  <w:num w:numId="29" w16cid:durableId="1943490677">
    <w:abstractNumId w:val="22"/>
  </w:num>
  <w:num w:numId="30" w16cid:durableId="24136068">
    <w:abstractNumId w:val="22"/>
  </w:num>
  <w:num w:numId="31" w16cid:durableId="472842382">
    <w:abstractNumId w:val="22"/>
  </w:num>
  <w:num w:numId="32" w16cid:durableId="2105028284">
    <w:abstractNumId w:val="22"/>
  </w:num>
  <w:num w:numId="33" w16cid:durableId="1451976216">
    <w:abstractNumId w:val="22"/>
  </w:num>
  <w:num w:numId="34" w16cid:durableId="760755061">
    <w:abstractNumId w:val="22"/>
  </w:num>
  <w:num w:numId="35" w16cid:durableId="192960765">
    <w:abstractNumId w:val="22"/>
  </w:num>
  <w:num w:numId="36" w16cid:durableId="1160540694">
    <w:abstractNumId w:val="22"/>
  </w:num>
  <w:num w:numId="37" w16cid:durableId="1046762729">
    <w:abstractNumId w:val="22"/>
  </w:num>
  <w:num w:numId="38" w16cid:durableId="617374024">
    <w:abstractNumId w:val="22"/>
  </w:num>
  <w:num w:numId="39" w16cid:durableId="642854290">
    <w:abstractNumId w:val="22"/>
  </w:num>
  <w:num w:numId="40" w16cid:durableId="1042439151">
    <w:abstractNumId w:val="14"/>
  </w:num>
  <w:num w:numId="41" w16cid:durableId="1915814331">
    <w:abstractNumId w:val="22"/>
  </w:num>
  <w:num w:numId="42" w16cid:durableId="988823332">
    <w:abstractNumId w:val="22"/>
  </w:num>
  <w:num w:numId="43" w16cid:durableId="1275752216">
    <w:abstractNumId w:val="22"/>
  </w:num>
  <w:num w:numId="44" w16cid:durableId="1851262547">
    <w:abstractNumId w:val="22"/>
  </w:num>
  <w:num w:numId="45" w16cid:durableId="606430439">
    <w:abstractNumId w:val="22"/>
  </w:num>
  <w:num w:numId="46" w16cid:durableId="958268793">
    <w:abstractNumId w:val="22"/>
  </w:num>
  <w:num w:numId="47" w16cid:durableId="2043356396">
    <w:abstractNumId w:val="22"/>
  </w:num>
  <w:num w:numId="48" w16cid:durableId="84114920">
    <w:abstractNumId w:val="24"/>
  </w:num>
  <w:num w:numId="49" w16cid:durableId="1859350255">
    <w:abstractNumId w:val="13"/>
  </w:num>
  <w:num w:numId="50" w16cid:durableId="1859078217">
    <w:abstractNumId w:val="22"/>
  </w:num>
  <w:num w:numId="51" w16cid:durableId="904294846">
    <w:abstractNumId w:val="22"/>
  </w:num>
  <w:num w:numId="52" w16cid:durableId="1847480842">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62F4"/>
    <w:rsid w:val="0001192F"/>
    <w:rsid w:val="000233AD"/>
    <w:rsid w:val="00062DD2"/>
    <w:rsid w:val="000A5A54"/>
    <w:rsid w:val="000A7483"/>
    <w:rsid w:val="000B1BB6"/>
    <w:rsid w:val="000B53E0"/>
    <w:rsid w:val="000D0385"/>
    <w:rsid w:val="001308E0"/>
    <w:rsid w:val="00131FC6"/>
    <w:rsid w:val="00162232"/>
    <w:rsid w:val="00171054"/>
    <w:rsid w:val="00172B80"/>
    <w:rsid w:val="001A57BC"/>
    <w:rsid w:val="001D4311"/>
    <w:rsid w:val="001F4D83"/>
    <w:rsid w:val="001F599C"/>
    <w:rsid w:val="00204950"/>
    <w:rsid w:val="002102C3"/>
    <w:rsid w:val="00212E96"/>
    <w:rsid w:val="00225BBA"/>
    <w:rsid w:val="00225F65"/>
    <w:rsid w:val="00227347"/>
    <w:rsid w:val="00241699"/>
    <w:rsid w:val="00257E8C"/>
    <w:rsid w:val="00267677"/>
    <w:rsid w:val="002841F9"/>
    <w:rsid w:val="00297922"/>
    <w:rsid w:val="002A52CF"/>
    <w:rsid w:val="002C45DB"/>
    <w:rsid w:val="002D0163"/>
    <w:rsid w:val="002D0621"/>
    <w:rsid w:val="002D7DA9"/>
    <w:rsid w:val="002E1D2A"/>
    <w:rsid w:val="002E2E58"/>
    <w:rsid w:val="002E5600"/>
    <w:rsid w:val="002E6895"/>
    <w:rsid w:val="00302BB3"/>
    <w:rsid w:val="003062E5"/>
    <w:rsid w:val="003063A8"/>
    <w:rsid w:val="00307B68"/>
    <w:rsid w:val="00313013"/>
    <w:rsid w:val="00320FCB"/>
    <w:rsid w:val="003313B8"/>
    <w:rsid w:val="0034770D"/>
    <w:rsid w:val="00350AEC"/>
    <w:rsid w:val="0035597A"/>
    <w:rsid w:val="003718C0"/>
    <w:rsid w:val="0037381F"/>
    <w:rsid w:val="00383ECB"/>
    <w:rsid w:val="003869E6"/>
    <w:rsid w:val="00394617"/>
    <w:rsid w:val="003A4CDB"/>
    <w:rsid w:val="003C03D0"/>
    <w:rsid w:val="003E70B1"/>
    <w:rsid w:val="003F5425"/>
    <w:rsid w:val="00410924"/>
    <w:rsid w:val="0041240C"/>
    <w:rsid w:val="00431FFF"/>
    <w:rsid w:val="00440DA8"/>
    <w:rsid w:val="0048395A"/>
    <w:rsid w:val="004851C7"/>
    <w:rsid w:val="00486C1A"/>
    <w:rsid w:val="00493185"/>
    <w:rsid w:val="00497298"/>
    <w:rsid w:val="004A4B8D"/>
    <w:rsid w:val="004A6E50"/>
    <w:rsid w:val="004C2896"/>
    <w:rsid w:val="004E3B84"/>
    <w:rsid w:val="004F086F"/>
    <w:rsid w:val="004F09D7"/>
    <w:rsid w:val="004F7F04"/>
    <w:rsid w:val="00502A30"/>
    <w:rsid w:val="00510FF2"/>
    <w:rsid w:val="005202C0"/>
    <w:rsid w:val="00523038"/>
    <w:rsid w:val="005524FC"/>
    <w:rsid w:val="0056267F"/>
    <w:rsid w:val="00576495"/>
    <w:rsid w:val="00582261"/>
    <w:rsid w:val="00595EC9"/>
    <w:rsid w:val="005A4FDA"/>
    <w:rsid w:val="005C37F1"/>
    <w:rsid w:val="005D1463"/>
    <w:rsid w:val="005D27FA"/>
    <w:rsid w:val="005D3443"/>
    <w:rsid w:val="005D7CEB"/>
    <w:rsid w:val="005E01E0"/>
    <w:rsid w:val="005F3404"/>
    <w:rsid w:val="00601028"/>
    <w:rsid w:val="00602F87"/>
    <w:rsid w:val="00604093"/>
    <w:rsid w:val="0062185B"/>
    <w:rsid w:val="0063585C"/>
    <w:rsid w:val="00641018"/>
    <w:rsid w:val="00641F7E"/>
    <w:rsid w:val="00650C7C"/>
    <w:rsid w:val="0066174A"/>
    <w:rsid w:val="00675281"/>
    <w:rsid w:val="00681E99"/>
    <w:rsid w:val="006841D3"/>
    <w:rsid w:val="00692605"/>
    <w:rsid w:val="006A1707"/>
    <w:rsid w:val="006A1B7F"/>
    <w:rsid w:val="006A44D2"/>
    <w:rsid w:val="006B00FC"/>
    <w:rsid w:val="006C49C7"/>
    <w:rsid w:val="006C7B8C"/>
    <w:rsid w:val="006D338C"/>
    <w:rsid w:val="006F512E"/>
    <w:rsid w:val="00700E3A"/>
    <w:rsid w:val="00703799"/>
    <w:rsid w:val="00730B3C"/>
    <w:rsid w:val="007312AA"/>
    <w:rsid w:val="00735120"/>
    <w:rsid w:val="00760739"/>
    <w:rsid w:val="007831B5"/>
    <w:rsid w:val="007B6F31"/>
    <w:rsid w:val="007C007A"/>
    <w:rsid w:val="008122A4"/>
    <w:rsid w:val="0081576B"/>
    <w:rsid w:val="00816BCB"/>
    <w:rsid w:val="008249AA"/>
    <w:rsid w:val="00854BDC"/>
    <w:rsid w:val="00862A70"/>
    <w:rsid w:val="00862DBA"/>
    <w:rsid w:val="008B2925"/>
    <w:rsid w:val="008B5C10"/>
    <w:rsid w:val="008C1B17"/>
    <w:rsid w:val="008C4DF8"/>
    <w:rsid w:val="008C51FF"/>
    <w:rsid w:val="008E398A"/>
    <w:rsid w:val="008E7228"/>
    <w:rsid w:val="0090195A"/>
    <w:rsid w:val="0090541F"/>
    <w:rsid w:val="00915A86"/>
    <w:rsid w:val="00920EB7"/>
    <w:rsid w:val="00940CB1"/>
    <w:rsid w:val="0097600F"/>
    <w:rsid w:val="009804DF"/>
    <w:rsid w:val="0098242A"/>
    <w:rsid w:val="00983353"/>
    <w:rsid w:val="0098532E"/>
    <w:rsid w:val="00993E7D"/>
    <w:rsid w:val="009A32B9"/>
    <w:rsid w:val="009B1AB8"/>
    <w:rsid w:val="009C1C93"/>
    <w:rsid w:val="009C4937"/>
    <w:rsid w:val="009E67D2"/>
    <w:rsid w:val="009F162C"/>
    <w:rsid w:val="00A05798"/>
    <w:rsid w:val="00A06C7C"/>
    <w:rsid w:val="00A11B9B"/>
    <w:rsid w:val="00A32E16"/>
    <w:rsid w:val="00A34DC4"/>
    <w:rsid w:val="00A65FA0"/>
    <w:rsid w:val="00A7083E"/>
    <w:rsid w:val="00A8083C"/>
    <w:rsid w:val="00A8681D"/>
    <w:rsid w:val="00A96F62"/>
    <w:rsid w:val="00AB511F"/>
    <w:rsid w:val="00AC5703"/>
    <w:rsid w:val="00AE05C4"/>
    <w:rsid w:val="00AE2139"/>
    <w:rsid w:val="00AE3F98"/>
    <w:rsid w:val="00B02747"/>
    <w:rsid w:val="00B1008F"/>
    <w:rsid w:val="00B13FD0"/>
    <w:rsid w:val="00B4104A"/>
    <w:rsid w:val="00B41EC3"/>
    <w:rsid w:val="00B42B64"/>
    <w:rsid w:val="00B50CAA"/>
    <w:rsid w:val="00B8104B"/>
    <w:rsid w:val="00B87173"/>
    <w:rsid w:val="00B911E6"/>
    <w:rsid w:val="00B96880"/>
    <w:rsid w:val="00BB52D7"/>
    <w:rsid w:val="00BD1D3B"/>
    <w:rsid w:val="00BF2A47"/>
    <w:rsid w:val="00BF4292"/>
    <w:rsid w:val="00BF453F"/>
    <w:rsid w:val="00C00B3C"/>
    <w:rsid w:val="00C11773"/>
    <w:rsid w:val="00C17E70"/>
    <w:rsid w:val="00C2686E"/>
    <w:rsid w:val="00C26FEB"/>
    <w:rsid w:val="00C31260"/>
    <w:rsid w:val="00C32E0E"/>
    <w:rsid w:val="00C476B0"/>
    <w:rsid w:val="00C53F92"/>
    <w:rsid w:val="00C57D36"/>
    <w:rsid w:val="00C70FB2"/>
    <w:rsid w:val="00C73DEE"/>
    <w:rsid w:val="00C84464"/>
    <w:rsid w:val="00C94815"/>
    <w:rsid w:val="00CA0CB6"/>
    <w:rsid w:val="00CD6583"/>
    <w:rsid w:val="00CF5D12"/>
    <w:rsid w:val="00D03C6E"/>
    <w:rsid w:val="00D07335"/>
    <w:rsid w:val="00D11B6E"/>
    <w:rsid w:val="00D1632F"/>
    <w:rsid w:val="00D23BFC"/>
    <w:rsid w:val="00D258B5"/>
    <w:rsid w:val="00D309C9"/>
    <w:rsid w:val="00D33653"/>
    <w:rsid w:val="00D429F2"/>
    <w:rsid w:val="00D53F5A"/>
    <w:rsid w:val="00D559F3"/>
    <w:rsid w:val="00D71BFF"/>
    <w:rsid w:val="00D81927"/>
    <w:rsid w:val="00D95E2C"/>
    <w:rsid w:val="00DB4F4B"/>
    <w:rsid w:val="00DD6A58"/>
    <w:rsid w:val="00DE2BA5"/>
    <w:rsid w:val="00DE77B5"/>
    <w:rsid w:val="00DE7D1D"/>
    <w:rsid w:val="00E07EE4"/>
    <w:rsid w:val="00E11AFA"/>
    <w:rsid w:val="00E16484"/>
    <w:rsid w:val="00E217A0"/>
    <w:rsid w:val="00E402F2"/>
    <w:rsid w:val="00E40DE8"/>
    <w:rsid w:val="00E42F0D"/>
    <w:rsid w:val="00E462C6"/>
    <w:rsid w:val="00E720D1"/>
    <w:rsid w:val="00E8385C"/>
    <w:rsid w:val="00E83DB8"/>
    <w:rsid w:val="00E86A0C"/>
    <w:rsid w:val="00E95810"/>
    <w:rsid w:val="00EA2ED3"/>
    <w:rsid w:val="00EA7490"/>
    <w:rsid w:val="00EB5B8A"/>
    <w:rsid w:val="00EC5270"/>
    <w:rsid w:val="00ED24FC"/>
    <w:rsid w:val="00EE1A1F"/>
    <w:rsid w:val="00EE2264"/>
    <w:rsid w:val="00F045D3"/>
    <w:rsid w:val="00F050F9"/>
    <w:rsid w:val="00F070D8"/>
    <w:rsid w:val="00F35291"/>
    <w:rsid w:val="00F61318"/>
    <w:rsid w:val="00FA2569"/>
    <w:rsid w:val="00FE4709"/>
    <w:rsid w:val="00FF3AC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2B46FCF3"/>
  <w15:docId w15:val="{DFA4C5D8-238B-4577-8565-32E2F837C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062DD2"/>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7B6F31"/>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styleId="Feloldatlanmegemlts">
    <w:name w:val="Unresolved Mention"/>
    <w:basedOn w:val="Bekezdsalapbettpusa"/>
    <w:uiPriority w:val="99"/>
    <w:semiHidden/>
    <w:unhideWhenUsed/>
    <w:rsid w:val="00A7083E"/>
    <w:rPr>
      <w:color w:val="605E5C"/>
      <w:shd w:val="clear" w:color="auto" w:fill="E1DFDD"/>
    </w:rPr>
  </w:style>
  <w:style w:type="character" w:customStyle="1" w:styleId="Cmsor2Char">
    <w:name w:val="Címsor 2 Char"/>
    <w:basedOn w:val="Bekezdsalapbettpusa"/>
    <w:link w:val="Cmsor2"/>
    <w:rsid w:val="00FF3AC8"/>
    <w:rPr>
      <w:rFonts w:cs="Arial"/>
      <w:b/>
      <w:bCs/>
      <w:iCs/>
      <w:sz w:val="32"/>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65376">
      <w:bodyDiv w:val="1"/>
      <w:marLeft w:val="0"/>
      <w:marRight w:val="0"/>
      <w:marTop w:val="0"/>
      <w:marBottom w:val="0"/>
      <w:divBdr>
        <w:top w:val="none" w:sz="0" w:space="0" w:color="auto"/>
        <w:left w:val="none" w:sz="0" w:space="0" w:color="auto"/>
        <w:bottom w:val="none" w:sz="0" w:space="0" w:color="auto"/>
        <w:right w:val="none" w:sz="0" w:space="0" w:color="auto"/>
      </w:divBdr>
      <w:divsChild>
        <w:div w:id="191848211">
          <w:marLeft w:val="0"/>
          <w:marRight w:val="0"/>
          <w:marTop w:val="0"/>
          <w:marBottom w:val="0"/>
          <w:divBdr>
            <w:top w:val="none" w:sz="0" w:space="0" w:color="auto"/>
            <w:left w:val="none" w:sz="0" w:space="0" w:color="auto"/>
            <w:bottom w:val="none" w:sz="0" w:space="0" w:color="auto"/>
            <w:right w:val="none" w:sz="0" w:space="0" w:color="auto"/>
          </w:divBdr>
          <w:divsChild>
            <w:div w:id="508108600">
              <w:marLeft w:val="0"/>
              <w:marRight w:val="0"/>
              <w:marTop w:val="0"/>
              <w:marBottom w:val="0"/>
              <w:divBdr>
                <w:top w:val="none" w:sz="0" w:space="0" w:color="auto"/>
                <w:left w:val="none" w:sz="0" w:space="0" w:color="auto"/>
                <w:bottom w:val="none" w:sz="0" w:space="0" w:color="auto"/>
                <w:right w:val="none" w:sz="0" w:space="0" w:color="auto"/>
              </w:divBdr>
            </w:div>
            <w:div w:id="974259759">
              <w:marLeft w:val="0"/>
              <w:marRight w:val="0"/>
              <w:marTop w:val="0"/>
              <w:marBottom w:val="0"/>
              <w:divBdr>
                <w:top w:val="none" w:sz="0" w:space="0" w:color="auto"/>
                <w:left w:val="none" w:sz="0" w:space="0" w:color="auto"/>
                <w:bottom w:val="none" w:sz="0" w:space="0" w:color="auto"/>
                <w:right w:val="none" w:sz="0" w:space="0" w:color="auto"/>
              </w:divBdr>
            </w:div>
            <w:div w:id="1152333714">
              <w:marLeft w:val="0"/>
              <w:marRight w:val="0"/>
              <w:marTop w:val="0"/>
              <w:marBottom w:val="0"/>
              <w:divBdr>
                <w:top w:val="none" w:sz="0" w:space="0" w:color="auto"/>
                <w:left w:val="none" w:sz="0" w:space="0" w:color="auto"/>
                <w:bottom w:val="none" w:sz="0" w:space="0" w:color="auto"/>
                <w:right w:val="none" w:sz="0" w:space="0" w:color="auto"/>
              </w:divBdr>
            </w:div>
            <w:div w:id="1827552584">
              <w:marLeft w:val="0"/>
              <w:marRight w:val="0"/>
              <w:marTop w:val="0"/>
              <w:marBottom w:val="0"/>
              <w:divBdr>
                <w:top w:val="none" w:sz="0" w:space="0" w:color="auto"/>
                <w:left w:val="none" w:sz="0" w:space="0" w:color="auto"/>
                <w:bottom w:val="none" w:sz="0" w:space="0" w:color="auto"/>
                <w:right w:val="none" w:sz="0" w:space="0" w:color="auto"/>
              </w:divBdr>
            </w:div>
            <w:div w:id="471678368">
              <w:marLeft w:val="0"/>
              <w:marRight w:val="0"/>
              <w:marTop w:val="0"/>
              <w:marBottom w:val="0"/>
              <w:divBdr>
                <w:top w:val="none" w:sz="0" w:space="0" w:color="auto"/>
                <w:left w:val="none" w:sz="0" w:space="0" w:color="auto"/>
                <w:bottom w:val="none" w:sz="0" w:space="0" w:color="auto"/>
                <w:right w:val="none" w:sz="0" w:space="0" w:color="auto"/>
              </w:divBdr>
            </w:div>
            <w:div w:id="134428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7337">
      <w:bodyDiv w:val="1"/>
      <w:marLeft w:val="0"/>
      <w:marRight w:val="0"/>
      <w:marTop w:val="0"/>
      <w:marBottom w:val="0"/>
      <w:divBdr>
        <w:top w:val="none" w:sz="0" w:space="0" w:color="auto"/>
        <w:left w:val="none" w:sz="0" w:space="0" w:color="auto"/>
        <w:bottom w:val="none" w:sz="0" w:space="0" w:color="auto"/>
        <w:right w:val="none" w:sz="0" w:space="0" w:color="auto"/>
      </w:divBdr>
    </w:div>
    <w:div w:id="251276940">
      <w:bodyDiv w:val="1"/>
      <w:marLeft w:val="0"/>
      <w:marRight w:val="0"/>
      <w:marTop w:val="0"/>
      <w:marBottom w:val="0"/>
      <w:divBdr>
        <w:top w:val="none" w:sz="0" w:space="0" w:color="auto"/>
        <w:left w:val="none" w:sz="0" w:space="0" w:color="auto"/>
        <w:bottom w:val="none" w:sz="0" w:space="0" w:color="auto"/>
        <w:right w:val="none" w:sz="0" w:space="0" w:color="auto"/>
      </w:divBdr>
      <w:divsChild>
        <w:div w:id="1211386115">
          <w:marLeft w:val="0"/>
          <w:marRight w:val="0"/>
          <w:marTop w:val="0"/>
          <w:marBottom w:val="0"/>
          <w:divBdr>
            <w:top w:val="none" w:sz="0" w:space="0" w:color="auto"/>
            <w:left w:val="none" w:sz="0" w:space="0" w:color="auto"/>
            <w:bottom w:val="none" w:sz="0" w:space="0" w:color="auto"/>
            <w:right w:val="none" w:sz="0" w:space="0" w:color="auto"/>
          </w:divBdr>
          <w:divsChild>
            <w:div w:id="1253708582">
              <w:marLeft w:val="0"/>
              <w:marRight w:val="0"/>
              <w:marTop w:val="0"/>
              <w:marBottom w:val="0"/>
              <w:divBdr>
                <w:top w:val="none" w:sz="0" w:space="0" w:color="auto"/>
                <w:left w:val="none" w:sz="0" w:space="0" w:color="auto"/>
                <w:bottom w:val="none" w:sz="0" w:space="0" w:color="auto"/>
                <w:right w:val="none" w:sz="0" w:space="0" w:color="auto"/>
              </w:divBdr>
            </w:div>
            <w:div w:id="701630342">
              <w:marLeft w:val="0"/>
              <w:marRight w:val="0"/>
              <w:marTop w:val="0"/>
              <w:marBottom w:val="0"/>
              <w:divBdr>
                <w:top w:val="none" w:sz="0" w:space="0" w:color="auto"/>
                <w:left w:val="none" w:sz="0" w:space="0" w:color="auto"/>
                <w:bottom w:val="none" w:sz="0" w:space="0" w:color="auto"/>
                <w:right w:val="none" w:sz="0" w:space="0" w:color="auto"/>
              </w:divBdr>
            </w:div>
            <w:div w:id="429813026">
              <w:marLeft w:val="0"/>
              <w:marRight w:val="0"/>
              <w:marTop w:val="0"/>
              <w:marBottom w:val="0"/>
              <w:divBdr>
                <w:top w:val="none" w:sz="0" w:space="0" w:color="auto"/>
                <w:left w:val="none" w:sz="0" w:space="0" w:color="auto"/>
                <w:bottom w:val="none" w:sz="0" w:space="0" w:color="auto"/>
                <w:right w:val="none" w:sz="0" w:space="0" w:color="auto"/>
              </w:divBdr>
            </w:div>
            <w:div w:id="1310473402">
              <w:marLeft w:val="0"/>
              <w:marRight w:val="0"/>
              <w:marTop w:val="0"/>
              <w:marBottom w:val="0"/>
              <w:divBdr>
                <w:top w:val="none" w:sz="0" w:space="0" w:color="auto"/>
                <w:left w:val="none" w:sz="0" w:space="0" w:color="auto"/>
                <w:bottom w:val="none" w:sz="0" w:space="0" w:color="auto"/>
                <w:right w:val="none" w:sz="0" w:space="0" w:color="auto"/>
              </w:divBdr>
            </w:div>
            <w:div w:id="1076055742">
              <w:marLeft w:val="0"/>
              <w:marRight w:val="0"/>
              <w:marTop w:val="0"/>
              <w:marBottom w:val="0"/>
              <w:divBdr>
                <w:top w:val="none" w:sz="0" w:space="0" w:color="auto"/>
                <w:left w:val="none" w:sz="0" w:space="0" w:color="auto"/>
                <w:bottom w:val="none" w:sz="0" w:space="0" w:color="auto"/>
                <w:right w:val="none" w:sz="0" w:space="0" w:color="auto"/>
              </w:divBdr>
            </w:div>
            <w:div w:id="2105606353">
              <w:marLeft w:val="0"/>
              <w:marRight w:val="0"/>
              <w:marTop w:val="0"/>
              <w:marBottom w:val="0"/>
              <w:divBdr>
                <w:top w:val="none" w:sz="0" w:space="0" w:color="auto"/>
                <w:left w:val="none" w:sz="0" w:space="0" w:color="auto"/>
                <w:bottom w:val="none" w:sz="0" w:space="0" w:color="auto"/>
                <w:right w:val="none" w:sz="0" w:space="0" w:color="auto"/>
              </w:divBdr>
            </w:div>
            <w:div w:id="1565679298">
              <w:marLeft w:val="0"/>
              <w:marRight w:val="0"/>
              <w:marTop w:val="0"/>
              <w:marBottom w:val="0"/>
              <w:divBdr>
                <w:top w:val="none" w:sz="0" w:space="0" w:color="auto"/>
                <w:left w:val="none" w:sz="0" w:space="0" w:color="auto"/>
                <w:bottom w:val="none" w:sz="0" w:space="0" w:color="auto"/>
                <w:right w:val="none" w:sz="0" w:space="0" w:color="auto"/>
              </w:divBdr>
            </w:div>
            <w:div w:id="1852597269">
              <w:marLeft w:val="0"/>
              <w:marRight w:val="0"/>
              <w:marTop w:val="0"/>
              <w:marBottom w:val="0"/>
              <w:divBdr>
                <w:top w:val="none" w:sz="0" w:space="0" w:color="auto"/>
                <w:left w:val="none" w:sz="0" w:space="0" w:color="auto"/>
                <w:bottom w:val="none" w:sz="0" w:space="0" w:color="auto"/>
                <w:right w:val="none" w:sz="0" w:space="0" w:color="auto"/>
              </w:divBdr>
            </w:div>
            <w:div w:id="764958447">
              <w:marLeft w:val="0"/>
              <w:marRight w:val="0"/>
              <w:marTop w:val="0"/>
              <w:marBottom w:val="0"/>
              <w:divBdr>
                <w:top w:val="none" w:sz="0" w:space="0" w:color="auto"/>
                <w:left w:val="none" w:sz="0" w:space="0" w:color="auto"/>
                <w:bottom w:val="none" w:sz="0" w:space="0" w:color="auto"/>
                <w:right w:val="none" w:sz="0" w:space="0" w:color="auto"/>
              </w:divBdr>
            </w:div>
            <w:div w:id="522404366">
              <w:marLeft w:val="0"/>
              <w:marRight w:val="0"/>
              <w:marTop w:val="0"/>
              <w:marBottom w:val="0"/>
              <w:divBdr>
                <w:top w:val="none" w:sz="0" w:space="0" w:color="auto"/>
                <w:left w:val="none" w:sz="0" w:space="0" w:color="auto"/>
                <w:bottom w:val="none" w:sz="0" w:space="0" w:color="auto"/>
                <w:right w:val="none" w:sz="0" w:space="0" w:color="auto"/>
              </w:divBdr>
            </w:div>
            <w:div w:id="900365825">
              <w:marLeft w:val="0"/>
              <w:marRight w:val="0"/>
              <w:marTop w:val="0"/>
              <w:marBottom w:val="0"/>
              <w:divBdr>
                <w:top w:val="none" w:sz="0" w:space="0" w:color="auto"/>
                <w:left w:val="none" w:sz="0" w:space="0" w:color="auto"/>
                <w:bottom w:val="none" w:sz="0" w:space="0" w:color="auto"/>
                <w:right w:val="none" w:sz="0" w:space="0" w:color="auto"/>
              </w:divBdr>
            </w:div>
            <w:div w:id="163907523">
              <w:marLeft w:val="0"/>
              <w:marRight w:val="0"/>
              <w:marTop w:val="0"/>
              <w:marBottom w:val="0"/>
              <w:divBdr>
                <w:top w:val="none" w:sz="0" w:space="0" w:color="auto"/>
                <w:left w:val="none" w:sz="0" w:space="0" w:color="auto"/>
                <w:bottom w:val="none" w:sz="0" w:space="0" w:color="auto"/>
                <w:right w:val="none" w:sz="0" w:space="0" w:color="auto"/>
              </w:divBdr>
            </w:div>
            <w:div w:id="1142624330">
              <w:marLeft w:val="0"/>
              <w:marRight w:val="0"/>
              <w:marTop w:val="0"/>
              <w:marBottom w:val="0"/>
              <w:divBdr>
                <w:top w:val="none" w:sz="0" w:space="0" w:color="auto"/>
                <w:left w:val="none" w:sz="0" w:space="0" w:color="auto"/>
                <w:bottom w:val="none" w:sz="0" w:space="0" w:color="auto"/>
                <w:right w:val="none" w:sz="0" w:space="0" w:color="auto"/>
              </w:divBdr>
            </w:div>
            <w:div w:id="1847748194">
              <w:marLeft w:val="0"/>
              <w:marRight w:val="0"/>
              <w:marTop w:val="0"/>
              <w:marBottom w:val="0"/>
              <w:divBdr>
                <w:top w:val="none" w:sz="0" w:space="0" w:color="auto"/>
                <w:left w:val="none" w:sz="0" w:space="0" w:color="auto"/>
                <w:bottom w:val="none" w:sz="0" w:space="0" w:color="auto"/>
                <w:right w:val="none" w:sz="0" w:space="0" w:color="auto"/>
              </w:divBdr>
            </w:div>
            <w:div w:id="1367950926">
              <w:marLeft w:val="0"/>
              <w:marRight w:val="0"/>
              <w:marTop w:val="0"/>
              <w:marBottom w:val="0"/>
              <w:divBdr>
                <w:top w:val="none" w:sz="0" w:space="0" w:color="auto"/>
                <w:left w:val="none" w:sz="0" w:space="0" w:color="auto"/>
                <w:bottom w:val="none" w:sz="0" w:space="0" w:color="auto"/>
                <w:right w:val="none" w:sz="0" w:space="0" w:color="auto"/>
              </w:divBdr>
            </w:div>
            <w:div w:id="1236279171">
              <w:marLeft w:val="0"/>
              <w:marRight w:val="0"/>
              <w:marTop w:val="0"/>
              <w:marBottom w:val="0"/>
              <w:divBdr>
                <w:top w:val="none" w:sz="0" w:space="0" w:color="auto"/>
                <w:left w:val="none" w:sz="0" w:space="0" w:color="auto"/>
                <w:bottom w:val="none" w:sz="0" w:space="0" w:color="auto"/>
                <w:right w:val="none" w:sz="0" w:space="0" w:color="auto"/>
              </w:divBdr>
            </w:div>
            <w:div w:id="2055235032">
              <w:marLeft w:val="0"/>
              <w:marRight w:val="0"/>
              <w:marTop w:val="0"/>
              <w:marBottom w:val="0"/>
              <w:divBdr>
                <w:top w:val="none" w:sz="0" w:space="0" w:color="auto"/>
                <w:left w:val="none" w:sz="0" w:space="0" w:color="auto"/>
                <w:bottom w:val="none" w:sz="0" w:space="0" w:color="auto"/>
                <w:right w:val="none" w:sz="0" w:space="0" w:color="auto"/>
              </w:divBdr>
            </w:div>
            <w:div w:id="115102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79098">
      <w:bodyDiv w:val="1"/>
      <w:marLeft w:val="0"/>
      <w:marRight w:val="0"/>
      <w:marTop w:val="0"/>
      <w:marBottom w:val="0"/>
      <w:divBdr>
        <w:top w:val="none" w:sz="0" w:space="0" w:color="auto"/>
        <w:left w:val="none" w:sz="0" w:space="0" w:color="auto"/>
        <w:bottom w:val="none" w:sz="0" w:space="0" w:color="auto"/>
        <w:right w:val="none" w:sz="0" w:space="0" w:color="auto"/>
      </w:divBdr>
      <w:divsChild>
        <w:div w:id="453721578">
          <w:marLeft w:val="0"/>
          <w:marRight w:val="0"/>
          <w:marTop w:val="0"/>
          <w:marBottom w:val="0"/>
          <w:divBdr>
            <w:top w:val="single" w:sz="2" w:space="0" w:color="D9D9E3"/>
            <w:left w:val="single" w:sz="2" w:space="0" w:color="D9D9E3"/>
            <w:bottom w:val="single" w:sz="2" w:space="0" w:color="D9D9E3"/>
            <w:right w:val="single" w:sz="2" w:space="0" w:color="D9D9E3"/>
          </w:divBdr>
          <w:divsChild>
            <w:div w:id="91012138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0695826">
                  <w:marLeft w:val="0"/>
                  <w:marRight w:val="0"/>
                  <w:marTop w:val="0"/>
                  <w:marBottom w:val="0"/>
                  <w:divBdr>
                    <w:top w:val="single" w:sz="2" w:space="0" w:color="D9D9E3"/>
                    <w:left w:val="single" w:sz="2" w:space="0" w:color="D9D9E3"/>
                    <w:bottom w:val="single" w:sz="2" w:space="0" w:color="D9D9E3"/>
                    <w:right w:val="single" w:sz="2" w:space="0" w:color="D9D9E3"/>
                  </w:divBdr>
                  <w:divsChild>
                    <w:div w:id="1269460738">
                      <w:marLeft w:val="0"/>
                      <w:marRight w:val="0"/>
                      <w:marTop w:val="0"/>
                      <w:marBottom w:val="0"/>
                      <w:divBdr>
                        <w:top w:val="single" w:sz="2" w:space="0" w:color="D9D9E3"/>
                        <w:left w:val="single" w:sz="2" w:space="0" w:color="D9D9E3"/>
                        <w:bottom w:val="single" w:sz="2" w:space="0" w:color="D9D9E3"/>
                        <w:right w:val="single" w:sz="2" w:space="0" w:color="D9D9E3"/>
                      </w:divBdr>
                      <w:divsChild>
                        <w:div w:id="582572457">
                          <w:marLeft w:val="0"/>
                          <w:marRight w:val="0"/>
                          <w:marTop w:val="0"/>
                          <w:marBottom w:val="0"/>
                          <w:divBdr>
                            <w:top w:val="single" w:sz="2" w:space="0" w:color="D9D9E3"/>
                            <w:left w:val="single" w:sz="2" w:space="0" w:color="D9D9E3"/>
                            <w:bottom w:val="single" w:sz="2" w:space="0" w:color="D9D9E3"/>
                            <w:right w:val="single" w:sz="2" w:space="0" w:color="D9D9E3"/>
                          </w:divBdr>
                          <w:divsChild>
                            <w:div w:id="29577402">
                              <w:marLeft w:val="0"/>
                              <w:marRight w:val="0"/>
                              <w:marTop w:val="0"/>
                              <w:marBottom w:val="0"/>
                              <w:divBdr>
                                <w:top w:val="single" w:sz="2" w:space="0" w:color="D9D9E3"/>
                                <w:left w:val="single" w:sz="2" w:space="0" w:color="D9D9E3"/>
                                <w:bottom w:val="single" w:sz="2" w:space="0" w:color="D9D9E3"/>
                                <w:right w:val="single" w:sz="2" w:space="0" w:color="D9D9E3"/>
                              </w:divBdr>
                              <w:divsChild>
                                <w:div w:id="2064253478">
                                  <w:marLeft w:val="0"/>
                                  <w:marRight w:val="0"/>
                                  <w:marTop w:val="0"/>
                                  <w:marBottom w:val="0"/>
                                  <w:divBdr>
                                    <w:top w:val="single" w:sz="2" w:space="0" w:color="D9D9E3"/>
                                    <w:left w:val="single" w:sz="2" w:space="0" w:color="D9D9E3"/>
                                    <w:bottom w:val="single" w:sz="2" w:space="0" w:color="D9D9E3"/>
                                    <w:right w:val="single" w:sz="2" w:space="0" w:color="D9D9E3"/>
                                  </w:divBdr>
                                  <w:divsChild>
                                    <w:div w:id="837503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393114766">
      <w:bodyDiv w:val="1"/>
      <w:marLeft w:val="0"/>
      <w:marRight w:val="0"/>
      <w:marTop w:val="0"/>
      <w:marBottom w:val="0"/>
      <w:divBdr>
        <w:top w:val="none" w:sz="0" w:space="0" w:color="auto"/>
        <w:left w:val="none" w:sz="0" w:space="0" w:color="auto"/>
        <w:bottom w:val="none" w:sz="0" w:space="0" w:color="auto"/>
        <w:right w:val="none" w:sz="0" w:space="0" w:color="auto"/>
      </w:divBdr>
    </w:div>
    <w:div w:id="1447777196">
      <w:bodyDiv w:val="1"/>
      <w:marLeft w:val="0"/>
      <w:marRight w:val="0"/>
      <w:marTop w:val="0"/>
      <w:marBottom w:val="0"/>
      <w:divBdr>
        <w:top w:val="none" w:sz="0" w:space="0" w:color="auto"/>
        <w:left w:val="none" w:sz="0" w:space="0" w:color="auto"/>
        <w:bottom w:val="none" w:sz="0" w:space="0" w:color="auto"/>
        <w:right w:val="none" w:sz="0" w:space="0" w:color="auto"/>
      </w:divBdr>
      <w:divsChild>
        <w:div w:id="554395797">
          <w:marLeft w:val="0"/>
          <w:marRight w:val="0"/>
          <w:marTop w:val="0"/>
          <w:marBottom w:val="0"/>
          <w:divBdr>
            <w:top w:val="none" w:sz="0" w:space="0" w:color="auto"/>
            <w:left w:val="none" w:sz="0" w:space="0" w:color="auto"/>
            <w:bottom w:val="none" w:sz="0" w:space="0" w:color="auto"/>
            <w:right w:val="none" w:sz="0" w:space="0" w:color="auto"/>
          </w:divBdr>
          <w:divsChild>
            <w:div w:id="37546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76498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google.com/search?sca_esv=587017952&amp;sxsrf=AM9HkKl2-4fwjKcNvqPpK6tWGWzbpygixg:1701452922090&amp;q=mvvm+repository&amp;tbm=isch&amp;source=lnms&amp;sa=X&amp;sqi=2&amp;ved=2ahUKEwiSvZeI5u6CAxWy2QIHHXRlBCQQ0pQJegQICxAB&amp;biw=1536&amp;bih=707&amp;dpr=1.25"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ocs.flutter.dev/tools/vs-code?gclid=CjwKCAiApaarBhB7EiwAYiMwqgafYL7obBKo8GDa-94skv1Uc7PphJNgjs1lI_4dyRFNX6JLJmFpEBoCNaAQAvD_BwE&amp;gclsrc=aw.ds"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firebase.google.com/docs/firestore" TargetMode="External"/><Relationship Id="rId40" Type="http://schemas.openxmlformats.org/officeDocument/2006/relationships/hyperlink" Target="https://kinsta.com/knowledgebase/what-is-github/"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firebase.google.com/docs/auth"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eveloper.android.com/studio/run/emulator"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ocs.flutter.dev/"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docs.flutter.dev/get-started/edito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999C41-84D2-4295-B519-44B39DF20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6079</TotalTime>
  <Pages>50</Pages>
  <Words>7832</Words>
  <Characters>54047</Characters>
  <Application>Microsoft Office Word</Application>
  <DocSecurity>0</DocSecurity>
  <Lines>450</Lines>
  <Paragraphs>123</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XXX Tanszék</Company>
  <LinksUpToDate>false</LinksUpToDate>
  <CharactersWithSpaces>61756</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Balla Péter Keve</cp:lastModifiedBy>
  <cp:revision>97</cp:revision>
  <cp:lastPrinted>2023-11-16T15:08:00Z</cp:lastPrinted>
  <dcterms:created xsi:type="dcterms:W3CDTF">2023-02-27T06:58:00Z</dcterms:created>
  <dcterms:modified xsi:type="dcterms:W3CDTF">2023-12-06T00:00:00Z</dcterms:modified>
</cp:coreProperties>
</file>