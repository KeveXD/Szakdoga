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468CB431" w14:textId="62151BE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 xml:space="preserve">4 </w:t>
      </w:r>
      <w:r w:rsidR="00402518">
        <w:rPr>
          <w:rStyle w:val="Hiperhivatkozs"/>
          <w:noProof/>
          <w:color w:val="000000" w:themeColor="text1"/>
          <w:u w:val="none"/>
        </w:rPr>
        <w:t>Implementáció</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61397B5F" w14:textId="6585F6B1" w:rsidR="00EC3B37" w:rsidRPr="00EC3B37" w:rsidRDefault="00EC3B37" w:rsidP="00EC3B37">
      <w:pPr>
        <w:pStyle w:val="TJ1"/>
        <w:ind w:firstLine="567"/>
        <w:rPr>
          <w:noProof/>
          <w:color w:val="000000" w:themeColor="text1"/>
        </w:rPr>
      </w:pPr>
      <w:r>
        <w:rPr>
          <w:rStyle w:val="Hiperhivatkozs"/>
          <w:noProof/>
          <w:color w:val="000000" w:themeColor="text1"/>
          <w:u w:val="none"/>
        </w:rPr>
        <w:t>5</w:t>
      </w:r>
      <w:r w:rsidRPr="005A747A">
        <w:rPr>
          <w:rStyle w:val="Hiperhivatkozs"/>
          <w:noProof/>
          <w:color w:val="000000" w:themeColor="text1"/>
          <w:u w:val="none"/>
        </w:rPr>
        <w:t>.</w:t>
      </w:r>
      <w:r>
        <w:rPr>
          <w:rStyle w:val="Hiperhivatkozs"/>
          <w:noProof/>
          <w:color w:val="000000" w:themeColor="text1"/>
          <w:u w:val="none"/>
        </w:rPr>
        <w:t>1</w:t>
      </w:r>
      <w:r w:rsidRPr="005A747A">
        <w:rPr>
          <w:rStyle w:val="Hiperhivatkozs"/>
          <w:noProof/>
          <w:color w:val="000000" w:themeColor="text1"/>
          <w:u w:val="none"/>
        </w:rPr>
        <w:t xml:space="preserve"> Mit lehet még fejleszteni</w:t>
      </w:r>
      <w:r w:rsidRPr="005A747A">
        <w:rPr>
          <w:rStyle w:val="Hiperhivatkozs"/>
          <w:noProof/>
          <w:color w:val="000000" w:themeColor="text1"/>
          <w:u w:val="none"/>
        </w:rPr>
        <w:tab/>
      </w:r>
    </w:p>
    <w:p w14:paraId="7A732C32" w14:textId="7D14FB91"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w:t>
      </w:r>
      <w:r w:rsidR="00EC3B37">
        <w:rPr>
          <w:rStyle w:val="Hiperhivatkozs"/>
          <w:noProof/>
          <w:color w:val="000000" w:themeColor="text1"/>
          <w:u w:val="none"/>
        </w:rPr>
        <w:t>2</w:t>
      </w:r>
      <w:r w:rsidRPr="005A747A">
        <w:rPr>
          <w:rStyle w:val="Hiperhivatkozs"/>
          <w:noProof/>
          <w:color w:val="000000" w:themeColor="text1"/>
          <w:u w:val="none"/>
        </w:rPr>
        <w:t xml:space="preserve">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6D8AA03A" w14:textId="11F3BB9A" w:rsidR="004D062A" w:rsidRDefault="004D062A" w:rsidP="004A3507">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3C585C42" w14:textId="264D1B70" w:rsidR="004D062A" w:rsidRDefault="004D062A" w:rsidP="004D062A">
      <w:r>
        <w:t>Az eset tanulságát felismerve,</w:t>
      </w:r>
      <w:r>
        <w:t xml:space="preserve"> Google táblázatokat kezdtem el használni,</w:t>
      </w:r>
      <w:r>
        <w:t xml:space="preserve"> így az adataim szinkronizálva voltak a Google Drive-fal, és biztonságban maradtak. </w:t>
      </w:r>
      <w:r>
        <w:t xml:space="preserve">Ekkor már elterveztem, hogy </w:t>
      </w:r>
      <w:r>
        <w:t>létrehozok egy alkalmazást, amely automatikusan beolvassa és értékeli a pénzügyeimet.</w:t>
      </w:r>
    </w:p>
    <w:p w14:paraId="00BE724B" w14:textId="057D8B5F" w:rsidR="003F2BD1" w:rsidRDefault="001D4311" w:rsidP="00EF753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w:t>
      </w:r>
      <w:r w:rsidR="003F2BD1">
        <w:t>megemlíteném</w:t>
      </w:r>
      <w:r w:rsidR="003F2BD1">
        <w:t xml:space="preserve"> a </w:t>
      </w:r>
      <w:proofErr w:type="spellStart"/>
      <w:r w:rsidR="003F2BD1">
        <w:t>Wallet</w:t>
      </w:r>
      <w:r w:rsidR="003F2BD1">
        <w:t>-et</w:t>
      </w:r>
      <w:proofErr w:type="spellEnd"/>
      <w:r w:rsidR="003F2BD1">
        <w:t xml:space="preserve">, mint </w:t>
      </w:r>
      <w:r w:rsidR="003F2BD1">
        <w:t xml:space="preserve">az </w:t>
      </w:r>
      <w:r w:rsidR="003F2BD1">
        <w:t>egyike legnépszerűbb "</w:t>
      </w:r>
      <w:proofErr w:type="spellStart"/>
      <w:r w:rsidR="003F2BD1">
        <w:t>payment</w:t>
      </w:r>
      <w:proofErr w:type="spellEnd"/>
      <w:r w:rsidR="003F2BD1">
        <w:t xml:space="preserve"> </w:t>
      </w:r>
      <w:proofErr w:type="spellStart"/>
      <w:r w:rsidR="003F2BD1">
        <w:t>tracker</w:t>
      </w:r>
      <w:proofErr w:type="spellEnd"/>
      <w:r w:rsidR="003F2BD1">
        <w:t>" mobilalkalmazás. Ebben az alkalmazásban, számomra szükségtelennek tűnő, nem kikapcsolható funkciók közé tartoznak például a garanciák nyilvántartása, üzleti pénztárcák kezelése, törzsvásárlói kártyák beállításai és az alkalmazáshirdetések</w:t>
      </w:r>
      <w:r w:rsidR="003F2BD1">
        <w:t>,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0B2A4E55" w:rsidR="003F2BD1" w:rsidRDefault="0065191B" w:rsidP="00EF7539">
      <w:pPr>
        <w:pStyle w:val="Kpalrs"/>
      </w:pPr>
      <w:fldSimple w:instr=" SEQ ábra \* ARABIC ">
        <w:r w:rsidR="00C404D8">
          <w:rPr>
            <w:noProof/>
          </w:rPr>
          <w:t>1</w:t>
        </w:r>
      </w:fldSimple>
      <w:r>
        <w:t>. ábra</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 xml:space="preserve">Azt tapasztaltam, hogy az alkalmazás egyszerűségének hiánya </w:t>
      </w:r>
      <w:proofErr w:type="spellStart"/>
      <w:r w:rsidR="00EF7539">
        <w:t>fusztrációhoz</w:t>
      </w:r>
      <w:proofErr w:type="spellEnd"/>
      <w:r w:rsidR="00EF7539">
        <w:t xml:space="preserve">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 xml:space="preserve">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w:t>
      </w:r>
      <w:proofErr w:type="spellStart"/>
      <w:r>
        <w:t>Revolut</w:t>
      </w:r>
      <w:proofErr w:type="spellEnd"/>
      <w:r>
        <w: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w:t>
      </w:r>
      <w:r>
        <w:t>nak lehetőségét</w:t>
      </w:r>
      <w:r>
        <w:t>. Ezen lekérdezéseket különböző paraméterekre, például dátumra, összegre, zsebre lehet szűrni, biztosítva ezzel az átlátható és személyre szabott adatmegjelenítést.</w:t>
      </w:r>
    </w:p>
    <w:p w14:paraId="61885C9B" w14:textId="38C5442E" w:rsidR="00152999" w:rsidRDefault="00152999" w:rsidP="00152999">
      <w:r>
        <w:t xml:space="preserve">Az alkalmazás fejlesztése során a </w:t>
      </w:r>
      <w:proofErr w:type="spellStart"/>
      <w:r>
        <w:t>Firebase</w:t>
      </w:r>
      <w:proofErr w:type="spellEnd"/>
      <w:r>
        <w:t xml:space="preserve"> SDK-t alkalmaztam a felhasználói </w:t>
      </w:r>
      <w:proofErr w:type="spellStart"/>
      <w:r>
        <w:t>autentikációhoz</w:t>
      </w:r>
      <w:proofErr w:type="spellEnd"/>
      <w:r>
        <w:t xml:space="preserve"> és a </w:t>
      </w:r>
      <w:proofErr w:type="spellStart"/>
      <w:r>
        <w:t>Firestore</w:t>
      </w:r>
      <w:proofErr w:type="spellEnd"/>
      <w:r>
        <w:t xml:space="preserve"> adatbázishoz, amely lehetővé teszi a hatékony és biztonságos adatkezelést. A fejlesztést a </w:t>
      </w:r>
      <w:proofErr w:type="spellStart"/>
      <w:r>
        <w:t>Flutter</w:t>
      </w:r>
      <w:proofErr w:type="spellEnd"/>
      <w:r>
        <w:t xml:space="preserve"> nyílt forráskódú UI keretrendszerével hajtottam végre, ahol a programozási nyelv a Dart volt. A kódbázist az MVVM </w:t>
      </w:r>
      <w:proofErr w:type="spellStart"/>
      <w:r>
        <w:t>Repository</w:t>
      </w:r>
      <w:proofErr w:type="spellEnd"/>
      <w:r>
        <w:t xml:space="preserve"> </w:t>
      </w:r>
      <w:r>
        <w:t>(</w:t>
      </w:r>
      <w:proofErr w:type="spellStart"/>
      <w:r>
        <w:t>Model-View-ViewModel</w:t>
      </w:r>
      <w:proofErr w:type="spellEnd"/>
      <w:r>
        <w:t>) tervezési mintával készítettem el, biztosítva ezzel a kód struktúrájának tisztaságát és könnyű karbantarthatóságát a különböző rétegek szétválasztásával (</w:t>
      </w:r>
      <w:proofErr w:type="spellStart"/>
      <w:r>
        <w:t>ViewModel</w:t>
      </w:r>
      <w:proofErr w:type="spellEnd"/>
      <w:r>
        <w:t xml:space="preserve">, </w:t>
      </w:r>
      <w:proofErr w:type="spellStart"/>
      <w:r>
        <w:t>Repository</w:t>
      </w:r>
      <w:proofErr w:type="spellEnd"/>
      <w:r>
        <w:t>).</w:t>
      </w:r>
    </w:p>
    <w:p w14:paraId="1E057194" w14:textId="4B01A3A3" w:rsidR="00A8083C" w:rsidRDefault="00A8083C" w:rsidP="006C49C7">
      <w:pPr>
        <w:pStyle w:val="Cmsor2"/>
      </w:pPr>
      <w:r>
        <w:t>A dolgozat felépítése</w:t>
      </w:r>
    </w:p>
    <w:p w14:paraId="735ED7A4" w14:textId="6F6DFAC7"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 xml:space="preserve">A tervezési fejezet részeként bemutatom az előzményeket és az ötlet kialakulását, majd részletesen specifikálom az alkalmazás főbb funkcióit.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lastRenderedPageBreak/>
        <w:t xml:space="preserve">Az Értékelés cím alatt személyes értékelést adok saját munkámról. Elemzem, milyen tanulságokat vontam le a projekt során, milyen tapasztalatokat szereztem, és miben fejlődtem. E rész számottevő információkat tartalmaz </w:t>
      </w:r>
      <w:r>
        <w:t>a fejlődésemről.</w:t>
      </w:r>
    </w:p>
    <w:p w14:paraId="36B27189" w14:textId="1A317360" w:rsidR="006C49C7" w:rsidRPr="006C49C7" w:rsidRDefault="00BD5ED5" w:rsidP="00BD5ED5">
      <w:r>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6B3427F7"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proofErr w:type="spellStart"/>
      <w:r>
        <w:t>SQLite</w:t>
      </w:r>
      <w:proofErr w:type="spellEnd"/>
    </w:p>
    <w:p w14:paraId="1C695182" w14:textId="16ABBD6C"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tartozást kell kezelni, az alkalmazás segítségével egyetlen gombnyomással könnyedén kiszámolható legyen, hogy az egyes személyek mennyit tartoznak, és ki és mennyit </w:t>
      </w:r>
      <w:r>
        <w:lastRenderedPageBreak/>
        <w:t xml:space="preserve">fizessen, hogy mindenki megadja és megkapja a neki járó pénzt, mindezt </w:t>
      </w:r>
      <w:proofErr w:type="gramStart"/>
      <w:r>
        <w:t>úgy</w:t>
      </w:r>
      <w:proofErr w:type="gramEnd"/>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3"/>
                    <a:stretch>
                      <a:fillRect/>
                    </a:stretch>
                  </pic:blipFill>
                  <pic:spPr>
                    <a:xfrm>
                      <a:off x="0" y="0"/>
                      <a:ext cx="5400040" cy="4090670"/>
                    </a:xfrm>
                    <a:prstGeom prst="rect">
                      <a:avLst/>
                    </a:prstGeom>
                  </pic:spPr>
                </pic:pic>
              </a:graphicData>
            </a:graphic>
          </wp:inline>
        </w:drawing>
      </w:r>
    </w:p>
    <w:p w14:paraId="6FB05C6D" w14:textId="46836F6F" w:rsidR="00F61318" w:rsidRDefault="00000000" w:rsidP="008A12B5">
      <w:pPr>
        <w:pStyle w:val="Kpalrs"/>
      </w:pPr>
      <w:fldSimple w:instr=" SEQ ábra \* ARABIC ">
        <w:r w:rsidR="00C404D8">
          <w:rPr>
            <w:noProof/>
          </w:rPr>
          <w:t>2</w:t>
        </w:r>
      </w:fldSimple>
      <w:r w:rsidR="002D05D4">
        <w:t xml:space="preserve">. ábra </w:t>
      </w:r>
      <w:proofErr w:type="spellStart"/>
      <w:r w:rsidR="002D05D4">
        <w:t>use</w:t>
      </w:r>
      <w:proofErr w:type="spellEnd"/>
      <w:r w:rsidR="002D05D4">
        <w:t xml:space="preserve"> </w:t>
      </w:r>
      <w:proofErr w:type="spellStart"/>
      <w:r w:rsidR="002D05D4">
        <w:t>case</w:t>
      </w:r>
      <w:proofErr w:type="spellEnd"/>
      <w:r w:rsidR="002D05D4">
        <w:t xml:space="preserve"> diagram</w:t>
      </w:r>
    </w:p>
    <w:p w14:paraId="7A609DE1" w14:textId="78EB7BEC" w:rsidR="00225BBA" w:rsidRDefault="00225BBA" w:rsidP="00225BBA">
      <w:pPr>
        <w:ind w:firstLine="0"/>
      </w:pPr>
      <w:r>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lastRenderedPageBreak/>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lastRenderedPageBreak/>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348101A3" w:rsidR="00DB4F4B" w:rsidRDefault="00000000" w:rsidP="008A12B5">
      <w:pPr>
        <w:pStyle w:val="Kpalrs"/>
      </w:pPr>
      <w:fldSimple w:instr=" SEQ ábra \* ARABIC ">
        <w:r w:rsidR="00C404D8">
          <w:rPr>
            <w:noProof/>
          </w:rPr>
          <w:t>3</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lastRenderedPageBreak/>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6488BAA4"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0C3E5541" w14:textId="77777777" w:rsidR="00A7083E" w:rsidRDefault="00A7083E" w:rsidP="00A7083E"/>
    <w:p w14:paraId="14C26C53" w14:textId="77777777" w:rsidR="00A7083E" w:rsidRPr="00595EC9" w:rsidRDefault="00A7083E" w:rsidP="00595EC9"/>
    <w:p w14:paraId="41226C49" w14:textId="167935FB" w:rsidR="00A8083C" w:rsidRDefault="000F3353" w:rsidP="008B2925">
      <w:pPr>
        <w:pStyle w:val="Cmsor1"/>
      </w:pPr>
      <w:r>
        <w:lastRenderedPageBreak/>
        <w:t>Implementáció</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2D5C6A">
      <w:pPr>
        <w:pStyle w:val="Cmsor3"/>
      </w:pPr>
      <w:r>
        <w:t>Mappa struktúra, logika</w:t>
      </w:r>
    </w:p>
    <w:p w14:paraId="5962EFC2" w14:textId="77777777" w:rsidR="002D5C6A" w:rsidRDefault="00307B68" w:rsidP="003D4AF1">
      <w:r>
        <w:t>Az osztályaimat különböző könyvtárakban rendszereztem el</w:t>
      </w:r>
      <w:r w:rsidR="002D5C6A">
        <w:t xml:space="preserve"> (ábra)</w:t>
      </w:r>
      <w:r>
        <w:t>, melyek a "</w:t>
      </w:r>
      <w:proofErr w:type="spellStart"/>
      <w:r>
        <w:t>lib</w:t>
      </w:r>
      <w:proofErr w:type="spellEnd"/>
      <w:r>
        <w:t>" mappában találhatók.</w:t>
      </w:r>
    </w:p>
    <w:p w14:paraId="339FEBC1" w14:textId="77777777" w:rsidR="002D5C6A" w:rsidRDefault="002D5C6A" w:rsidP="002D5C6A">
      <w:pPr>
        <w:pStyle w:val="Kp"/>
      </w:pPr>
      <w:r w:rsidRPr="002D5C6A">
        <w:drawing>
          <wp:inline distT="0" distB="0" distL="0" distR="0" wp14:anchorId="594FB1E6" wp14:editId="44D891B0">
            <wp:extent cx="2584939" cy="3218981"/>
            <wp:effectExtent l="0" t="0" r="0" b="0"/>
            <wp:docPr id="83460395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957" name="Kép 1" descr="A képen szöveg, képernyőkép, szoftver, Multimédiás szoftver látható&#10;&#10;Automatikusan generált leírás"/>
                    <pic:cNvPicPr/>
                  </pic:nvPicPr>
                  <pic:blipFill>
                    <a:blip r:embed="rId15"/>
                    <a:stretch>
                      <a:fillRect/>
                    </a:stretch>
                  </pic:blipFill>
                  <pic:spPr>
                    <a:xfrm>
                      <a:off x="0" y="0"/>
                      <a:ext cx="2593946" cy="3230197"/>
                    </a:xfrm>
                    <a:prstGeom prst="rect">
                      <a:avLst/>
                    </a:prstGeom>
                  </pic:spPr>
                </pic:pic>
              </a:graphicData>
            </a:graphic>
          </wp:inline>
        </w:drawing>
      </w:r>
    </w:p>
    <w:p w14:paraId="3DC6E93A" w14:textId="1E24E8BE" w:rsidR="002D5C6A" w:rsidRDefault="002D5C6A" w:rsidP="002D5C6A">
      <w:pPr>
        <w:pStyle w:val="Kpalrs"/>
      </w:pPr>
      <w:fldSimple w:instr=" SEQ ábra \* ARABIC ">
        <w:r w:rsidR="00C404D8">
          <w:rPr>
            <w:noProof/>
          </w:rPr>
          <w:t>4</w:t>
        </w:r>
      </w:fldSimple>
      <w:r>
        <w:t>. ábra</w:t>
      </w:r>
    </w:p>
    <w:p w14:paraId="4F0A18D4" w14:textId="6E20AD63" w:rsidR="000B0CFA" w:rsidRDefault="00307B68" w:rsidP="003D4AF1">
      <w:r>
        <w:t>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Ebben az</w:t>
      </w:r>
      <w:r w:rsidR="000B0CFA">
        <w:t xml:space="preserve"> utóbbi</w:t>
      </w:r>
      <w:r>
        <w:t xml:space="preserve"> osztályban definiálom a gombok tulajdonságait, mint például a szín, ikon, cím és a paraméterként kapott funkció. Ennek segítségével minden olyan gomb, ami ebből az osztályból származik, rendkívül hasonló lesz, tiszteletben tartva az objektumorientált elveket, </w:t>
      </w:r>
      <w:r>
        <w:lastRenderedPageBreak/>
        <w:t>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w:t>
      </w:r>
      <w:proofErr w:type="gramStart"/>
      <w:r>
        <w:t>alkalmazásban.</w:t>
      </w:r>
      <w:r w:rsidR="009921CD">
        <w:t>(</w:t>
      </w:r>
      <w:proofErr w:type="gramEnd"/>
      <w:r w:rsidR="009921CD">
        <w:t>ábra)</w:t>
      </w:r>
    </w:p>
    <w:p w14:paraId="30D49626" w14:textId="77777777" w:rsidR="009921CD" w:rsidRDefault="009921CD" w:rsidP="009921CD">
      <w:pPr>
        <w:pStyle w:val="Kp"/>
      </w:pPr>
      <w:r w:rsidRPr="009921CD">
        <w:drawing>
          <wp:inline distT="0" distB="0" distL="0" distR="0" wp14:anchorId="6DEF9445" wp14:editId="427F537A">
            <wp:extent cx="5400040" cy="1045845"/>
            <wp:effectExtent l="0" t="0" r="0" b="0"/>
            <wp:docPr id="131761270"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70" name="Kép 1" descr="A képen szöveg, képernyőkép, Betűtípus, Téglalap látható&#10;&#10;Automatikusan generált leírás"/>
                    <pic:cNvPicPr/>
                  </pic:nvPicPr>
                  <pic:blipFill>
                    <a:blip r:embed="rId16"/>
                    <a:stretch>
                      <a:fillRect/>
                    </a:stretch>
                  </pic:blipFill>
                  <pic:spPr>
                    <a:xfrm>
                      <a:off x="0" y="0"/>
                      <a:ext cx="5400040" cy="1045845"/>
                    </a:xfrm>
                    <a:prstGeom prst="rect">
                      <a:avLst/>
                    </a:prstGeom>
                  </pic:spPr>
                </pic:pic>
              </a:graphicData>
            </a:graphic>
          </wp:inline>
        </w:drawing>
      </w:r>
    </w:p>
    <w:p w14:paraId="3E9D0A3B" w14:textId="7D60E698" w:rsidR="009921CD" w:rsidRDefault="009921CD" w:rsidP="009921CD">
      <w:pPr>
        <w:pStyle w:val="Kpalrs"/>
      </w:pPr>
      <w:fldSimple w:instr=" SEQ ábra \* ARABIC ">
        <w:r w:rsidR="00C404D8">
          <w:rPr>
            <w:noProof/>
          </w:rPr>
          <w:t>5</w:t>
        </w:r>
      </w:fldSimple>
      <w:r>
        <w:t>. ábra</w:t>
      </w:r>
    </w:p>
    <w:p w14:paraId="295D0BBC" w14:textId="30372819" w:rsidR="00307B68" w:rsidRDefault="00307B68" w:rsidP="003D4AF1">
      <w:r>
        <w:t>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42E87F48" w14:textId="33CB859B" w:rsidR="002D5C6A" w:rsidRDefault="002D5C6A" w:rsidP="006C49C7">
      <w:r w:rsidRPr="002D5C6A">
        <w:t>A „</w:t>
      </w:r>
      <w:proofErr w:type="spellStart"/>
      <w:r w:rsidRPr="002D5C6A">
        <w:t>view</w:t>
      </w:r>
      <w:proofErr w:type="spellEnd"/>
      <w:r w:rsidRPr="002D5C6A">
        <w:t xml:space="preserve">” könyvtár a nézeteket tartalmazza, melyek a </w:t>
      </w:r>
      <w:proofErr w:type="spellStart"/>
      <w:r w:rsidRPr="002D5C6A">
        <w:t>Flutter</w:t>
      </w:r>
      <w:proofErr w:type="spellEnd"/>
      <w:r w:rsidRPr="002D5C6A">
        <w:t xml:space="preserve"> UI keretrendszer </w:t>
      </w:r>
      <w:proofErr w:type="spellStart"/>
      <w:r w:rsidRPr="002D5C6A">
        <w:t>widget-jeiből</w:t>
      </w:r>
      <w:proofErr w:type="spellEnd"/>
      <w:r w:rsidRPr="002D5C6A">
        <w:t xml:space="preserve"> vannak összeállítva. Az alkalmazás Menü képernyőjén egy kis különlegességet találunk: ha az alkalmazás webes felületen van megnyitva, két gomb </w:t>
      </w:r>
      <w:proofErr w:type="spellStart"/>
      <w:r w:rsidRPr="002D5C6A">
        <w:t>elrejtődik</w:t>
      </w:r>
      <w:proofErr w:type="spellEnd"/>
      <w:r w:rsidRPr="002D5C6A">
        <w:t xml:space="preserve"> a Menü képernyőről. Ezek a gombok a „feltöltés” és „letöltés”, és azért vannak elrejtve, mert webes felület esetén az alkalmazás automatikusan a </w:t>
      </w:r>
      <w:proofErr w:type="spellStart"/>
      <w:r w:rsidRPr="002D5C6A">
        <w:t>Firestore</w:t>
      </w:r>
      <w:proofErr w:type="spellEnd"/>
      <w:r w:rsidRPr="002D5C6A">
        <w:t xml:space="preserve"> szerverre tölti fel az adatokat, míg Android operációs rendszer esetén először lokálisan tárolja azokat. Ez a differenciálás biztosítja az alkalmazás optimális működését a különböző platformokon.</w:t>
      </w:r>
      <w:r w:rsidR="00C404D8">
        <w:t xml:space="preserve"> (kód)</w:t>
      </w:r>
    </w:p>
    <w:p w14:paraId="7770FC7B" w14:textId="77777777" w:rsidR="003744B3" w:rsidRPr="003744B3" w:rsidRDefault="003744B3" w:rsidP="003744B3">
      <w:pPr>
        <w:pStyle w:val="Kd"/>
      </w:pPr>
      <w:proofErr w:type="spellStart"/>
      <w:r w:rsidRPr="003744B3">
        <w:t>if</w:t>
      </w:r>
      <w:proofErr w:type="spellEnd"/>
      <w:r w:rsidRPr="003744B3">
        <w:t xml:space="preserve"> </w:t>
      </w:r>
      <w:proofErr w:type="gramStart"/>
      <w:r w:rsidRPr="003744B3">
        <w:t>(!isWeb</w:t>
      </w:r>
      <w:proofErr w:type="gramEnd"/>
      <w:r w:rsidRPr="003744B3">
        <w:t xml:space="preserve">) </w:t>
      </w:r>
    </w:p>
    <w:p w14:paraId="4492F3EC" w14:textId="77777777" w:rsidR="003744B3" w:rsidRPr="003744B3" w:rsidRDefault="003744B3" w:rsidP="003744B3">
      <w:pPr>
        <w:pStyle w:val="Kd"/>
      </w:pPr>
      <w:r w:rsidRPr="003744B3">
        <w:t xml:space="preserve">                </w:t>
      </w:r>
      <w:proofErr w:type="spellStart"/>
      <w:proofErr w:type="gramStart"/>
      <w:r w:rsidRPr="003744B3">
        <w:t>Container</w:t>
      </w:r>
      <w:proofErr w:type="spellEnd"/>
      <w:r w:rsidRPr="003744B3">
        <w:t>(</w:t>
      </w:r>
      <w:proofErr w:type="gramEnd"/>
    </w:p>
    <w:p w14:paraId="54A46B3E" w14:textId="77777777" w:rsidR="003744B3" w:rsidRPr="003744B3" w:rsidRDefault="003744B3" w:rsidP="003744B3">
      <w:pPr>
        <w:pStyle w:val="Kd"/>
      </w:pPr>
      <w:r w:rsidRPr="003744B3">
        <w:t xml:space="preserve">                  </w:t>
      </w:r>
      <w:proofErr w:type="spellStart"/>
      <w:r w:rsidRPr="003744B3">
        <w:t>color</w:t>
      </w:r>
      <w:proofErr w:type="spellEnd"/>
      <w:r w:rsidRPr="003744B3">
        <w:t xml:space="preserve">: </w:t>
      </w:r>
      <w:proofErr w:type="spellStart"/>
      <w:r w:rsidRPr="003744B3">
        <w:t>Color</w:t>
      </w:r>
      <w:proofErr w:type="spellEnd"/>
      <w:r w:rsidRPr="003744B3">
        <w:t>(0xFF232B59),</w:t>
      </w:r>
    </w:p>
    <w:p w14:paraId="42B30071" w14:textId="77777777" w:rsidR="003744B3" w:rsidRPr="003744B3" w:rsidRDefault="003744B3" w:rsidP="003744B3">
      <w:pPr>
        <w:pStyle w:val="Kd"/>
      </w:pPr>
      <w:r w:rsidRPr="003744B3">
        <w:t xml:space="preserve">                  </w:t>
      </w:r>
      <w:proofErr w:type="spellStart"/>
      <w:r w:rsidRPr="003744B3">
        <w:t>padding</w:t>
      </w:r>
      <w:proofErr w:type="spellEnd"/>
      <w:r w:rsidRPr="003744B3">
        <w:t xml:space="preserve">: </w:t>
      </w:r>
      <w:proofErr w:type="spellStart"/>
      <w:proofErr w:type="gramStart"/>
      <w:r w:rsidRPr="003744B3">
        <w:t>EdgeInsets.all</w:t>
      </w:r>
      <w:proofErr w:type="spellEnd"/>
      <w:r w:rsidRPr="003744B3">
        <w:t>(</w:t>
      </w:r>
      <w:proofErr w:type="gramEnd"/>
      <w:r w:rsidRPr="003744B3">
        <w:t>10),</w:t>
      </w:r>
    </w:p>
    <w:p w14:paraId="6824BD80"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spellStart"/>
      <w:proofErr w:type="gramStart"/>
      <w:r w:rsidRPr="003744B3">
        <w:t>Row</w:t>
      </w:r>
      <w:proofErr w:type="spellEnd"/>
      <w:r w:rsidRPr="003744B3">
        <w:t>(</w:t>
      </w:r>
      <w:proofErr w:type="gramEnd"/>
    </w:p>
    <w:p w14:paraId="6486B828" w14:textId="77777777" w:rsidR="003744B3" w:rsidRPr="003744B3" w:rsidRDefault="003744B3" w:rsidP="003744B3">
      <w:pPr>
        <w:pStyle w:val="Kd"/>
      </w:pPr>
      <w:r w:rsidRPr="003744B3">
        <w:t xml:space="preserve">                    </w:t>
      </w:r>
      <w:proofErr w:type="spellStart"/>
      <w:r w:rsidRPr="003744B3">
        <w:t>children</w:t>
      </w:r>
      <w:proofErr w:type="spellEnd"/>
      <w:r w:rsidRPr="003744B3">
        <w:t>: [</w:t>
      </w:r>
    </w:p>
    <w:p w14:paraId="1F53BC83" w14:textId="77777777" w:rsidR="003744B3" w:rsidRPr="003744B3" w:rsidRDefault="003744B3" w:rsidP="003744B3">
      <w:pPr>
        <w:pStyle w:val="Kd"/>
      </w:pPr>
      <w:r w:rsidRPr="003744B3">
        <w:t xml:space="preserve">                      </w:t>
      </w:r>
      <w:proofErr w:type="spellStart"/>
      <w:proofErr w:type="gramStart"/>
      <w:r w:rsidRPr="003744B3">
        <w:t>Expanded</w:t>
      </w:r>
      <w:proofErr w:type="spellEnd"/>
      <w:r w:rsidRPr="003744B3">
        <w:t>(</w:t>
      </w:r>
      <w:proofErr w:type="gramEnd"/>
    </w:p>
    <w:p w14:paraId="6A73A93B"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spellStart"/>
      <w:proofErr w:type="gramStart"/>
      <w:r w:rsidRPr="003744B3">
        <w:t>CardWidget</w:t>
      </w:r>
      <w:proofErr w:type="spellEnd"/>
      <w:r w:rsidRPr="003744B3">
        <w:t>(</w:t>
      </w:r>
      <w:proofErr w:type="gramEnd"/>
    </w:p>
    <w:p w14:paraId="72302CC0" w14:textId="77777777" w:rsidR="003744B3" w:rsidRPr="003744B3" w:rsidRDefault="003744B3" w:rsidP="003744B3">
      <w:pPr>
        <w:pStyle w:val="Kd"/>
      </w:pPr>
      <w:r w:rsidRPr="003744B3">
        <w:t xml:space="preserve">                          </w:t>
      </w:r>
      <w:proofErr w:type="spellStart"/>
      <w:r w:rsidRPr="003744B3">
        <w:t>icon</w:t>
      </w:r>
      <w:proofErr w:type="spellEnd"/>
      <w:r w:rsidRPr="003744B3">
        <w:t xml:space="preserve">: </w:t>
      </w:r>
      <w:proofErr w:type="spellStart"/>
      <w:r w:rsidRPr="003744B3">
        <w:t>Icons.cloud_upload</w:t>
      </w:r>
      <w:proofErr w:type="spellEnd"/>
      <w:r w:rsidRPr="003744B3">
        <w:t>,</w:t>
      </w:r>
    </w:p>
    <w:p w14:paraId="3D31A64E" w14:textId="77777777" w:rsidR="003744B3" w:rsidRPr="003744B3" w:rsidRDefault="003744B3" w:rsidP="003744B3">
      <w:pPr>
        <w:pStyle w:val="Kd"/>
      </w:pPr>
      <w:r w:rsidRPr="003744B3">
        <w:t xml:space="preserve">                          </w:t>
      </w:r>
      <w:proofErr w:type="spellStart"/>
      <w:r w:rsidRPr="003744B3">
        <w:t>label</w:t>
      </w:r>
      <w:proofErr w:type="spellEnd"/>
      <w:r w:rsidRPr="003744B3">
        <w:t>: 'Feltöltés',</w:t>
      </w:r>
    </w:p>
    <w:p w14:paraId="34C5CF2F" w14:textId="77777777" w:rsidR="003744B3" w:rsidRPr="003744B3" w:rsidRDefault="003744B3" w:rsidP="003744B3">
      <w:pPr>
        <w:pStyle w:val="Kd"/>
      </w:pPr>
      <w:r w:rsidRPr="003744B3">
        <w:t xml:space="preserve">                          </w:t>
      </w:r>
      <w:proofErr w:type="spellStart"/>
      <w:r w:rsidRPr="003744B3">
        <w:t>onTap</w:t>
      </w:r>
      <w:proofErr w:type="spellEnd"/>
      <w:r w:rsidRPr="003744B3">
        <w:t>: () {</w:t>
      </w:r>
    </w:p>
    <w:p w14:paraId="23AA178A" w14:textId="77777777" w:rsidR="003744B3" w:rsidRPr="003744B3" w:rsidRDefault="003744B3" w:rsidP="003744B3">
      <w:pPr>
        <w:pStyle w:val="Kd"/>
      </w:pPr>
      <w:r w:rsidRPr="003744B3">
        <w:t xml:space="preserve">                            </w:t>
      </w:r>
      <w:proofErr w:type="spellStart"/>
      <w:proofErr w:type="gramStart"/>
      <w:r w:rsidRPr="003744B3">
        <w:t>viewModel</w:t>
      </w:r>
      <w:proofErr w:type="spellEnd"/>
      <w:r w:rsidRPr="003744B3">
        <w:t>?.</w:t>
      </w:r>
      <w:proofErr w:type="spellStart"/>
      <w:proofErr w:type="gramEnd"/>
      <w:r w:rsidRPr="003744B3">
        <w:t>upload</w:t>
      </w:r>
      <w:proofErr w:type="spellEnd"/>
      <w:r w:rsidRPr="003744B3">
        <w:t>(context);</w:t>
      </w:r>
    </w:p>
    <w:p w14:paraId="4F55DE53" w14:textId="77777777" w:rsidR="003744B3" w:rsidRPr="003744B3" w:rsidRDefault="003744B3" w:rsidP="003744B3">
      <w:pPr>
        <w:pStyle w:val="Kd"/>
      </w:pPr>
      <w:r w:rsidRPr="003744B3">
        <w:t xml:space="preserve">                          },</w:t>
      </w:r>
    </w:p>
    <w:p w14:paraId="2C3F0426" w14:textId="77777777" w:rsidR="003744B3" w:rsidRPr="003744B3" w:rsidRDefault="003744B3" w:rsidP="003744B3">
      <w:pPr>
        <w:pStyle w:val="Kd"/>
      </w:pPr>
      <w:r w:rsidRPr="003744B3">
        <w:lastRenderedPageBreak/>
        <w:t xml:space="preserve">                        ),</w:t>
      </w:r>
    </w:p>
    <w:p w14:paraId="30C28AA2" w14:textId="77777777" w:rsidR="003744B3" w:rsidRDefault="003744B3" w:rsidP="003744B3">
      <w:pPr>
        <w:pStyle w:val="Kd"/>
      </w:pPr>
      <w:r w:rsidRPr="003744B3">
        <w:t xml:space="preserve">                      ),</w:t>
      </w:r>
    </w:p>
    <w:p w14:paraId="5B8ECBD5" w14:textId="2AD312D1" w:rsidR="00C404D8" w:rsidRDefault="00C404D8" w:rsidP="003744B3">
      <w:r w:rsidRPr="00C404D8">
        <w:t>A „</w:t>
      </w:r>
      <w:proofErr w:type="spellStart"/>
      <w:r w:rsidRPr="00C404D8">
        <w:t>viewmodel</w:t>
      </w:r>
      <w:proofErr w:type="spellEnd"/>
      <w:r w:rsidRPr="00C404D8">
        <w:t xml:space="preserve">” könyvtárban található </w:t>
      </w:r>
      <w:proofErr w:type="spellStart"/>
      <w:r w:rsidRPr="00C404D8">
        <w:t>viewModel</w:t>
      </w:r>
      <w:proofErr w:type="spellEnd"/>
      <w:r w:rsidRPr="00C404D8">
        <w:t xml:space="preserve"> osztályok felelnek a </w:t>
      </w:r>
      <w:proofErr w:type="spellStart"/>
      <w:r w:rsidRPr="00C404D8">
        <w:t>view</w:t>
      </w:r>
      <w:proofErr w:type="spellEnd"/>
      <w:r w:rsidRPr="00C404D8">
        <w:t xml:space="preserve">-k és </w:t>
      </w:r>
      <w:proofErr w:type="spellStart"/>
      <w:r w:rsidRPr="00C404D8">
        <w:t>model</w:t>
      </w:r>
      <w:proofErr w:type="spellEnd"/>
      <w:r w:rsidRPr="00C404D8">
        <w:t xml:space="preserve"> osztályok közötti adatkommunikációért. Ezek az osztályok tartalmazzák a </w:t>
      </w:r>
      <w:proofErr w:type="spellStart"/>
      <w:r w:rsidRPr="00C404D8">
        <w:t>controllereket</w:t>
      </w:r>
      <w:proofErr w:type="spellEnd"/>
      <w:r w:rsidRPr="00C404D8">
        <w:t>,</w:t>
      </w:r>
      <w:r>
        <w:t xml:space="preserve"> (kód)</w:t>
      </w:r>
      <w:r w:rsidRPr="00C404D8">
        <w:t xml:space="preserve"> azokban az osztályokban, ahol adatokat kell beállítani a </w:t>
      </w:r>
      <w:proofErr w:type="spellStart"/>
      <w:r w:rsidRPr="00C404D8">
        <w:t>view</w:t>
      </w:r>
      <w:proofErr w:type="spellEnd"/>
      <w:r w:rsidRPr="00C404D8">
        <w:t xml:space="preserve">-k számára. A </w:t>
      </w:r>
      <w:proofErr w:type="spellStart"/>
      <w:r w:rsidRPr="00C404D8">
        <w:t>viewModelek</w:t>
      </w:r>
      <w:proofErr w:type="spellEnd"/>
      <w:r w:rsidRPr="00C404D8">
        <w:t xml:space="preserve"> segítik az adatok formázását és közvetítését, támogatva ezzel az alkalmazás modularitását és karbantarthatóságát.</w:t>
      </w:r>
    </w:p>
    <w:p w14:paraId="640C16C3" w14:textId="77777777" w:rsidR="00C404D8" w:rsidRDefault="00C404D8" w:rsidP="00C404D8">
      <w:pPr>
        <w:pStyle w:val="Kd"/>
      </w:pPr>
      <w:proofErr w:type="spellStart"/>
      <w:r>
        <w:t>class</w:t>
      </w:r>
      <w:proofErr w:type="spellEnd"/>
      <w:r>
        <w:t xml:space="preserve"> </w:t>
      </w:r>
      <w:proofErr w:type="spellStart"/>
      <w:r>
        <w:t>NewDebtViewModel</w:t>
      </w:r>
      <w:proofErr w:type="spellEnd"/>
      <w:r>
        <w:t xml:space="preserve"> {</w:t>
      </w:r>
    </w:p>
    <w:p w14:paraId="3ED21972" w14:textId="77777777" w:rsidR="00C404D8" w:rsidRDefault="00C404D8" w:rsidP="00C404D8">
      <w:pPr>
        <w:pStyle w:val="Kd"/>
      </w:pPr>
      <w:r>
        <w:t xml:space="preserve">  </w:t>
      </w:r>
      <w:proofErr w:type="spellStart"/>
      <w:r>
        <w:t>final</w:t>
      </w:r>
      <w:proofErr w:type="spellEnd"/>
      <w:r>
        <w:t xml:space="preserve"> </w:t>
      </w:r>
      <w:proofErr w:type="spellStart"/>
      <w:r>
        <w:t>NewDebtDialogModel</w:t>
      </w:r>
      <w:proofErr w:type="spellEnd"/>
      <w:r>
        <w:t xml:space="preserve"> </w:t>
      </w:r>
      <w:proofErr w:type="spellStart"/>
      <w:r>
        <w:t>model</w:t>
      </w:r>
      <w:proofErr w:type="spellEnd"/>
      <w:r>
        <w:t xml:space="preserve"> = </w:t>
      </w:r>
      <w:proofErr w:type="spellStart"/>
      <w:proofErr w:type="gramStart"/>
      <w:r>
        <w:t>NewDebtDialogModel</w:t>
      </w:r>
      <w:proofErr w:type="spellEnd"/>
      <w:r>
        <w:t>(</w:t>
      </w:r>
      <w:proofErr w:type="gramEnd"/>
      <w:r>
        <w:t>);</w:t>
      </w:r>
    </w:p>
    <w:p w14:paraId="1D2705C1"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amountController</w:t>
      </w:r>
      <w:proofErr w:type="spellEnd"/>
      <w:r>
        <w:t xml:space="preserve"> = </w:t>
      </w:r>
      <w:proofErr w:type="spellStart"/>
      <w:proofErr w:type="gramStart"/>
      <w:r>
        <w:t>TextEditingController</w:t>
      </w:r>
      <w:proofErr w:type="spellEnd"/>
      <w:r>
        <w:t>(</w:t>
      </w:r>
      <w:proofErr w:type="gramEnd"/>
      <w:r>
        <w:t>);</w:t>
      </w:r>
    </w:p>
    <w:p w14:paraId="7D1480B2"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nameController</w:t>
      </w:r>
      <w:proofErr w:type="spellEnd"/>
      <w:r>
        <w:t xml:space="preserve"> = </w:t>
      </w:r>
      <w:proofErr w:type="spellStart"/>
      <w:proofErr w:type="gramStart"/>
      <w:r>
        <w:t>TextEditingController</w:t>
      </w:r>
      <w:proofErr w:type="spellEnd"/>
      <w:r>
        <w:t>(</w:t>
      </w:r>
      <w:proofErr w:type="gramEnd"/>
      <w:r>
        <w:t>);</w:t>
      </w:r>
    </w:p>
    <w:p w14:paraId="169A26BA"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debtorNameController</w:t>
      </w:r>
      <w:proofErr w:type="spellEnd"/>
      <w:r>
        <w:t xml:space="preserve"> = </w:t>
      </w:r>
      <w:proofErr w:type="spellStart"/>
      <w:proofErr w:type="gramStart"/>
      <w:r>
        <w:t>TextEditingController</w:t>
      </w:r>
      <w:proofErr w:type="spellEnd"/>
      <w:r>
        <w:t>(</w:t>
      </w:r>
      <w:proofErr w:type="gramEnd"/>
      <w:r>
        <w:t>);</w:t>
      </w:r>
    </w:p>
    <w:p w14:paraId="1FB8842A" w14:textId="1017790F" w:rsidR="00C404D8" w:rsidRDefault="00C404D8" w:rsidP="00C404D8">
      <w:pPr>
        <w:pStyle w:val="Kd"/>
      </w:pPr>
      <w:r>
        <w:t xml:space="preserve">  </w:t>
      </w:r>
      <w:proofErr w:type="spellStart"/>
      <w:r>
        <w:t>bool</w:t>
      </w:r>
      <w:proofErr w:type="spellEnd"/>
      <w:r>
        <w:t xml:space="preserve"> </w:t>
      </w:r>
      <w:proofErr w:type="spellStart"/>
      <w:r>
        <w:t>hasRevolut</w:t>
      </w:r>
      <w:proofErr w:type="spellEnd"/>
      <w:r>
        <w:t xml:space="preserve"> = </w:t>
      </w:r>
      <w:proofErr w:type="spellStart"/>
      <w:r>
        <w:t>false</w:t>
      </w:r>
      <w:proofErr w:type="spellEnd"/>
      <w:r>
        <w:t>;</w:t>
      </w:r>
    </w:p>
    <w:p w14:paraId="665894BD" w14:textId="3619A8C2" w:rsidR="00C404D8" w:rsidRDefault="00C404D8" w:rsidP="003744B3">
      <w:proofErr w:type="gramStart"/>
      <w:r w:rsidRPr="00C404D8">
        <w:t xml:space="preserve">A </w:t>
      </w:r>
      <w:r>
        <w:t>”</w:t>
      </w:r>
      <w:proofErr w:type="spellStart"/>
      <w:r w:rsidRPr="00C404D8">
        <w:t>widgets</w:t>
      </w:r>
      <w:proofErr w:type="spellEnd"/>
      <w:proofErr w:type="gramEnd"/>
      <w:r>
        <w:t>”</w:t>
      </w:r>
      <w:r w:rsidRPr="00C404D8">
        <w:t xml:space="preserve"> </w:t>
      </w:r>
      <w:r>
        <w:t>mappában</w:t>
      </w:r>
      <w:r w:rsidRPr="00C404D8">
        <w:t xml:space="preserve"> találhatók a gyakran használt </w:t>
      </w:r>
      <w:proofErr w:type="spellStart"/>
      <w:r w:rsidRPr="00C404D8">
        <w:t>widgetek</w:t>
      </w:r>
      <w:proofErr w:type="spellEnd"/>
      <w:r w:rsidRPr="00C404D8">
        <w:t xml:space="preserve">, mint például az </w:t>
      </w:r>
      <w:proofErr w:type="spellStart"/>
      <w:r w:rsidRPr="00C404D8">
        <w:t>error_dialog</w:t>
      </w:r>
      <w:proofErr w:type="spellEnd"/>
      <w:r w:rsidRPr="00C404D8">
        <w:t xml:space="preserve">. </w:t>
      </w:r>
      <w:r>
        <w:t xml:space="preserve">(ábra) </w:t>
      </w:r>
      <w:r w:rsidRPr="00C404D8">
        <w:t xml:space="preserve">Ennek használatához csupán meg kell adni a paramétereket, mint az üzenet, és a </w:t>
      </w:r>
      <w:proofErr w:type="spellStart"/>
      <w:r w:rsidRPr="00C404D8">
        <w:t>widget</w:t>
      </w:r>
      <w:proofErr w:type="spellEnd"/>
      <w:r w:rsidRPr="00C404D8">
        <w:t xml:space="preserve"> maga felel a megjelenítésért. Ezeket a </w:t>
      </w:r>
      <w:proofErr w:type="spellStart"/>
      <w:r w:rsidRPr="00C404D8">
        <w:t>widgeteket</w:t>
      </w:r>
      <w:proofErr w:type="spellEnd"/>
      <w:r w:rsidRPr="00C404D8">
        <w:t xml:space="preserve"> a </w:t>
      </w:r>
      <w:proofErr w:type="spellStart"/>
      <w:r w:rsidRPr="00C404D8">
        <w:t>view</w:t>
      </w:r>
      <w:proofErr w:type="spellEnd"/>
      <w:r w:rsidRPr="00C404D8">
        <w:t xml:space="preserve">-k hívják elő, de előfordul, hogy a logikában, például a </w:t>
      </w:r>
      <w:proofErr w:type="spellStart"/>
      <w:r w:rsidRPr="00C404D8">
        <w:t>model</w:t>
      </w:r>
      <w:proofErr w:type="spellEnd"/>
      <w:r w:rsidRPr="00C404D8">
        <w:t xml:space="preserve"> osztályokban is szükség lehet az </w:t>
      </w:r>
      <w:proofErr w:type="spellStart"/>
      <w:r w:rsidRPr="00C404D8">
        <w:t>error_widget</w:t>
      </w:r>
      <w:proofErr w:type="spellEnd"/>
      <w:r w:rsidRPr="00C404D8">
        <w:t>-re, mivel ott is szükség lehet a hibaüzenetekre. Ilyenkor a kontextust is meg kell adni a helyes működéshez.</w:t>
      </w:r>
    </w:p>
    <w:p w14:paraId="24AD168B" w14:textId="77777777" w:rsidR="00C404D8" w:rsidRDefault="00C404D8" w:rsidP="00C404D8">
      <w:pPr>
        <w:pStyle w:val="Kp"/>
      </w:pPr>
      <w:r w:rsidRPr="00C404D8">
        <w:drawing>
          <wp:inline distT="0" distB="0" distL="0" distR="0" wp14:anchorId="2E55EE73" wp14:editId="1C2A532F">
            <wp:extent cx="3055885" cy="1562235"/>
            <wp:effectExtent l="0" t="0" r="0" b="0"/>
            <wp:docPr id="66980515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5155" name="Kép 1" descr="A képen szöveg, képernyőkép, Betűtípus látható&#10;&#10;Automatikusan generált leírás"/>
                    <pic:cNvPicPr/>
                  </pic:nvPicPr>
                  <pic:blipFill>
                    <a:blip r:embed="rId17"/>
                    <a:stretch>
                      <a:fillRect/>
                    </a:stretch>
                  </pic:blipFill>
                  <pic:spPr>
                    <a:xfrm>
                      <a:off x="0" y="0"/>
                      <a:ext cx="3055885" cy="1562235"/>
                    </a:xfrm>
                    <a:prstGeom prst="rect">
                      <a:avLst/>
                    </a:prstGeom>
                  </pic:spPr>
                </pic:pic>
              </a:graphicData>
            </a:graphic>
          </wp:inline>
        </w:drawing>
      </w:r>
    </w:p>
    <w:p w14:paraId="57BCF7FE" w14:textId="7F4E3BF4" w:rsidR="00C404D8" w:rsidRDefault="00C404D8" w:rsidP="00C404D8">
      <w:pPr>
        <w:pStyle w:val="Kpalrs"/>
      </w:pPr>
      <w:fldSimple w:instr=" SEQ ábra \* ARABIC ">
        <w:r>
          <w:rPr>
            <w:noProof/>
          </w:rPr>
          <w:t>6</w:t>
        </w:r>
      </w:fldSimple>
      <w:r>
        <w:t>. ábra</w:t>
      </w:r>
    </w:p>
    <w:p w14:paraId="1CD176EA" w14:textId="6F8BEEE4" w:rsidR="00307B68" w:rsidRDefault="00307B68" w:rsidP="003744B3">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w:t>
      </w:r>
      <w:r>
        <w:lastRenderedPageBreak/>
        <w:t xml:space="preserve">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584431F" w14:textId="14E1E048" w:rsidR="00A8681D" w:rsidRDefault="000B59F4" w:rsidP="00307B68">
      <w:r>
        <w:t>A 3. ábrán látható</w:t>
      </w:r>
      <w:r w:rsidR="00A8681D">
        <w:t xml:space="preserve"> kódrészlet a </w:t>
      </w:r>
      <w:proofErr w:type="spellStart"/>
      <w:r w:rsidR="00A8681D">
        <w:t>debt_details_</w:t>
      </w:r>
      <w:proofErr w:type="gramStart"/>
      <w:r w:rsidR="00A8681D">
        <w:t>model.dart</w:t>
      </w:r>
      <w:proofErr w:type="spellEnd"/>
      <w:proofErr w:type="gram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F384512" w14:textId="05A2FDCD" w:rsidR="002E2E58" w:rsidRDefault="002E2E58" w:rsidP="002E2E58">
      <w:r>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0A12C870" w14:textId="77777777" w:rsidR="007D57FE" w:rsidRDefault="007D57FE" w:rsidP="00E42E83">
      <w:pPr>
        <w:pStyle w:val="Kp"/>
      </w:pPr>
      <w:r w:rsidRPr="007D57FE">
        <w:lastRenderedPageBreak/>
        <w:drawing>
          <wp:inline distT="0" distB="0" distL="0" distR="0" wp14:anchorId="150C49BF" wp14:editId="52519620">
            <wp:extent cx="5400040" cy="2828290"/>
            <wp:effectExtent l="0" t="0" r="0" b="0"/>
            <wp:docPr id="90644178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1783" name="Kép 1" descr="A képen szöveg, képernyőkép, Betűtípus látható&#10;&#10;Automatikusan generált leírás"/>
                    <pic:cNvPicPr/>
                  </pic:nvPicPr>
                  <pic:blipFill>
                    <a:blip r:embed="rId18"/>
                    <a:stretch>
                      <a:fillRect/>
                    </a:stretch>
                  </pic:blipFill>
                  <pic:spPr>
                    <a:xfrm>
                      <a:off x="0" y="0"/>
                      <a:ext cx="5400040" cy="2828290"/>
                    </a:xfrm>
                    <a:prstGeom prst="rect">
                      <a:avLst/>
                    </a:prstGeom>
                  </pic:spPr>
                </pic:pic>
              </a:graphicData>
            </a:graphic>
          </wp:inline>
        </w:drawing>
      </w:r>
    </w:p>
    <w:p w14:paraId="6DD1D97C" w14:textId="18EFF6FD" w:rsidR="00A8681D" w:rsidRDefault="007D57FE" w:rsidP="008A12B5">
      <w:pPr>
        <w:pStyle w:val="Kpalrs"/>
      </w:pPr>
      <w:fldSimple w:instr=" SEQ ábra \* ARABIC ">
        <w:r w:rsidR="00C404D8">
          <w:rPr>
            <w:noProof/>
          </w:rPr>
          <w:t>7</w:t>
        </w:r>
      </w:fldSimple>
      <w:r>
        <w:t xml:space="preserve">. ábra </w:t>
      </w:r>
      <w:proofErr w:type="spellStart"/>
      <w:r>
        <w:t>calculateDebts</w:t>
      </w:r>
      <w:proofErr w:type="spellEnd"/>
      <w:r>
        <w:t xml:space="preserve"> függvény első része</w:t>
      </w:r>
    </w:p>
    <w:p w14:paraId="72F82A25" w14:textId="7470CBE6" w:rsidR="0081576B" w:rsidRDefault="000B59F4" w:rsidP="0081576B">
      <w:r>
        <w:t>A 4. ábrán 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575D00B" w14:textId="77777777" w:rsidR="0081576B" w:rsidRDefault="0081576B" w:rsidP="0081576B">
      <w:r>
        <w:t xml:space="preserve">Ezután egy lista </w:t>
      </w:r>
      <w:proofErr w:type="spellStart"/>
      <w:r>
        <w:t>inicializálódik</w:t>
      </w:r>
      <w:proofErr w:type="spellEnd"/>
      <w:r>
        <w:t>,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3384ADA7" w14:textId="77777777" w:rsidR="000B59F4" w:rsidRDefault="00E16484" w:rsidP="00E42E83">
      <w:pPr>
        <w:pStyle w:val="Kp"/>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9"/>
                    <a:stretch>
                      <a:fillRect/>
                    </a:stretch>
                  </pic:blipFill>
                  <pic:spPr>
                    <a:xfrm>
                      <a:off x="0" y="0"/>
                      <a:ext cx="3898073" cy="3378329"/>
                    </a:xfrm>
                    <a:prstGeom prst="rect">
                      <a:avLst/>
                    </a:prstGeom>
                  </pic:spPr>
                </pic:pic>
              </a:graphicData>
            </a:graphic>
          </wp:inline>
        </w:drawing>
      </w:r>
    </w:p>
    <w:p w14:paraId="021EFAB1" w14:textId="0410760D" w:rsidR="00920EB7" w:rsidRDefault="000B59F4" w:rsidP="008A12B5">
      <w:pPr>
        <w:pStyle w:val="Kpalrs"/>
      </w:pPr>
      <w:fldSimple w:instr=" SEQ ábra \* ARABIC ">
        <w:r w:rsidR="00C404D8">
          <w:rPr>
            <w:noProof/>
          </w:rPr>
          <w:t>8</w:t>
        </w:r>
      </w:fldSimple>
      <w:r>
        <w:t xml:space="preserve">. ábra </w:t>
      </w:r>
      <w:proofErr w:type="spellStart"/>
      <w:r w:rsidRPr="009658C6">
        <w:t>calculateDebts</w:t>
      </w:r>
      <w:proofErr w:type="spellEnd"/>
      <w:r w:rsidRPr="009658C6">
        <w:t xml:space="preserve"> függvény </w:t>
      </w:r>
      <w:r>
        <w:t>második</w:t>
      </w:r>
      <w:r w:rsidRPr="009658C6">
        <w:t xml:space="preserve"> része</w:t>
      </w:r>
    </w:p>
    <w:p w14:paraId="3F485BB6" w14:textId="7468D65F" w:rsidR="00493185" w:rsidRDefault="00493185" w:rsidP="00493185">
      <w:pPr>
        <w:ind w:firstLine="0"/>
      </w:pPr>
      <w:r>
        <w:t>A következő két kódrészlet</w:t>
      </w:r>
      <w:r w:rsidR="000B59F4">
        <w:t xml:space="preserve"> (5. ábra és a 6. ábra)</w:t>
      </w:r>
      <w:r>
        <w:t xml:space="preserve"> 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62E2A4B7" w14:textId="5E6D991B" w:rsidR="00CA0CB6" w:rsidRDefault="00493185" w:rsidP="00493185">
      <w:pPr>
        <w:ind w:firstLine="0"/>
      </w:pPr>
      <w:r>
        <w:lastRenderedPageBreak/>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F64CFDD" w14:textId="77777777" w:rsidR="00F77836" w:rsidRDefault="00F77836" w:rsidP="00E42E83">
      <w:pPr>
        <w:pStyle w:val="Kp"/>
      </w:pPr>
      <w:r w:rsidRPr="00F77836">
        <w:drawing>
          <wp:inline distT="0" distB="0" distL="0" distR="0" wp14:anchorId="2AD9E8E3" wp14:editId="1127D43F">
            <wp:extent cx="5400040" cy="3041650"/>
            <wp:effectExtent l="0" t="0" r="0" b="0"/>
            <wp:docPr id="5781237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3743" name="Kép 1" descr="A képen szöveg, képernyőkép, szoftver látható&#10;&#10;Automatikusan generált leírás"/>
                    <pic:cNvPicPr/>
                  </pic:nvPicPr>
                  <pic:blipFill>
                    <a:blip r:embed="rId20"/>
                    <a:stretch>
                      <a:fillRect/>
                    </a:stretch>
                  </pic:blipFill>
                  <pic:spPr>
                    <a:xfrm>
                      <a:off x="0" y="0"/>
                      <a:ext cx="5400040" cy="3041650"/>
                    </a:xfrm>
                    <a:prstGeom prst="rect">
                      <a:avLst/>
                    </a:prstGeom>
                  </pic:spPr>
                </pic:pic>
              </a:graphicData>
            </a:graphic>
          </wp:inline>
        </w:drawing>
      </w:r>
    </w:p>
    <w:p w14:paraId="39D2B435" w14:textId="0AACBC11" w:rsidR="00E16484" w:rsidRDefault="00F77836" w:rsidP="008A12B5">
      <w:pPr>
        <w:pStyle w:val="Kpalrs"/>
      </w:pPr>
      <w:fldSimple w:instr=" SEQ ábra \* ARABIC ">
        <w:r w:rsidR="00C404D8">
          <w:rPr>
            <w:noProof/>
          </w:rPr>
          <w:t>9</w:t>
        </w:r>
      </w:fldSimple>
      <w:r>
        <w:t xml:space="preserve">. ábra </w:t>
      </w:r>
      <w:proofErr w:type="spellStart"/>
      <w:r w:rsidRPr="00D4285B">
        <w:t>calculateDebts</w:t>
      </w:r>
      <w:proofErr w:type="spellEnd"/>
      <w:r w:rsidRPr="00D4285B">
        <w:t xml:space="preserve"> függvény </w:t>
      </w:r>
      <w:r>
        <w:t>harmadik</w:t>
      </w:r>
      <w:r w:rsidRPr="00D4285B">
        <w:t xml:space="preserve"> része</w:t>
      </w:r>
    </w:p>
    <w:p w14:paraId="4DB869CC" w14:textId="77777777" w:rsidR="00F77836" w:rsidRDefault="00F77836" w:rsidP="00E42E83">
      <w:pPr>
        <w:pStyle w:val="Kp"/>
      </w:pPr>
      <w:r w:rsidRPr="00F77836">
        <w:drawing>
          <wp:inline distT="0" distB="0" distL="0" distR="0" wp14:anchorId="4824B425" wp14:editId="45F12A06">
            <wp:extent cx="5400040" cy="3775075"/>
            <wp:effectExtent l="0" t="0" r="0" b="0"/>
            <wp:docPr id="3050203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0324" name="Kép 1" descr="A képen szöveg, képernyőkép, szoftver, Betűtípus látható&#10;&#10;Automatikusan generált leírás"/>
                    <pic:cNvPicPr/>
                  </pic:nvPicPr>
                  <pic:blipFill>
                    <a:blip r:embed="rId21"/>
                    <a:stretch>
                      <a:fillRect/>
                    </a:stretch>
                  </pic:blipFill>
                  <pic:spPr>
                    <a:xfrm>
                      <a:off x="0" y="0"/>
                      <a:ext cx="5400040" cy="3775075"/>
                    </a:xfrm>
                    <a:prstGeom prst="rect">
                      <a:avLst/>
                    </a:prstGeom>
                  </pic:spPr>
                </pic:pic>
              </a:graphicData>
            </a:graphic>
          </wp:inline>
        </w:drawing>
      </w:r>
    </w:p>
    <w:p w14:paraId="1B7DDD83" w14:textId="58FFFEE0" w:rsidR="00E16484" w:rsidRDefault="00F77836" w:rsidP="008A12B5">
      <w:pPr>
        <w:pStyle w:val="Kpalrs"/>
      </w:pPr>
      <w:fldSimple w:instr=" SEQ ábra \* ARABIC ">
        <w:r w:rsidR="00C404D8">
          <w:rPr>
            <w:noProof/>
          </w:rPr>
          <w:t>10</w:t>
        </w:r>
      </w:fldSimple>
      <w:r>
        <w:t xml:space="preserve">. ábra </w:t>
      </w:r>
      <w:proofErr w:type="spellStart"/>
      <w:r w:rsidRPr="004C7C54">
        <w:t>calculateDebts</w:t>
      </w:r>
      <w:proofErr w:type="spellEnd"/>
      <w:r w:rsidRPr="004C7C54">
        <w:t xml:space="preserve"> függvény </w:t>
      </w:r>
      <w:r>
        <w:t>negyedik</w:t>
      </w:r>
      <w:r w:rsidRPr="004C7C54">
        <w:t xml:space="preserve"> része</w:t>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21E86B98" w:rsidR="00C32E0E" w:rsidRDefault="00E47550" w:rsidP="008A12B5">
      <w:pPr>
        <w:pStyle w:val="Kpalrs"/>
      </w:pPr>
      <w:fldSimple w:instr=" SEQ ábra \* ARABIC ">
        <w:r w:rsidR="00C404D8">
          <w:rPr>
            <w:noProof/>
          </w:rPr>
          <w:t>11</w:t>
        </w:r>
      </w:fldSimple>
      <w:r>
        <w:t>. ábra relációs adatbázis diagram</w:t>
      </w:r>
    </w:p>
    <w:p w14:paraId="21EBC8CA" w14:textId="59738E27" w:rsidR="00A32E16" w:rsidRDefault="00A32E16" w:rsidP="00A32E16">
      <w:r>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w:t>
      </w:r>
      <w:r>
        <w:lastRenderedPageBreak/>
        <w:t xml:space="preserve">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lastRenderedPageBreak/>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23"/>
                    <a:stretch>
                      <a:fillRect/>
                    </a:stretch>
                  </pic:blipFill>
                  <pic:spPr>
                    <a:xfrm>
                      <a:off x="0" y="0"/>
                      <a:ext cx="5400040" cy="2595880"/>
                    </a:xfrm>
                    <a:prstGeom prst="rect">
                      <a:avLst/>
                    </a:prstGeom>
                  </pic:spPr>
                </pic:pic>
              </a:graphicData>
            </a:graphic>
          </wp:inline>
        </w:drawing>
      </w:r>
    </w:p>
    <w:p w14:paraId="139F4D53" w14:textId="7F1B7120" w:rsidR="00B911E6" w:rsidRDefault="003B671F" w:rsidP="008A12B5">
      <w:pPr>
        <w:pStyle w:val="Kpalrs"/>
      </w:pPr>
      <w:fldSimple w:instr=" SEQ ábra \* ARABIC ">
        <w:r w:rsidR="00C404D8">
          <w:rPr>
            <w:noProof/>
          </w:rPr>
          <w:t>12</w:t>
        </w:r>
      </w:fldSimple>
      <w:r>
        <w:t xml:space="preserve">. ábra </w:t>
      </w:r>
      <w:proofErr w:type="spellStart"/>
      <w:r>
        <w:t>Firestore</w:t>
      </w:r>
      <w:proofErr w:type="spellEnd"/>
      <w:r>
        <w:t xml:space="preserv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4"/>
                    <a:stretch>
                      <a:fillRect/>
                    </a:stretch>
                  </pic:blipFill>
                  <pic:spPr>
                    <a:xfrm>
                      <a:off x="0" y="0"/>
                      <a:ext cx="5400040" cy="2858135"/>
                    </a:xfrm>
                    <a:prstGeom prst="rect">
                      <a:avLst/>
                    </a:prstGeom>
                  </pic:spPr>
                </pic:pic>
              </a:graphicData>
            </a:graphic>
          </wp:inline>
        </w:drawing>
      </w:r>
    </w:p>
    <w:p w14:paraId="64EF25C0" w14:textId="7480B08F" w:rsidR="00B911E6" w:rsidRDefault="005119C6" w:rsidP="008A12B5">
      <w:pPr>
        <w:pStyle w:val="Kpalrs"/>
      </w:pPr>
      <w:fldSimple w:instr=" SEQ ábra \* ARABIC ">
        <w:r w:rsidR="00C404D8">
          <w:rPr>
            <w:noProof/>
          </w:rPr>
          <w:t>13</w:t>
        </w:r>
      </w:fldSimple>
      <w:r>
        <w:t xml:space="preserve">. ábra </w:t>
      </w:r>
      <w:proofErr w:type="spellStart"/>
      <w:r w:rsidRPr="005D6013">
        <w:t>Firestore</w:t>
      </w:r>
      <w:proofErr w:type="spellEnd"/>
      <w:r w:rsidRPr="005D6013">
        <w:t xml:space="preserve"> adatstruktúra </w:t>
      </w:r>
      <w:r>
        <w:t>második</w:t>
      </w:r>
      <w:r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 xml:space="preserve">egyedi e-mail címek használatát követeltem meg a regisztráció során, így ezek a felhasználók </w:t>
      </w:r>
      <w:r w:rsidRPr="0090195A">
        <w:lastRenderedPageBreak/>
        <w:t>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57602A17" w14:textId="1C5A7BE8" w:rsidR="002B3913" w:rsidRDefault="002B3913" w:rsidP="002B3913">
      <w:r>
        <w:t xml:space="preserve">A projekt kezdeti szakaszában, a </w:t>
      </w:r>
      <w:proofErr w:type="spellStart"/>
      <w:r>
        <w:t>Kotlin</w:t>
      </w:r>
      <w:proofErr w:type="spellEnd"/>
      <w:r>
        <w:t xml:space="preserve"> nyelvű natív Android alkalmazáson dolgozva, rálátást nyertem az alkalmazás megvalósítására. A szakdolgozat során megismerkedtem a </w:t>
      </w:r>
      <w:proofErr w:type="spellStart"/>
      <w:r>
        <w:t>Flutterrel</w:t>
      </w:r>
      <w:proofErr w:type="spellEnd"/>
      <w:r>
        <w:t xml:space="preserve"> és a Dart-</w:t>
      </w:r>
      <w:proofErr w:type="spellStart"/>
      <w:r>
        <w:t>tal</w:t>
      </w:r>
      <w:proofErr w:type="spellEnd"/>
      <w:r>
        <w:t xml:space="preserve">, készítettem egy rövid próbaprojektet a </w:t>
      </w:r>
      <w:proofErr w:type="spellStart"/>
      <w:r>
        <w:t>widget</w:t>
      </w:r>
      <w:proofErr w:type="spellEnd"/>
      <w:r>
        <w:t>-ek működésének tesztelésére és az objektumorientált programozás gyakorlására.</w:t>
      </w:r>
    </w:p>
    <w:p w14:paraId="4B4F1FE3" w14:textId="5650367E" w:rsidR="002B3913" w:rsidRDefault="002B3913" w:rsidP="002B3913">
      <w:r>
        <w:t xml:space="preserve">Az éles projektben elkészítettem a belépő felületet, de a </w:t>
      </w:r>
      <w:proofErr w:type="spellStart"/>
      <w:r>
        <w:t>Firebase</w:t>
      </w:r>
      <w:proofErr w:type="spellEnd"/>
      <w:r>
        <w:t xml:space="preserve"> regisztráció terén nehézségekbe ütköztem, amelyeket nehezen sikerült megoldani, bár sok forrást és dokumentációt tanulmányoztam. A problémákat követően azonban folytattam az alkalmazás fejlesztését, és megkezdtem az MVVM architektúra alapján történő kialakítását. Az osztályhierarchiát, a mappastruktúrát és a kódot rendeztem, bár inicializálás során néhány nehézségbe ütköztem.</w:t>
      </w:r>
    </w:p>
    <w:p w14:paraId="7D914165" w14:textId="3587231A" w:rsidR="002B3913" w:rsidRPr="002B3913" w:rsidRDefault="002B3913" w:rsidP="002B3913">
      <w:r>
        <w:t xml:space="preserve">A projekt kezdeti szakaszában lokális adatbázist használtam és az Android emulátoron teszteltem. A következő nehézség a webes felület kialakításával és optimalizálásával jött, amely során problémákat tapasztaltam a </w:t>
      </w:r>
      <w:proofErr w:type="spellStart"/>
      <w:r>
        <w:t>Firebase</w:t>
      </w:r>
      <w:proofErr w:type="spellEnd"/>
      <w:r>
        <w:t xml:space="preserve"> konzolos felületén. Ezt követően újból haladtam, megoldva a </w:t>
      </w:r>
      <w:proofErr w:type="spellStart"/>
      <w:r>
        <w:t>Firebase</w:t>
      </w:r>
      <w:proofErr w:type="spellEnd"/>
      <w:r>
        <w:t xml:space="preserve"> projekt és az alkalmazás regisztrációjával kapcsolatos kihívásokat.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lastRenderedPageBreak/>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771AA34A" w14:textId="77777777" w:rsidR="00E42E83" w:rsidRDefault="00394617" w:rsidP="00E42E83">
      <w:pPr>
        <w:pStyle w:val="Kp"/>
      </w:pPr>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5"/>
                    <a:stretch>
                      <a:fillRect/>
                    </a:stretch>
                  </pic:blipFill>
                  <pic:spPr>
                    <a:xfrm>
                      <a:off x="0" y="0"/>
                      <a:ext cx="2956032" cy="3055196"/>
                    </a:xfrm>
                    <a:prstGeom prst="rect">
                      <a:avLst/>
                    </a:prstGeom>
                  </pic:spPr>
                </pic:pic>
              </a:graphicData>
            </a:graphic>
          </wp:inline>
        </w:drawing>
      </w:r>
    </w:p>
    <w:p w14:paraId="3B1FFCAC" w14:textId="31B67F58" w:rsidR="00394617" w:rsidRDefault="00E42E83" w:rsidP="00E42E83">
      <w:pPr>
        <w:pStyle w:val="Kpalrs"/>
      </w:pPr>
      <w:fldSimple w:instr=" SEQ ábra \* ARABIC ">
        <w:r w:rsidR="00C404D8">
          <w:rPr>
            <w:noProof/>
          </w:rPr>
          <w:t>14</w:t>
        </w:r>
      </w:fldSimple>
      <w:r>
        <w:t>. ábra</w:t>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w:t>
      </w:r>
      <w:proofErr w:type="spellStart"/>
      <w:r w:rsidRPr="00BF2A47">
        <w:t>buxa</w:t>
      </w:r>
      <w:proofErr w:type="spellEnd"/>
      <w:r w:rsidRPr="00BF2A47">
        <w:t>\test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39A182F7" w14:textId="77777777" w:rsidR="00964A4C" w:rsidRDefault="00212E96" w:rsidP="00E42E83">
      <w:pPr>
        <w:pStyle w:val="Kp"/>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6"/>
                    <a:stretch>
                      <a:fillRect/>
                    </a:stretch>
                  </pic:blipFill>
                  <pic:spPr>
                    <a:xfrm>
                      <a:off x="0" y="0"/>
                      <a:ext cx="5400040" cy="3739515"/>
                    </a:xfrm>
                    <a:prstGeom prst="rect">
                      <a:avLst/>
                    </a:prstGeom>
                  </pic:spPr>
                </pic:pic>
              </a:graphicData>
            </a:graphic>
          </wp:inline>
        </w:drawing>
      </w:r>
    </w:p>
    <w:p w14:paraId="79D0FE69" w14:textId="21AD70BB" w:rsidR="00212E96" w:rsidRDefault="00964A4C" w:rsidP="008A12B5">
      <w:pPr>
        <w:pStyle w:val="Kpalrs"/>
      </w:pPr>
      <w:fldSimple w:instr=" SEQ ábra \* ARABIC ">
        <w:r w:rsidR="00C404D8">
          <w:rPr>
            <w:noProof/>
          </w:rPr>
          <w:t>15</w:t>
        </w:r>
      </w:fldSimple>
      <w:r>
        <w:t>. ábra példa teszt első ábra</w:t>
      </w:r>
    </w:p>
    <w:p w14:paraId="122287F6" w14:textId="0C71299E" w:rsidR="00E217A0" w:rsidRDefault="00E217A0" w:rsidP="00212E96">
      <w:pPr>
        <w:ind w:firstLine="0"/>
      </w:pPr>
      <w:r>
        <w:t xml:space="preserve">Itt </w:t>
      </w:r>
      <w:r w:rsidR="00F94255">
        <w:t xml:space="preserve">(10. ábrán) </w:t>
      </w:r>
      <w:r>
        <w:t>látható, hogy milyen pontokból épül fel egy teszt. Van egy leírás, ahol leírom, hogy mit fogok tesztelni és milyen lépéseket fogok tenni, valamint pár elvárást is megfogalmazok. Az</w:t>
      </w:r>
      <w:r w:rsidR="00177362">
        <w:t xml:space="preserve"> </w:t>
      </w:r>
      <w:proofErr w:type="gramStart"/>
      <w:r w:rsidR="00177362">
        <w:t xml:space="preserve">után </w:t>
      </w:r>
      <w:r>
        <w:t>”Lépések</w:t>
      </w:r>
      <w:proofErr w:type="gramEnd"/>
      <w:r>
        <w:t>” cím alatt megfogalmazom röviden pontokba szedve az összes lépést, amit a teszt során elvégzek.</w:t>
      </w:r>
    </w:p>
    <w:p w14:paraId="3D1A6FC5" w14:textId="77777777" w:rsidR="000A0C97" w:rsidRDefault="00AE2139" w:rsidP="00E42E83">
      <w:pPr>
        <w:pStyle w:val="Kp"/>
      </w:pPr>
      <w:r w:rsidRPr="00AE2139">
        <w:rPr>
          <w:noProof/>
        </w:rPr>
        <w:lastRenderedPageBreak/>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7"/>
                    <a:stretch>
                      <a:fillRect/>
                    </a:stretch>
                  </pic:blipFill>
                  <pic:spPr>
                    <a:xfrm>
                      <a:off x="0" y="0"/>
                      <a:ext cx="4773398" cy="3692872"/>
                    </a:xfrm>
                    <a:prstGeom prst="rect">
                      <a:avLst/>
                    </a:prstGeom>
                  </pic:spPr>
                </pic:pic>
              </a:graphicData>
            </a:graphic>
          </wp:inline>
        </w:drawing>
      </w:r>
    </w:p>
    <w:p w14:paraId="06372AC3" w14:textId="4E52D2C3" w:rsidR="00AE2139" w:rsidRDefault="000A0C97" w:rsidP="008A12B5">
      <w:pPr>
        <w:pStyle w:val="Kpalrs"/>
      </w:pPr>
      <w:fldSimple w:instr=" SEQ ábra \* ARABIC ">
        <w:r w:rsidR="00C404D8">
          <w:rPr>
            <w:noProof/>
          </w:rPr>
          <w:t>16</w:t>
        </w:r>
      </w:fldSimple>
      <w:r>
        <w:t xml:space="preserve">. ábra </w:t>
      </w:r>
      <w:r w:rsidRPr="00B96AE4">
        <w:t xml:space="preserve">példa teszt </w:t>
      </w:r>
      <w:r>
        <w:t>második</w:t>
      </w:r>
      <w:r w:rsidRPr="00B96AE4">
        <w:t xml:space="preserve"> ábra</w:t>
      </w:r>
    </w:p>
    <w:p w14:paraId="6E43CEC6" w14:textId="5E32AFAB" w:rsidR="00E217A0" w:rsidRDefault="00E217A0" w:rsidP="00212E96">
      <w:pPr>
        <w:ind w:firstLine="0"/>
      </w:pPr>
      <w:r>
        <w:t xml:space="preserve">Ezek után következik </w:t>
      </w:r>
      <w:proofErr w:type="gramStart"/>
      <w:r>
        <w:t>egy ”Elvárt</w:t>
      </w:r>
      <w:proofErr w:type="gramEnd"/>
      <w:r>
        <w:t xml:space="preserve"> eredmények” pont, </w:t>
      </w:r>
      <w:r w:rsidR="00132474">
        <w:t xml:space="preserve">(12. ábra) </w:t>
      </w:r>
      <w:r>
        <w:t>ahol összehasonlítom az elvárt eredményeket a valós eredményekkel többnyire képek formájában.</w:t>
      </w:r>
    </w:p>
    <w:p w14:paraId="02E8832B" w14:textId="77777777" w:rsidR="0041592F" w:rsidRDefault="00AE2139" w:rsidP="00E42E83">
      <w:pPr>
        <w:pStyle w:val="Kp"/>
      </w:pPr>
      <w:r w:rsidRPr="00AE2139">
        <w:rPr>
          <w:noProof/>
        </w:rPr>
        <w:lastRenderedPageBreak/>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8"/>
                    <a:stretch>
                      <a:fillRect/>
                    </a:stretch>
                  </pic:blipFill>
                  <pic:spPr>
                    <a:xfrm>
                      <a:off x="0" y="0"/>
                      <a:ext cx="5400040" cy="6160135"/>
                    </a:xfrm>
                    <a:prstGeom prst="rect">
                      <a:avLst/>
                    </a:prstGeom>
                  </pic:spPr>
                </pic:pic>
              </a:graphicData>
            </a:graphic>
          </wp:inline>
        </w:drawing>
      </w:r>
    </w:p>
    <w:p w14:paraId="1124B207" w14:textId="1A986793" w:rsidR="00212E96" w:rsidRDefault="0041592F" w:rsidP="008A12B5">
      <w:pPr>
        <w:pStyle w:val="Kpalrs"/>
      </w:pPr>
      <w:fldSimple w:instr=" SEQ ábra \* ARABIC ">
        <w:r w:rsidR="00C404D8">
          <w:rPr>
            <w:noProof/>
          </w:rPr>
          <w:t>17</w:t>
        </w:r>
      </w:fldSimple>
      <w:r>
        <w:t xml:space="preserve">. ábra </w:t>
      </w:r>
      <w:r w:rsidRPr="00186441">
        <w:t xml:space="preserve">példa teszt </w:t>
      </w:r>
      <w:r>
        <w:t>harmadik</w:t>
      </w:r>
      <w:r w:rsidRPr="00186441">
        <w:t xml:space="preserve"> ábra</w:t>
      </w:r>
    </w:p>
    <w:p w14:paraId="23A22CD4" w14:textId="23482B75" w:rsidR="003063A8" w:rsidRDefault="003063A8" w:rsidP="00AE2139">
      <w:pPr>
        <w:ind w:firstLine="0"/>
      </w:pPr>
      <w:r>
        <w:t xml:space="preserve">Mivel a tesztelést </w:t>
      </w:r>
      <w:proofErr w:type="spellStart"/>
      <w:r w:rsidR="008C51FF">
        <w:t>androidos</w:t>
      </w:r>
      <w:proofErr w:type="spellEnd"/>
      <w:r w:rsidR="008C51FF">
        <w:t xml:space="preserve"> operációsrendszeren, telefonon és weben is elvégzem ezért a képek lehetnek a webes alkalmazásból, de a telefonos felületről is. Az alább látható képen</w:t>
      </w:r>
      <w:r w:rsidR="00132474">
        <w:t xml:space="preserve"> (13. ábra)</w:t>
      </w:r>
      <w:r w:rsidR="008C51FF">
        <w:t xml:space="preserve"> a telefonos felület egyik teszteredménye látható.</w:t>
      </w:r>
    </w:p>
    <w:p w14:paraId="61FB94A5" w14:textId="44A9A7CD" w:rsidR="00AE2139" w:rsidRDefault="00AE2139" w:rsidP="00AE2139">
      <w:pPr>
        <w:ind w:firstLine="0"/>
      </w:pPr>
    </w:p>
    <w:p w14:paraId="396A224B" w14:textId="77777777" w:rsidR="00132474" w:rsidRDefault="00AE2139" w:rsidP="00E42E83">
      <w:pPr>
        <w:pStyle w:val="Kp"/>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9"/>
                    <a:stretch>
                      <a:fillRect/>
                    </a:stretch>
                  </pic:blipFill>
                  <pic:spPr>
                    <a:xfrm>
                      <a:off x="0" y="0"/>
                      <a:ext cx="5400040" cy="5394325"/>
                    </a:xfrm>
                    <a:prstGeom prst="rect">
                      <a:avLst/>
                    </a:prstGeom>
                  </pic:spPr>
                </pic:pic>
              </a:graphicData>
            </a:graphic>
          </wp:inline>
        </w:drawing>
      </w:r>
    </w:p>
    <w:p w14:paraId="49E5F77A" w14:textId="18395AEA" w:rsidR="00AE2139" w:rsidRDefault="00132474" w:rsidP="008A12B5">
      <w:pPr>
        <w:pStyle w:val="Kpalrs"/>
      </w:pPr>
      <w:fldSimple w:instr=" SEQ ábra \* ARABIC ">
        <w:r w:rsidR="00C404D8">
          <w:rPr>
            <w:noProof/>
          </w:rPr>
          <w:t>18</w:t>
        </w:r>
      </w:fldSimple>
      <w:r>
        <w:t>. ábra</w:t>
      </w:r>
    </w:p>
    <w:p w14:paraId="668C5033" w14:textId="2B0AF345" w:rsidR="00297922" w:rsidRDefault="00297922" w:rsidP="00AE2139">
      <w:pPr>
        <w:ind w:firstLine="0"/>
      </w:pPr>
      <w:r>
        <w:t>Az utolsó két pont</w:t>
      </w:r>
      <w:r w:rsidR="00486203">
        <w:t xml:space="preserve"> (14. ábra)</w:t>
      </w:r>
      <w:r>
        <w:t xml:space="preserve">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31C1BEFE" w14:textId="77777777" w:rsidR="009F3FA3" w:rsidRDefault="00297922" w:rsidP="00E42E83">
      <w:pPr>
        <w:pStyle w:val="Kp"/>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30"/>
                    <a:stretch>
                      <a:fillRect/>
                    </a:stretch>
                  </pic:blipFill>
                  <pic:spPr>
                    <a:xfrm>
                      <a:off x="0" y="0"/>
                      <a:ext cx="5400040" cy="2494915"/>
                    </a:xfrm>
                    <a:prstGeom prst="rect">
                      <a:avLst/>
                    </a:prstGeom>
                  </pic:spPr>
                </pic:pic>
              </a:graphicData>
            </a:graphic>
          </wp:inline>
        </w:drawing>
      </w:r>
    </w:p>
    <w:p w14:paraId="7C308344" w14:textId="18DF742C" w:rsidR="009F3FA3" w:rsidRDefault="009F3FA3" w:rsidP="008A12B5">
      <w:pPr>
        <w:pStyle w:val="Kpalrs"/>
      </w:pPr>
      <w:fldSimple w:instr=" SEQ ábra \* ARABIC ">
        <w:r w:rsidR="00C404D8">
          <w:rPr>
            <w:noProof/>
          </w:rPr>
          <w:t>19</w:t>
        </w:r>
      </w:fldSimple>
      <w:r>
        <w:t xml:space="preserve">. ábra </w:t>
      </w:r>
      <w:r w:rsidRPr="005F3CC2">
        <w:t xml:space="preserve">példa teszt </w:t>
      </w:r>
      <w:r>
        <w:t>utolsó</w:t>
      </w:r>
      <w:r w:rsidRPr="005F3CC2">
        <w:t xml:space="preserve"> ábra</w:t>
      </w:r>
    </w:p>
    <w:p w14:paraId="08B8ADD3" w14:textId="056A47AB" w:rsidR="00D559F3" w:rsidRDefault="00D559F3" w:rsidP="00D559F3">
      <w:pPr>
        <w:pStyle w:val="Cmsor2"/>
      </w:pPr>
      <w:r w:rsidRPr="00D559F3">
        <w:t>A program használata</w:t>
      </w:r>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w:t>
      </w:r>
      <w:r>
        <w:lastRenderedPageBreak/>
        <w:t>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31"/>
                    <a:stretch>
                      <a:fillRect/>
                    </a:stretch>
                  </pic:blipFill>
                  <pic:spPr>
                    <a:xfrm>
                      <a:off x="0" y="0"/>
                      <a:ext cx="4039188" cy="4317998"/>
                    </a:xfrm>
                    <a:prstGeom prst="rect">
                      <a:avLst/>
                    </a:prstGeom>
                  </pic:spPr>
                </pic:pic>
              </a:graphicData>
            </a:graphic>
          </wp:inline>
        </w:drawing>
      </w:r>
    </w:p>
    <w:p w14:paraId="7EB5B61D" w14:textId="649EE85A" w:rsidR="00643864" w:rsidRDefault="00643864" w:rsidP="008A12B5">
      <w:pPr>
        <w:pStyle w:val="Kpalrs"/>
      </w:pPr>
      <w:fldSimple w:instr=" SEQ ábra \* ARABIC ">
        <w:r w:rsidR="00C404D8">
          <w:rPr>
            <w:noProof/>
          </w:rPr>
          <w:t>20</w:t>
        </w:r>
      </w:fldSimple>
      <w:r>
        <w:t>. ábra</w:t>
      </w:r>
    </w:p>
    <w:p w14:paraId="73DD2D11" w14:textId="77777777" w:rsidR="00643864" w:rsidRDefault="00643864" w:rsidP="00E42E83">
      <w:pPr>
        <w:pStyle w:val="Kp"/>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32"/>
                    <a:stretch>
                      <a:fillRect/>
                    </a:stretch>
                  </pic:blipFill>
                  <pic:spPr>
                    <a:xfrm>
                      <a:off x="0" y="0"/>
                      <a:ext cx="3698622" cy="3950880"/>
                    </a:xfrm>
                    <a:prstGeom prst="rect">
                      <a:avLst/>
                    </a:prstGeom>
                  </pic:spPr>
                </pic:pic>
              </a:graphicData>
            </a:graphic>
          </wp:inline>
        </w:drawing>
      </w:r>
    </w:p>
    <w:p w14:paraId="3B0B0E16" w14:textId="468ACC17" w:rsidR="0098242A" w:rsidRDefault="00643864" w:rsidP="008A12B5">
      <w:pPr>
        <w:pStyle w:val="Kpalrs"/>
      </w:pPr>
      <w:fldSimple w:instr=" SEQ ábra \* ARABIC ">
        <w:r w:rsidR="00C404D8">
          <w:rPr>
            <w:noProof/>
          </w:rPr>
          <w:t>21</w:t>
        </w:r>
      </w:fldSimple>
      <w:r>
        <w:t>. ábra</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33"/>
                    <a:stretch>
                      <a:fillRect/>
                    </a:stretch>
                  </pic:blipFill>
                  <pic:spPr>
                    <a:xfrm>
                      <a:off x="0" y="0"/>
                      <a:ext cx="3657197" cy="3896309"/>
                    </a:xfrm>
                    <a:prstGeom prst="rect">
                      <a:avLst/>
                    </a:prstGeom>
                  </pic:spPr>
                </pic:pic>
              </a:graphicData>
            </a:graphic>
          </wp:inline>
        </w:drawing>
      </w:r>
    </w:p>
    <w:p w14:paraId="6E8DB6B9" w14:textId="4BC425B9" w:rsidR="0098242A" w:rsidRDefault="00643864" w:rsidP="008A12B5">
      <w:pPr>
        <w:pStyle w:val="Kpalrs"/>
      </w:pPr>
      <w:fldSimple w:instr=" SEQ ábra \* ARABIC ">
        <w:r w:rsidR="00C404D8">
          <w:rPr>
            <w:noProof/>
          </w:rPr>
          <w:t>22</w:t>
        </w:r>
      </w:fldSimple>
      <w:r>
        <w:t>. ábra</w:t>
      </w:r>
    </w:p>
    <w:p w14:paraId="0344EE9B" w14:textId="10B04046" w:rsidR="0098242A" w:rsidRDefault="0098242A" w:rsidP="004C2896">
      <w:r>
        <w:lastRenderedPageBreak/>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Amennyiben mégis meggondolnánk magunkat, a "Mégsem" gomb segítségével törölhetjük az új tartozást. Az alkalmazás így rendkívül rugalmasan kezeli a tartozásokat, és a kényelmes használat érdekében lehetőséget biztosít a tartozások 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2727DD23" w14:textId="77777777" w:rsidR="00666F36" w:rsidRDefault="0098242A" w:rsidP="00E42E83">
      <w:pPr>
        <w:pStyle w:val="Kp"/>
      </w:pPr>
      <w:r w:rsidRPr="0098242A">
        <w:rPr>
          <w:noProof/>
        </w:rPr>
        <w:lastRenderedPageBreak/>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4"/>
                    <a:stretch>
                      <a:fillRect/>
                    </a:stretch>
                  </pic:blipFill>
                  <pic:spPr>
                    <a:xfrm>
                      <a:off x="0" y="0"/>
                      <a:ext cx="3384954" cy="3588354"/>
                    </a:xfrm>
                    <a:prstGeom prst="rect">
                      <a:avLst/>
                    </a:prstGeom>
                  </pic:spPr>
                </pic:pic>
              </a:graphicData>
            </a:graphic>
          </wp:inline>
        </w:drawing>
      </w:r>
    </w:p>
    <w:p w14:paraId="45F2E8AD" w14:textId="15A67645" w:rsidR="0098242A" w:rsidRDefault="00666F36" w:rsidP="008A12B5">
      <w:pPr>
        <w:pStyle w:val="Kpalrs"/>
      </w:pPr>
      <w:fldSimple w:instr=" SEQ ábra \* ARABIC ">
        <w:r w:rsidR="00C404D8">
          <w:rPr>
            <w:noProof/>
          </w:rPr>
          <w:t>23</w:t>
        </w:r>
      </w:fldSimple>
      <w:r>
        <w:t>. ábra</w:t>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77777777" w:rsidR="00666F36" w:rsidRDefault="00A06C7C" w:rsidP="00E42E83">
      <w:pPr>
        <w:pStyle w:val="Kp"/>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5"/>
                    <a:stretch>
                      <a:fillRect/>
                    </a:stretch>
                  </pic:blipFill>
                  <pic:spPr>
                    <a:xfrm>
                      <a:off x="0" y="0"/>
                      <a:ext cx="3428771" cy="3640045"/>
                    </a:xfrm>
                    <a:prstGeom prst="rect">
                      <a:avLst/>
                    </a:prstGeom>
                  </pic:spPr>
                </pic:pic>
              </a:graphicData>
            </a:graphic>
          </wp:inline>
        </w:drawing>
      </w:r>
    </w:p>
    <w:p w14:paraId="73CCA6D5" w14:textId="75F70D5B" w:rsidR="00735120" w:rsidRDefault="00666F36" w:rsidP="008A12B5">
      <w:pPr>
        <w:pStyle w:val="Kpalrs"/>
      </w:pPr>
      <w:fldSimple w:instr=" SEQ ábra \* ARABIC ">
        <w:r w:rsidR="00C404D8">
          <w:rPr>
            <w:noProof/>
          </w:rPr>
          <w:t>24</w:t>
        </w:r>
      </w:fldSimple>
      <w:r>
        <w:t>. ábra</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7437A0EB" w14:textId="77777777" w:rsidR="00AE5D3A" w:rsidRDefault="00AE5D3A" w:rsidP="00E42E83">
      <w:pPr>
        <w:pStyle w:val="Kp"/>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6"/>
                    <a:stretch>
                      <a:fillRect/>
                    </a:stretch>
                  </pic:blipFill>
                  <pic:spPr>
                    <a:xfrm>
                      <a:off x="0" y="0"/>
                      <a:ext cx="3818180" cy="4013938"/>
                    </a:xfrm>
                    <a:prstGeom prst="rect">
                      <a:avLst/>
                    </a:prstGeom>
                  </pic:spPr>
                </pic:pic>
              </a:graphicData>
            </a:graphic>
          </wp:inline>
        </w:drawing>
      </w:r>
    </w:p>
    <w:p w14:paraId="44D04200" w14:textId="435045DC" w:rsidR="002C45DB" w:rsidRDefault="00AE5D3A" w:rsidP="008A12B5">
      <w:pPr>
        <w:pStyle w:val="Kpalrs"/>
      </w:pPr>
      <w:fldSimple w:instr=" SEQ ábra \* ARABIC ">
        <w:r w:rsidR="00C404D8">
          <w:rPr>
            <w:noProof/>
          </w:rPr>
          <w:t>25</w:t>
        </w:r>
      </w:fldSimple>
      <w:r>
        <w:t>. ábra</w:t>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7"/>
                    <a:stretch>
                      <a:fillRect/>
                    </a:stretch>
                  </pic:blipFill>
                  <pic:spPr>
                    <a:xfrm>
                      <a:off x="0" y="0"/>
                      <a:ext cx="3414151" cy="3653833"/>
                    </a:xfrm>
                    <a:prstGeom prst="rect">
                      <a:avLst/>
                    </a:prstGeom>
                  </pic:spPr>
                </pic:pic>
              </a:graphicData>
            </a:graphic>
          </wp:inline>
        </w:drawing>
      </w:r>
    </w:p>
    <w:p w14:paraId="14E2AF9D" w14:textId="1DE7D268" w:rsidR="005D1463" w:rsidRDefault="00E11600" w:rsidP="008A12B5">
      <w:pPr>
        <w:pStyle w:val="Kpalrs"/>
      </w:pPr>
      <w:fldSimple w:instr=" SEQ ábra \* ARABIC ">
        <w:r w:rsidR="00C404D8">
          <w:rPr>
            <w:noProof/>
          </w:rPr>
          <w:t>26</w:t>
        </w:r>
      </w:fldSimple>
      <w:r>
        <w:t>. ábra</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8"/>
                    <a:stretch>
                      <a:fillRect/>
                    </a:stretch>
                  </pic:blipFill>
                  <pic:spPr>
                    <a:xfrm>
                      <a:off x="0" y="0"/>
                      <a:ext cx="3201963" cy="3397756"/>
                    </a:xfrm>
                    <a:prstGeom prst="rect">
                      <a:avLst/>
                    </a:prstGeom>
                  </pic:spPr>
                </pic:pic>
              </a:graphicData>
            </a:graphic>
          </wp:inline>
        </w:drawing>
      </w:r>
    </w:p>
    <w:p w14:paraId="1FB5BBCC" w14:textId="2F18F82B" w:rsidR="00BB52D7" w:rsidRDefault="00E11600" w:rsidP="008A12B5">
      <w:pPr>
        <w:pStyle w:val="Kpalrs"/>
      </w:pPr>
      <w:fldSimple w:instr=" SEQ ábra \* ARABIC ">
        <w:r w:rsidR="00C404D8">
          <w:rPr>
            <w:noProof/>
          </w:rPr>
          <w:t>27</w:t>
        </w:r>
      </w:fldSimple>
      <w:r>
        <w:t>. ábra</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9"/>
                    <a:stretch>
                      <a:fillRect/>
                    </a:stretch>
                  </pic:blipFill>
                  <pic:spPr>
                    <a:xfrm>
                      <a:off x="0" y="0"/>
                      <a:ext cx="3469208" cy="3659721"/>
                    </a:xfrm>
                    <a:prstGeom prst="rect">
                      <a:avLst/>
                    </a:prstGeom>
                  </pic:spPr>
                </pic:pic>
              </a:graphicData>
            </a:graphic>
          </wp:inline>
        </w:drawing>
      </w:r>
    </w:p>
    <w:p w14:paraId="3260BC13" w14:textId="5CD5984B" w:rsidR="000A5A54" w:rsidRDefault="005609A9" w:rsidP="008A12B5">
      <w:pPr>
        <w:pStyle w:val="Kpalrs"/>
      </w:pPr>
      <w:fldSimple w:instr=" SEQ ábra \* ARABIC ">
        <w:r w:rsidR="00C404D8">
          <w:rPr>
            <w:noProof/>
          </w:rPr>
          <w:t>28</w:t>
        </w:r>
      </w:fldSimple>
      <w:r>
        <w:t>. ábra</w:t>
      </w:r>
    </w:p>
    <w:p w14:paraId="3370CD03" w14:textId="503507F2" w:rsidR="00582261" w:rsidRDefault="00582261" w:rsidP="00582261">
      <w:r>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40"/>
                    <a:stretch>
                      <a:fillRect/>
                    </a:stretch>
                  </pic:blipFill>
                  <pic:spPr>
                    <a:xfrm>
                      <a:off x="0" y="0"/>
                      <a:ext cx="3309019" cy="3491902"/>
                    </a:xfrm>
                    <a:prstGeom prst="rect">
                      <a:avLst/>
                    </a:prstGeom>
                  </pic:spPr>
                </pic:pic>
              </a:graphicData>
            </a:graphic>
          </wp:inline>
        </w:drawing>
      </w:r>
    </w:p>
    <w:p w14:paraId="1065FF4E" w14:textId="3AF9C9C2" w:rsidR="00E95810" w:rsidRPr="00E95810" w:rsidRDefault="008A12B5" w:rsidP="008A12B5">
      <w:pPr>
        <w:pStyle w:val="Kpalrs"/>
      </w:pPr>
      <w:fldSimple w:instr=" SEQ ábra \* ARABIC ">
        <w:r w:rsidR="00C404D8">
          <w:rPr>
            <w:noProof/>
          </w:rPr>
          <w:t>29</w:t>
        </w:r>
      </w:fldSimple>
      <w:r>
        <w:t>. ábra</w:t>
      </w:r>
    </w:p>
    <w:p w14:paraId="7AFA0DE3" w14:textId="4377D494" w:rsidR="008B2925" w:rsidRDefault="008B2925" w:rsidP="008B2925">
      <w:pPr>
        <w:pStyle w:val="Cmsor1"/>
      </w:pPr>
      <w:r>
        <w:lastRenderedPageBreak/>
        <w:t>Végeredmény</w:t>
      </w:r>
    </w:p>
    <w:p w14:paraId="786A2AF1" w14:textId="77777777" w:rsidR="008C245C" w:rsidRDefault="008C245C" w:rsidP="008C245C">
      <w:pPr>
        <w:pStyle w:val="Cmsor2"/>
      </w:pPr>
      <w:r>
        <w:t>Mit lehet még fejleszteni</w:t>
      </w:r>
    </w:p>
    <w:p w14:paraId="1BFE61DB" w14:textId="77777777" w:rsidR="008C245C" w:rsidRDefault="008C245C" w:rsidP="008C245C">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08FCBD3E" w14:textId="77777777" w:rsidR="008C245C" w:rsidRDefault="008C245C" w:rsidP="008C245C">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62F4AD37" w14:textId="77777777" w:rsidR="008C245C" w:rsidRDefault="008C245C" w:rsidP="008C245C">
      <w:r>
        <w:t xml:space="preserve">Az automatikus bejelentkezés funkció implementálásával a bejelentkezett felhasználó adatait meg lehetne jegyezni, így elkerülhető lenne a folyamatos újra bejelentkezés szükségessége. Akár a </w:t>
      </w:r>
      <w:proofErr w:type="spellStart"/>
      <w:r>
        <w:t>biometrikus</w:t>
      </w:r>
      <w:proofErr w:type="spellEnd"/>
      <w:r>
        <w:t xml:space="preserve"> azonosítást is hozzá lehetne adni.</w:t>
      </w:r>
    </w:p>
    <w:p w14:paraId="1933EF25" w14:textId="48E3FB27" w:rsidR="008C245C" w:rsidRPr="008C245C" w:rsidRDefault="008C245C" w:rsidP="008C245C">
      <w:r>
        <w:t xml:space="preserve">Az alkalmazás személyiségét és azonosíthatóságát emelhetnénk egyedi logóval, mely a felhasználók számára könnyen felismerhető lenne és a </w:t>
      </w:r>
      <w:proofErr w:type="spellStart"/>
      <w:r>
        <w:t>BuXa</w:t>
      </w:r>
      <w:proofErr w:type="spellEnd"/>
      <w:r>
        <w:t xml:space="preserve"> alkalmazás védjegyévé válhatna.</w:t>
      </w:r>
    </w:p>
    <w:p w14:paraId="2502BB09" w14:textId="6D4577F5" w:rsidR="00993E7D" w:rsidRDefault="00993E7D" w:rsidP="00993E7D">
      <w:pPr>
        <w:pStyle w:val="Cmsor2"/>
      </w:pPr>
      <w:r>
        <w:t>Értékelés</w:t>
      </w:r>
    </w:p>
    <w:p w14:paraId="6DAD5D8E" w14:textId="0E85D864" w:rsidR="0061784D" w:rsidRDefault="0061784D" w:rsidP="0061784D">
      <w:r>
        <w:t xml:space="preserve">A szakdolgozat írása során számos értékes tapasztalattal gazdagodtam, különösen a </w:t>
      </w:r>
      <w:proofErr w:type="spellStart"/>
      <w:r>
        <w:t>Flutter</w:t>
      </w:r>
      <w:proofErr w:type="spellEnd"/>
      <w:r>
        <w:t xml:space="preserve">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w:t>
      </w:r>
      <w:r>
        <w:t xml:space="preserve">időbeosztással, </w:t>
      </w:r>
      <w:r>
        <w:t>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 xml:space="preserve">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w:t>
      </w:r>
      <w:r>
        <w:lastRenderedPageBreak/>
        <w:t>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Pr="0061784D" w:rsidRDefault="0061784D" w:rsidP="0061784D">
      <w:r>
        <w:t>Egy</w:t>
      </w:r>
      <w:r>
        <w:t xml:space="preserve"> egyetemi tanárom, </w:t>
      </w:r>
      <w:proofErr w:type="spellStart"/>
      <w:r>
        <w:t>Dr</w:t>
      </w:r>
      <w:proofErr w:type="spellEnd"/>
      <w:r>
        <w:t xml:space="preserve">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w:t>
      </w:r>
      <w:proofErr w:type="spellStart"/>
      <w:r>
        <w:t>korlátai</w:t>
      </w:r>
      <w:proofErr w:type="spellEnd"/>
      <w:r>
        <w:t xml:space="preserve"> miatt a hangsúlyt a projekt fontosabb aspektusaira kellett helyeznem. Ennek tudatában vagyok, és büszke vagyok arra, hogy sikerült megtalálnom az egyensúlyt a részletgazdagság és a projekt teljes funkcionalitása között.</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4" w:name="_Toc59896139"/>
      <w:r w:rsidRPr="00B50CAA">
        <w:lastRenderedPageBreak/>
        <w:t>Irodalomjegyzék</w:t>
      </w:r>
      <w:bookmarkEnd w:id="4"/>
    </w:p>
    <w:p w14:paraId="767D8B31" w14:textId="3CF4175C" w:rsidR="009804DF" w:rsidRPr="009804DF" w:rsidRDefault="009804DF" w:rsidP="009804DF">
      <w:r>
        <w:t>Az hivatkozások mind 2023 decemberéből vannak.</w:t>
      </w:r>
    </w:p>
    <w:p w14:paraId="2604F78B" w14:textId="4D83B958" w:rsidR="00A7083E" w:rsidRDefault="00A7083E" w:rsidP="00A7083E">
      <w:pPr>
        <w:pStyle w:val="Irodalomjegyzksor"/>
      </w:pPr>
      <w:r>
        <w:t xml:space="preserve">Firebase Authentication </w:t>
      </w:r>
      <w:hyperlink r:id="rId41" w:history="1">
        <w:r w:rsidR="00EF1078" w:rsidRPr="00582C94">
          <w:rPr>
            <w:rStyle w:val="Hiperhivatkozs"/>
          </w:rPr>
          <w:t>https://firebase.google.com/docs/auth</w:t>
        </w:r>
        <w:r w:rsidR="00EF1078">
          <w:br/>
        </w:r>
        <w:r w:rsidR="00EF1078" w:rsidRPr="00EF1078">
          <w:t>(20</w:t>
        </w:r>
        <w:r w:rsidR="00EF1078" w:rsidRPr="00EF1078">
          <w:t>23</w:t>
        </w:r>
      </w:hyperlink>
      <w:r w:rsidR="00EF1078">
        <w:t xml:space="preserve"> dec</w:t>
      </w:r>
      <w:r w:rsidR="00EF1078">
        <w:t>.</w:t>
      </w:r>
      <w:r w:rsidR="00EF1078">
        <w:t xml:space="preserve"> 7</w:t>
      </w:r>
      <w:r w:rsidR="00EF1078">
        <w:t>)</w:t>
      </w:r>
    </w:p>
    <w:p w14:paraId="27995841" w14:textId="1762C311" w:rsidR="00A7083E" w:rsidRDefault="00A7083E" w:rsidP="00A7083E">
      <w:pPr>
        <w:pStyle w:val="Irodalomjegyzksor"/>
      </w:pPr>
      <w:r>
        <w:t xml:space="preserve">Firebase Firestore Database </w:t>
      </w:r>
      <w:hyperlink r:id="rId42" w:history="1">
        <w:r w:rsidRPr="007D3CF3">
          <w:rPr>
            <w:rStyle w:val="Hiperhivatkozs"/>
          </w:rPr>
          <w:t>https://firebase.google.com/docs/firestore</w:t>
        </w:r>
      </w:hyperlink>
      <w:r w:rsidR="00EF1078">
        <w:rPr>
          <w:rStyle w:val="Hiperhivatkozs"/>
        </w:rPr>
        <w:br/>
      </w:r>
      <w:r w:rsidR="00EF1078" w:rsidRPr="00EF1078">
        <w:t>(2023 dec. 7)</w:t>
      </w:r>
    </w:p>
    <w:p w14:paraId="4FCDD22D" w14:textId="20B10979" w:rsidR="00A7083E" w:rsidRPr="00BD1D3B" w:rsidRDefault="0035597A" w:rsidP="006F512E">
      <w:pPr>
        <w:pStyle w:val="Irodalomjegyzksor"/>
        <w:rPr>
          <w:rStyle w:val="Hiperhivatkozs"/>
          <w:color w:val="auto"/>
          <w:u w:val="none"/>
        </w:rPr>
      </w:pPr>
      <w:r>
        <w:t xml:space="preserve">Flutter SQLite </w:t>
      </w:r>
      <w:hyperlink r:id="rId43" w:history="1">
        <w:r w:rsidRPr="007D3CF3">
          <w:rPr>
            <w:rStyle w:val="Hiperhivatkozs"/>
          </w:rPr>
          <w:t>https://docs.flutter.dev/</w:t>
        </w:r>
      </w:hyperlink>
      <w:r w:rsidR="00EF1078">
        <w:rPr>
          <w:rStyle w:val="Hiperhivatkozs"/>
        </w:rPr>
        <w:br/>
      </w:r>
      <w:r w:rsidR="00EF1078" w:rsidRPr="00EF1078">
        <w:rPr>
          <w:rStyle w:val="Hiperhivatkozs"/>
          <w:color w:val="auto"/>
          <w:u w:val="none"/>
        </w:rPr>
        <w:t>(2023 dec. 7)</w:t>
      </w:r>
    </w:p>
    <w:p w14:paraId="12B2E5FB" w14:textId="3E006485" w:rsidR="00BD1D3B" w:rsidRDefault="00BD1D3B" w:rsidP="006F512E">
      <w:pPr>
        <w:pStyle w:val="Irodalomjegyzksor"/>
      </w:pPr>
      <w:r w:rsidRPr="00BD1D3B">
        <w:t>Firestore NoSQL</w:t>
      </w:r>
      <w:r>
        <w:t xml:space="preserve"> </w:t>
      </w:r>
      <w:hyperlink r:id="rId44" w:history="1">
        <w:r w:rsidR="00EF1078" w:rsidRPr="00582C94">
          <w:rPr>
            <w:rStyle w:val="Hiperhivatkozs"/>
          </w:rPr>
          <w:t>https://youtu.be/v_hR4K4auoQ?si=DxwGKohOsnFBwBsL</w:t>
        </w:r>
      </w:hyperlink>
      <w:r w:rsidR="00EF1078">
        <w:rPr>
          <w:rStyle w:val="Hiperhivatkozs"/>
        </w:rPr>
        <w:br/>
      </w:r>
      <w:r w:rsidR="00EF1078" w:rsidRPr="00EF1078">
        <w:t>(2023 dec. 7)</w:t>
      </w:r>
    </w:p>
    <w:p w14:paraId="5FA1105C" w14:textId="612FB5B0"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5"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(2023 dec. 7)</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6"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7"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21D4B137"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8"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(2023 dec. 7)</w:t>
      </w:r>
    </w:p>
    <w:p w14:paraId="479C81CE" w14:textId="1889E409" w:rsidR="00EC78C9" w:rsidRDefault="00131FC6" w:rsidP="00EC78C9">
      <w:pPr>
        <w:pStyle w:val="Irodalomjegyzksor"/>
        <w:rPr>
          <w:rStyle w:val="Hiperhivatkozs"/>
          <w:color w:val="auto"/>
          <w:u w:val="none"/>
        </w:rPr>
      </w:pPr>
      <w:r w:rsidRPr="00131FC6">
        <w:t xml:space="preserve">Android Studio Emulator </w:t>
      </w:r>
      <w:hyperlink r:id="rId49"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(2023 dec. 7)</w:t>
      </w:r>
    </w:p>
    <w:p w14:paraId="31A80FC5" w14:textId="3D813E52" w:rsidR="00EC78C9" w:rsidRDefault="00EC78C9" w:rsidP="00EC78C9">
      <w:pPr>
        <w:pStyle w:val="Irodalomjegyzksor"/>
        <w:rPr>
          <w:rStyle w:val="Hiperhivatkozs"/>
          <w:color w:val="auto"/>
          <w:u w:val="none"/>
        </w:rPr>
      </w:pPr>
      <w:r>
        <w:rPr>
          <w:rStyle w:val="Hiperhivatkozs"/>
          <w:color w:val="auto"/>
          <w:u w:val="none"/>
        </w:rPr>
        <w:t xml:space="preserve">Clash of Clans </w:t>
      </w:r>
      <w:hyperlink r:id="rId50" w:history="1">
        <w:r w:rsidR="00EF1078" w:rsidRPr="00582C94">
          <w:rPr>
            <w:rStyle w:val="Hiperhivatkozs"/>
          </w:rPr>
          <w:t>https://clashofclans.fandom.com/wiki/Clash_of_Clans_Wiki</w:t>
        </w:r>
      </w:hyperlink>
      <w:r w:rsidR="00EF1078">
        <w:rPr>
          <w:rStyle w:val="Hiperhivatkozs"/>
        </w:rPr>
        <w:br/>
      </w:r>
      <w:r w:rsidR="00EF1078" w:rsidRPr="00EF1078">
        <w:rPr>
          <w:rStyle w:val="Hiperhivatkozs"/>
          <w:color w:val="auto"/>
          <w:u w:val="none"/>
        </w:rPr>
        <w:t>(2023 dec. 7)</w:t>
      </w:r>
    </w:p>
    <w:p w14:paraId="2F876BC1" w14:textId="0A6BC71A"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51"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(2023 dec. 7)</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52"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00B8DE84" w:rsidR="00986D0D" w:rsidRPr="0093111B" w:rsidRDefault="00986D0D" w:rsidP="00EC78C9">
      <w:pPr>
        <w:pStyle w:val="Irodalomjegyzksor"/>
        <w:rPr>
          <w:rStyle w:val="Hiperhivatkozs"/>
          <w:color w:val="auto"/>
          <w:u w:val="none"/>
        </w:rPr>
      </w:pPr>
      <w:r>
        <w:lastRenderedPageBreak/>
        <w:t xml:space="preserve">ACID </w:t>
      </w:r>
      <w:hyperlink r:id="rId53"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(2023 dec. 7)</w:t>
      </w:r>
    </w:p>
    <w:p w14:paraId="428252F4" w14:textId="3A180C70" w:rsidR="0093111B" w:rsidRPr="00AD1CC3" w:rsidRDefault="0093111B" w:rsidP="00EC78C9">
      <w:pPr>
        <w:pStyle w:val="Irodalomjegyzksor"/>
        <w:rPr>
          <w:rStyle w:val="Hiperhivatkozs"/>
          <w:color w:val="auto"/>
          <w:u w:val="none"/>
        </w:rPr>
      </w:pPr>
      <w:r>
        <w:t xml:space="preserve">Dart language </w:t>
      </w:r>
      <w:hyperlink r:id="rId54" w:history="1">
        <w:r w:rsidR="00AD1CC3" w:rsidRPr="00582C94">
          <w:rPr>
            <w:rStyle w:val="Hiperhivatkozs"/>
          </w:rPr>
          <w:t>https://dart.dev/</w:t>
        </w:r>
      </w:hyperlink>
      <w:r w:rsidR="00BC646F">
        <w:rPr>
          <w:rStyle w:val="Hiperhivatkozs"/>
        </w:rPr>
        <w:br/>
      </w:r>
      <w:r w:rsidR="00BC646F" w:rsidRPr="00BC646F">
        <w:rPr>
          <w:rStyle w:val="Hiperhivatkozs"/>
          <w:color w:val="auto"/>
          <w:u w:val="none"/>
        </w:rPr>
        <w:t>(2023 dec. 7)</w:t>
      </w:r>
    </w:p>
    <w:p w14:paraId="3908446B" w14:textId="5BE4A355"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(2023 dec. 7)</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55"/>
      <w:footerReference w:type="default" r:id="rId5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F88E9" w14:textId="77777777" w:rsidR="00806100" w:rsidRDefault="00806100">
      <w:r>
        <w:separator/>
      </w:r>
    </w:p>
  </w:endnote>
  <w:endnote w:type="continuationSeparator" w:id="0">
    <w:p w14:paraId="3D097134" w14:textId="77777777" w:rsidR="00806100" w:rsidRDefault="0080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6C3E9" w14:textId="77777777" w:rsidR="00806100" w:rsidRDefault="00806100">
      <w:r>
        <w:separator/>
      </w:r>
    </w:p>
  </w:footnote>
  <w:footnote w:type="continuationSeparator" w:id="0">
    <w:p w14:paraId="31B04087" w14:textId="77777777" w:rsidR="00806100" w:rsidRDefault="00806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 w:numId="53" w16cid:durableId="525143871">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0C97"/>
    <w:rsid w:val="000A5A54"/>
    <w:rsid w:val="000A7483"/>
    <w:rsid w:val="000B0CFA"/>
    <w:rsid w:val="000B1BB6"/>
    <w:rsid w:val="000B53E0"/>
    <w:rsid w:val="000B59F4"/>
    <w:rsid w:val="000C4529"/>
    <w:rsid w:val="000D0385"/>
    <w:rsid w:val="000E5471"/>
    <w:rsid w:val="000F3353"/>
    <w:rsid w:val="001308E0"/>
    <w:rsid w:val="00131FC6"/>
    <w:rsid w:val="00132474"/>
    <w:rsid w:val="00152999"/>
    <w:rsid w:val="00162232"/>
    <w:rsid w:val="00171054"/>
    <w:rsid w:val="00172B80"/>
    <w:rsid w:val="00177362"/>
    <w:rsid w:val="001A32A6"/>
    <w:rsid w:val="001A57BC"/>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3913"/>
    <w:rsid w:val="002B6D79"/>
    <w:rsid w:val="002C1CBF"/>
    <w:rsid w:val="002C45DB"/>
    <w:rsid w:val="002D0163"/>
    <w:rsid w:val="002D05D4"/>
    <w:rsid w:val="002D0621"/>
    <w:rsid w:val="002D5C6A"/>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744B3"/>
    <w:rsid w:val="00382928"/>
    <w:rsid w:val="00383ECB"/>
    <w:rsid w:val="003869E6"/>
    <w:rsid w:val="00394617"/>
    <w:rsid w:val="003A4CDB"/>
    <w:rsid w:val="003B671F"/>
    <w:rsid w:val="003B784F"/>
    <w:rsid w:val="003C03D0"/>
    <w:rsid w:val="003C54BB"/>
    <w:rsid w:val="003D4AF1"/>
    <w:rsid w:val="003E70B1"/>
    <w:rsid w:val="003F0EBD"/>
    <w:rsid w:val="003F2BD1"/>
    <w:rsid w:val="003F5425"/>
    <w:rsid w:val="00402518"/>
    <w:rsid w:val="00410924"/>
    <w:rsid w:val="0041240C"/>
    <w:rsid w:val="0041592F"/>
    <w:rsid w:val="00431FFF"/>
    <w:rsid w:val="00440935"/>
    <w:rsid w:val="00440DA8"/>
    <w:rsid w:val="0048395A"/>
    <w:rsid w:val="004851C7"/>
    <w:rsid w:val="00486203"/>
    <w:rsid w:val="00486C1A"/>
    <w:rsid w:val="00493185"/>
    <w:rsid w:val="00497298"/>
    <w:rsid w:val="004A210C"/>
    <w:rsid w:val="004A3507"/>
    <w:rsid w:val="004A4B8D"/>
    <w:rsid w:val="004A6E50"/>
    <w:rsid w:val="004C2896"/>
    <w:rsid w:val="004D062A"/>
    <w:rsid w:val="004E3B84"/>
    <w:rsid w:val="004F086F"/>
    <w:rsid w:val="004F09D7"/>
    <w:rsid w:val="004F7F04"/>
    <w:rsid w:val="00502A30"/>
    <w:rsid w:val="00510FF2"/>
    <w:rsid w:val="005119C6"/>
    <w:rsid w:val="005202C0"/>
    <w:rsid w:val="00523038"/>
    <w:rsid w:val="005524FC"/>
    <w:rsid w:val="005609A9"/>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50C7C"/>
    <w:rsid w:val="0065191B"/>
    <w:rsid w:val="0066174A"/>
    <w:rsid w:val="0066321C"/>
    <w:rsid w:val="00664936"/>
    <w:rsid w:val="00666F36"/>
    <w:rsid w:val="00675281"/>
    <w:rsid w:val="00681E99"/>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06100"/>
    <w:rsid w:val="008122A4"/>
    <w:rsid w:val="0081576B"/>
    <w:rsid w:val="00816BCB"/>
    <w:rsid w:val="008249AA"/>
    <w:rsid w:val="00854BDC"/>
    <w:rsid w:val="00862A70"/>
    <w:rsid w:val="00862DBA"/>
    <w:rsid w:val="00894522"/>
    <w:rsid w:val="008A12B5"/>
    <w:rsid w:val="008B2925"/>
    <w:rsid w:val="008B5C10"/>
    <w:rsid w:val="008C1B17"/>
    <w:rsid w:val="008C245C"/>
    <w:rsid w:val="008C4DF8"/>
    <w:rsid w:val="008C51FF"/>
    <w:rsid w:val="008E398A"/>
    <w:rsid w:val="008E7228"/>
    <w:rsid w:val="0090195A"/>
    <w:rsid w:val="0090541F"/>
    <w:rsid w:val="00907492"/>
    <w:rsid w:val="00915A86"/>
    <w:rsid w:val="00920EB7"/>
    <w:rsid w:val="0093111B"/>
    <w:rsid w:val="00940CB1"/>
    <w:rsid w:val="00964A4C"/>
    <w:rsid w:val="00970FCF"/>
    <w:rsid w:val="0097600F"/>
    <w:rsid w:val="009804DF"/>
    <w:rsid w:val="0098242A"/>
    <w:rsid w:val="00983353"/>
    <w:rsid w:val="0098532E"/>
    <w:rsid w:val="00986D0D"/>
    <w:rsid w:val="009921CD"/>
    <w:rsid w:val="00993E7D"/>
    <w:rsid w:val="009A32B9"/>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40A03"/>
    <w:rsid w:val="00A55FD0"/>
    <w:rsid w:val="00A62CA7"/>
    <w:rsid w:val="00A65FA0"/>
    <w:rsid w:val="00A70566"/>
    <w:rsid w:val="00A7083E"/>
    <w:rsid w:val="00A8083C"/>
    <w:rsid w:val="00A8681D"/>
    <w:rsid w:val="00A87C7B"/>
    <w:rsid w:val="00A94353"/>
    <w:rsid w:val="00A96F62"/>
    <w:rsid w:val="00AB2196"/>
    <w:rsid w:val="00AB511F"/>
    <w:rsid w:val="00AC5703"/>
    <w:rsid w:val="00AD1CC3"/>
    <w:rsid w:val="00AE05C4"/>
    <w:rsid w:val="00AE2139"/>
    <w:rsid w:val="00AE3F98"/>
    <w:rsid w:val="00AE5D3A"/>
    <w:rsid w:val="00AF55BD"/>
    <w:rsid w:val="00B02747"/>
    <w:rsid w:val="00B1008F"/>
    <w:rsid w:val="00B13FD0"/>
    <w:rsid w:val="00B3207C"/>
    <w:rsid w:val="00B4104A"/>
    <w:rsid w:val="00B41EC3"/>
    <w:rsid w:val="00B42B64"/>
    <w:rsid w:val="00B50CAA"/>
    <w:rsid w:val="00B8104B"/>
    <w:rsid w:val="00B87173"/>
    <w:rsid w:val="00B911E6"/>
    <w:rsid w:val="00B96880"/>
    <w:rsid w:val="00BB52D7"/>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04D8"/>
    <w:rsid w:val="00C476B0"/>
    <w:rsid w:val="00C53F92"/>
    <w:rsid w:val="00C57D36"/>
    <w:rsid w:val="00C620E8"/>
    <w:rsid w:val="00C70262"/>
    <w:rsid w:val="00C70FB2"/>
    <w:rsid w:val="00C73DEE"/>
    <w:rsid w:val="00C84464"/>
    <w:rsid w:val="00C94815"/>
    <w:rsid w:val="00CA0CB6"/>
    <w:rsid w:val="00CC35A7"/>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0D4F"/>
    <w:rsid w:val="00D95E2C"/>
    <w:rsid w:val="00DA376F"/>
    <w:rsid w:val="00DB4F4B"/>
    <w:rsid w:val="00DC1593"/>
    <w:rsid w:val="00DD6A58"/>
    <w:rsid w:val="00DE2BA5"/>
    <w:rsid w:val="00DE3FCA"/>
    <w:rsid w:val="00DE77B5"/>
    <w:rsid w:val="00DE7D1D"/>
    <w:rsid w:val="00E07EE4"/>
    <w:rsid w:val="00E11600"/>
    <w:rsid w:val="00E11AFA"/>
    <w:rsid w:val="00E16484"/>
    <w:rsid w:val="00E217A0"/>
    <w:rsid w:val="00E402F2"/>
    <w:rsid w:val="00E40DE8"/>
    <w:rsid w:val="00E42E83"/>
    <w:rsid w:val="00E42F0D"/>
    <w:rsid w:val="00E462C6"/>
    <w:rsid w:val="00E47550"/>
    <w:rsid w:val="00E53338"/>
    <w:rsid w:val="00E720D1"/>
    <w:rsid w:val="00E8385C"/>
    <w:rsid w:val="00E83DB8"/>
    <w:rsid w:val="00E86A0C"/>
    <w:rsid w:val="00E95810"/>
    <w:rsid w:val="00EA2ED3"/>
    <w:rsid w:val="00EA7490"/>
    <w:rsid w:val="00EB1C43"/>
    <w:rsid w:val="00EB5B8A"/>
    <w:rsid w:val="00EC3B37"/>
    <w:rsid w:val="00EC5270"/>
    <w:rsid w:val="00EC78C9"/>
    <w:rsid w:val="00ED24FC"/>
    <w:rsid w:val="00EE1A1F"/>
    <w:rsid w:val="00EE2264"/>
    <w:rsid w:val="00EF1078"/>
    <w:rsid w:val="00EF7539"/>
    <w:rsid w:val="00F045D3"/>
    <w:rsid w:val="00F050F9"/>
    <w:rsid w:val="00F070D8"/>
    <w:rsid w:val="00F35291"/>
    <w:rsid w:val="00F61318"/>
    <w:rsid w:val="00F77836"/>
    <w:rsid w:val="00F94255"/>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388">
      <w:bodyDiv w:val="1"/>
      <w:marLeft w:val="0"/>
      <w:marRight w:val="0"/>
      <w:marTop w:val="0"/>
      <w:marBottom w:val="0"/>
      <w:divBdr>
        <w:top w:val="none" w:sz="0" w:space="0" w:color="auto"/>
        <w:left w:val="none" w:sz="0" w:space="0" w:color="auto"/>
        <w:bottom w:val="none" w:sz="0" w:space="0" w:color="auto"/>
        <w:right w:val="none" w:sz="0" w:space="0" w:color="auto"/>
      </w:divBdr>
      <w:divsChild>
        <w:div w:id="656687028">
          <w:marLeft w:val="0"/>
          <w:marRight w:val="0"/>
          <w:marTop w:val="0"/>
          <w:marBottom w:val="0"/>
          <w:divBdr>
            <w:top w:val="none" w:sz="0" w:space="0" w:color="auto"/>
            <w:left w:val="none" w:sz="0" w:space="0" w:color="auto"/>
            <w:bottom w:val="none" w:sz="0" w:space="0" w:color="auto"/>
            <w:right w:val="none" w:sz="0" w:space="0" w:color="auto"/>
          </w:divBdr>
          <w:divsChild>
            <w:div w:id="503710125">
              <w:marLeft w:val="0"/>
              <w:marRight w:val="0"/>
              <w:marTop w:val="0"/>
              <w:marBottom w:val="0"/>
              <w:divBdr>
                <w:top w:val="none" w:sz="0" w:space="0" w:color="auto"/>
                <w:left w:val="none" w:sz="0" w:space="0" w:color="auto"/>
                <w:bottom w:val="none" w:sz="0" w:space="0" w:color="auto"/>
                <w:right w:val="none" w:sz="0" w:space="0" w:color="auto"/>
              </w:divBdr>
            </w:div>
            <w:div w:id="1686589715">
              <w:marLeft w:val="0"/>
              <w:marRight w:val="0"/>
              <w:marTop w:val="0"/>
              <w:marBottom w:val="0"/>
              <w:divBdr>
                <w:top w:val="none" w:sz="0" w:space="0" w:color="auto"/>
                <w:left w:val="none" w:sz="0" w:space="0" w:color="auto"/>
                <w:bottom w:val="none" w:sz="0" w:space="0" w:color="auto"/>
                <w:right w:val="none" w:sz="0" w:space="0" w:color="auto"/>
              </w:divBdr>
            </w:div>
            <w:div w:id="1838036794">
              <w:marLeft w:val="0"/>
              <w:marRight w:val="0"/>
              <w:marTop w:val="0"/>
              <w:marBottom w:val="0"/>
              <w:divBdr>
                <w:top w:val="none" w:sz="0" w:space="0" w:color="auto"/>
                <w:left w:val="none" w:sz="0" w:space="0" w:color="auto"/>
                <w:bottom w:val="none" w:sz="0" w:space="0" w:color="auto"/>
                <w:right w:val="none" w:sz="0" w:space="0" w:color="auto"/>
              </w:divBdr>
            </w:div>
            <w:div w:id="1029721349">
              <w:marLeft w:val="0"/>
              <w:marRight w:val="0"/>
              <w:marTop w:val="0"/>
              <w:marBottom w:val="0"/>
              <w:divBdr>
                <w:top w:val="none" w:sz="0" w:space="0" w:color="auto"/>
                <w:left w:val="none" w:sz="0" w:space="0" w:color="auto"/>
                <w:bottom w:val="none" w:sz="0" w:space="0" w:color="auto"/>
                <w:right w:val="none" w:sz="0" w:space="0" w:color="auto"/>
              </w:divBdr>
            </w:div>
            <w:div w:id="1250849946">
              <w:marLeft w:val="0"/>
              <w:marRight w:val="0"/>
              <w:marTop w:val="0"/>
              <w:marBottom w:val="0"/>
              <w:divBdr>
                <w:top w:val="none" w:sz="0" w:space="0" w:color="auto"/>
                <w:left w:val="none" w:sz="0" w:space="0" w:color="auto"/>
                <w:bottom w:val="none" w:sz="0" w:space="0" w:color="auto"/>
                <w:right w:val="none" w:sz="0" w:space="0" w:color="auto"/>
              </w:divBdr>
            </w:div>
            <w:div w:id="1699814463">
              <w:marLeft w:val="0"/>
              <w:marRight w:val="0"/>
              <w:marTop w:val="0"/>
              <w:marBottom w:val="0"/>
              <w:divBdr>
                <w:top w:val="none" w:sz="0" w:space="0" w:color="auto"/>
                <w:left w:val="none" w:sz="0" w:space="0" w:color="auto"/>
                <w:bottom w:val="none" w:sz="0" w:space="0" w:color="auto"/>
                <w:right w:val="none" w:sz="0" w:space="0" w:color="auto"/>
              </w:divBdr>
            </w:div>
            <w:div w:id="733089351">
              <w:marLeft w:val="0"/>
              <w:marRight w:val="0"/>
              <w:marTop w:val="0"/>
              <w:marBottom w:val="0"/>
              <w:divBdr>
                <w:top w:val="none" w:sz="0" w:space="0" w:color="auto"/>
                <w:left w:val="none" w:sz="0" w:space="0" w:color="auto"/>
                <w:bottom w:val="none" w:sz="0" w:space="0" w:color="auto"/>
                <w:right w:val="none" w:sz="0" w:space="0" w:color="auto"/>
              </w:divBdr>
            </w:div>
            <w:div w:id="926117134">
              <w:marLeft w:val="0"/>
              <w:marRight w:val="0"/>
              <w:marTop w:val="0"/>
              <w:marBottom w:val="0"/>
              <w:divBdr>
                <w:top w:val="none" w:sz="0" w:space="0" w:color="auto"/>
                <w:left w:val="none" w:sz="0" w:space="0" w:color="auto"/>
                <w:bottom w:val="none" w:sz="0" w:space="0" w:color="auto"/>
                <w:right w:val="none" w:sz="0" w:space="0" w:color="auto"/>
              </w:divBdr>
            </w:div>
            <w:div w:id="1805922627">
              <w:marLeft w:val="0"/>
              <w:marRight w:val="0"/>
              <w:marTop w:val="0"/>
              <w:marBottom w:val="0"/>
              <w:divBdr>
                <w:top w:val="none" w:sz="0" w:space="0" w:color="auto"/>
                <w:left w:val="none" w:sz="0" w:space="0" w:color="auto"/>
                <w:bottom w:val="none" w:sz="0" w:space="0" w:color="auto"/>
                <w:right w:val="none" w:sz="0" w:space="0" w:color="auto"/>
              </w:divBdr>
            </w:div>
            <w:div w:id="2136554183">
              <w:marLeft w:val="0"/>
              <w:marRight w:val="0"/>
              <w:marTop w:val="0"/>
              <w:marBottom w:val="0"/>
              <w:divBdr>
                <w:top w:val="none" w:sz="0" w:space="0" w:color="auto"/>
                <w:left w:val="none" w:sz="0" w:space="0" w:color="auto"/>
                <w:bottom w:val="none" w:sz="0" w:space="0" w:color="auto"/>
                <w:right w:val="none" w:sz="0" w:space="0" w:color="auto"/>
              </w:divBdr>
            </w:div>
            <w:div w:id="1981307034">
              <w:marLeft w:val="0"/>
              <w:marRight w:val="0"/>
              <w:marTop w:val="0"/>
              <w:marBottom w:val="0"/>
              <w:divBdr>
                <w:top w:val="none" w:sz="0" w:space="0" w:color="auto"/>
                <w:left w:val="none" w:sz="0" w:space="0" w:color="auto"/>
                <w:bottom w:val="none" w:sz="0" w:space="0" w:color="auto"/>
                <w:right w:val="none" w:sz="0" w:space="0" w:color="auto"/>
              </w:divBdr>
            </w:div>
            <w:div w:id="707610227">
              <w:marLeft w:val="0"/>
              <w:marRight w:val="0"/>
              <w:marTop w:val="0"/>
              <w:marBottom w:val="0"/>
              <w:divBdr>
                <w:top w:val="none" w:sz="0" w:space="0" w:color="auto"/>
                <w:left w:val="none" w:sz="0" w:space="0" w:color="auto"/>
                <w:bottom w:val="none" w:sz="0" w:space="0" w:color="auto"/>
                <w:right w:val="none" w:sz="0" w:space="0" w:color="auto"/>
              </w:divBdr>
            </w:div>
            <w:div w:id="971860129">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28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firebase.google.com/docs/firestore" TargetMode="External"/><Relationship Id="rId47" Type="http://schemas.openxmlformats.org/officeDocument/2006/relationships/hyperlink" Target="https://docs.flutter.dev/get-started/editor" TargetMode="External"/><Relationship Id="rId50" Type="http://schemas.openxmlformats.org/officeDocument/2006/relationships/hyperlink" Target="https://clashofclans.fandom.com/wiki/Clash_of_Clans_Wiki"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53" Type="http://schemas.openxmlformats.org/officeDocument/2006/relationships/hyperlink" Target="https://hu.wikipedia.org/wiki/ACI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flutter.dev/" TargetMode="External"/><Relationship Id="rId48" Type="http://schemas.openxmlformats.org/officeDocument/2006/relationships/hyperlink" Target="https://docs.flutter.dev/tools/vs-code?gclid=CjwKCAiApaarBhB7EiwAYiMwqgafYL7obBKo8GDa-94skv1Uc7PphJNgjs1lI_4dyRFNX6JLJmFpEBoCNaAQAvD_BwE&amp;gclsrc=aw.d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en.wikipedia.org/wiki/Revolut"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kinsta.com/knowledgebase/what-is-github/" TargetMode="External"/><Relationship Id="rId20" Type="http://schemas.openxmlformats.org/officeDocument/2006/relationships/image" Target="media/image10.png"/><Relationship Id="rId41" Type="http://schemas.openxmlformats.org/officeDocument/2006/relationships/hyperlink" Target="https://firebase.google.com/docs/auth%20(2023" TargetMode="External"/><Relationship Id="rId54" Type="http://schemas.openxmlformats.org/officeDocument/2006/relationships/hyperlink" Target="https://dart.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android.com/studio/run/emulator" TargetMode="External"/><Relationship Id="rId57" Type="http://schemas.openxmlformats.org/officeDocument/2006/relationships/fontTable" Target="fontTable.xml"/><Relationship Id="rId10" Type="http://schemas.openxmlformats.org/officeDocument/2006/relationships/hyperlink" Target="file:///C:\Users\User\Downloads\DiplomatervSablon_v3.2_hu.docx" TargetMode="External"/><Relationship Id="rId31" Type="http://schemas.openxmlformats.org/officeDocument/2006/relationships/image" Target="media/image21.png"/><Relationship Id="rId44" Type="http://schemas.openxmlformats.org/officeDocument/2006/relationships/hyperlink" Target="https://youtu.be/v_hR4K4auoQ?si=DxwGKohOsnFBwBsL" TargetMode="External"/><Relationship Id="rId52" Type="http://schemas.openxmlformats.org/officeDocument/2006/relationships/hyperlink" Target="https://digital-solutions.consulting/uncategorized/repository-in-androids-mvvm-architec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7717</TotalTime>
  <Pages>51</Pages>
  <Words>7494</Words>
  <Characters>51711</Characters>
  <Application>Microsoft Office Word</Application>
  <DocSecurity>0</DocSecurity>
  <Lines>430</Lines>
  <Paragraphs>118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59087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188</cp:revision>
  <cp:lastPrinted>2023-11-16T15:08:00Z</cp:lastPrinted>
  <dcterms:created xsi:type="dcterms:W3CDTF">2023-02-27T06:58:00Z</dcterms:created>
  <dcterms:modified xsi:type="dcterms:W3CDTF">2023-12-07T08:49:00Z</dcterms:modified>
</cp:coreProperties>
</file>