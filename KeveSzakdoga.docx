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56F9592A"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4DD29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BuXa, és a Flutter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r w:rsidRPr="00B50CAA">
        <w:lastRenderedPageBreak/>
        <w:t>Abstract</w:t>
      </w:r>
      <w:bookmarkEnd w:id="1"/>
    </w:p>
    <w:p w14:paraId="557610A4" w14:textId="45972D6F" w:rsidR="00C11773" w:rsidRDefault="00C11773" w:rsidP="00C11773">
      <w:r>
        <w:t>The topic of my thesis is the design and implementation of an application aimed at simplifying financial planning and expense management. My starting point was the lack of a suitable application for managing my finances, which is an important aspect of a responsible individual's life. I elaborate on this in detail under the title of my motivation.</w:t>
      </w:r>
    </w:p>
    <w:p w14:paraId="394F0494" w14:textId="70F4D654" w:rsidR="00C11773" w:rsidRDefault="00C11773" w:rsidP="00C11773">
      <w:r>
        <w:t>Based on the recognition of the problem, I decided to design and implement an application that helps users with financial planning in a very user-friendly manner. The application is named BuXa and is written using the Flutter framework, allowing its accessibility both on the web and on the Android platform. The features of the application include tracking income and expenses, creating various pockets for convenient and transparent organization, and managing debts, including calculating the optimal method of entering debts between introduced individuals. In addition, various queries can be executed with the application.</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Ezen elképzelésemet az motiválta, hogy nem találtam olyan alkalmazást, amely teljes mértékben testreszabható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Wallet</w:t>
      </w:r>
      <w:r w:rsidR="003F2BD1">
        <w:t>-et</w:t>
      </w:r>
      <w:r w:rsidR="003F2BD1">
        <w:t xml:space="preserve">, mint </w:t>
      </w:r>
      <w:r w:rsidR="003F2BD1">
        <w:t xml:space="preserve">az </w:t>
      </w:r>
      <w:r w:rsidR="003F2BD1">
        <w:t>egyike legnépszerűbb "payment tracker"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F2074F6" w:rsidR="003F2BD1" w:rsidRDefault="0065191B" w:rsidP="00EF7539">
      <w:pPr>
        <w:pStyle w:val="Kpalrs"/>
      </w:pPr>
      <w:fldSimple w:instr=" SEQ ábra \* ARABIC ">
        <w:r w:rsidR="00DE04DD">
          <w:rPr>
            <w:noProof/>
          </w:rPr>
          <w:t>1</w:t>
        </w:r>
      </w:fldSimple>
      <w:r>
        <w:t>. ábra</w:t>
      </w:r>
      <w:r w:rsidR="00093EB1">
        <w:t>: Wallet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Azt tapasztaltam, hogy az alkalmazás egyszerűségének hiánya fusztrációhoz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Revolut-felhasználói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Firebase SDK-t alkalmaztam a felhasználói autentikációhoz és a Firestore adatbázishoz, amely lehetővé teszi a hatékony és biztonságos adatkezelést. A fejlesztést a Flutter nyílt forráskódú UI keretrendszerével hajtottam végre, ahol a programozási nyelv a Dart volt. A kódbázist az MVVM </w:t>
      </w:r>
      <w:r>
        <w:t xml:space="preserve">Repository </w:t>
      </w:r>
      <w:r>
        <w:t>(Model-View-ViewModel) tervezési mintával készítettem el, biztosítva ezzel a kód struktúrájának tisztaságát és könnyű karbantarthatóságát a különböző rétegek szétválasztásával (ViewModel, Repository).</w:t>
      </w:r>
    </w:p>
    <w:p w14:paraId="1E057194" w14:textId="4B01A3A3" w:rsidR="00A8083C" w:rsidRDefault="00A8083C" w:rsidP="006C49C7">
      <w:pPr>
        <w:pStyle w:val="Cmsor2"/>
      </w:pPr>
      <w:r>
        <w:t>A dolgozat felépítése</w:t>
      </w:r>
    </w:p>
    <w:p w14:paraId="735ED7A4" w14:textId="14D8751D"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rsidR="00F36863">
        <w:fldChar w:fldCharType="begin"/>
      </w:r>
      <w:r w:rsidR="00F36863">
        <w:instrText xml:space="preserve"> REF _Ref152836090 \r \h </w:instrText>
      </w:r>
      <w:r w:rsidR="00F36863">
        <w:fldChar w:fldCharType="separate"/>
      </w:r>
      <w:r w:rsidR="00F36863">
        <w:t>2</w:t>
      </w:r>
      <w:r w:rsidR="00F36863">
        <w:fldChar w:fldCharType="end"/>
      </w:r>
    </w:p>
    <w:p w14:paraId="6E4A6A0C" w14:textId="2DB57C8F" w:rsidR="00F36863" w:rsidRDefault="00F36863" w:rsidP="00BD5ED5">
      <w:r>
        <w:t>KERESZTHIVATKOZASOK</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A tervezési fejezet részeként bemutatom az előzményeket és az ötlet kialakulását, majd részletesen specifikálom az alkalmazás főbb funkcióit. A use case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lastRenderedPageBreak/>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bookmarkStart w:id="4" w:name="_Ref152836090"/>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4"/>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r>
        <w:t>Firebase Authentication</w:t>
      </w:r>
    </w:p>
    <w:p w14:paraId="43D117AF" w14:textId="50C98CAB" w:rsidR="00431FFF" w:rsidRDefault="00431FFF" w:rsidP="00431FFF">
      <w:r w:rsidRPr="00431FFF">
        <w:t>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Firebase Authentication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r>
        <w:t>Firebase Firestore Database</w:t>
      </w:r>
    </w:p>
    <w:p w14:paraId="2CB805C6" w14:textId="6B3427F7" w:rsidR="00A11B9B" w:rsidRDefault="00595EC9" w:rsidP="00A11B9B">
      <w:r w:rsidRPr="00595EC9">
        <w:t>A Cloud Firestore egy rendkívül alkalmazkodó, könnyen skálázható adatbázis, amelyet a Firebase és a Google Cloud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Cloud Firestore ideális választás az olyan projektek számára, amelyek rugalmasságot, megbízhatóságot és valós idejű adatkezelést igényelnek.</w:t>
      </w:r>
      <w:r w:rsidR="001F599C">
        <w:t xml:space="preserve"> </w:t>
      </w:r>
      <w:r w:rsidR="001F599C" w:rsidRPr="001F599C">
        <w:t xml:space="preserve">A Cloud Firestore NoSQL adatbázis, ami rugalmas dokumentumorientált modellt alkalmaz, nem relációs adatstruktúrával. A NoSQL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r>
        <w:t>SQLite</w:t>
      </w:r>
    </w:p>
    <w:p w14:paraId="1C695182" w14:textId="16ABBD6C" w:rsidR="00A7083E" w:rsidRDefault="00A7083E" w:rsidP="00A7083E">
      <w:r>
        <w:t>A Flutter SQLite egy hatékony és könnyen használható adatbáziskezelő megoldás, amelyet a Flutter keretrendszerrel való mobilalkalmazás-fejlesztés során alkalmaznak. A SQLite adatbázis motorra épül, amely egy könnyű, beépített relációs adatbázis, így a Flutter fejlesztőknek lehetőségük van egyszerűen és hatékonyan tárolni, lekérdezni és frissíteni az adatokat az alkalmazásukban. A Flutter SQLite technológia előnyei közé tartozik a platformfüggetlenség, mivel a Flutter maga is egy cross-platform keretrendszer, így az alkalmazások egyszerre futtathatók iOS-en és Androidon. (weben sajnos nem működik) A</w:t>
      </w:r>
      <w:r w:rsidR="00F045D3">
        <w:t>z</w:t>
      </w:r>
      <w:r>
        <w:t xml:space="preserve"> SQLite használata lehetővé teszi az adatok helyi tárolását, ami különösen előnyös offline működés vagy adatok gyors elérésének szükségessége esetén. </w:t>
      </w:r>
      <w:r w:rsidR="004F09D7" w:rsidRPr="004F09D7">
        <w:t>Az én alkalmazásom esetében a Flutter SQLite technológiát kizárólag a mobil Android platformon alkalmazom annak érdekében, hogy az alkalmazás offline módban is hatékonyan működjön.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A GitHub egy kollaboratív fejlesztési platform, melyet a fejlesztők világszerte használnak projektjeik verziókezelésére és együttműködésük elősegítésére az egyik legnépszerűbb eszköz a programozók körében. A GitHub egy webes platform és hosting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Visual Studio Code</w:t>
      </w:r>
    </w:p>
    <w:p w14:paraId="247C24CA" w14:textId="7E1E1BA3" w:rsidR="00915A86" w:rsidRDefault="00915A86" w:rsidP="00E462C6">
      <w:r>
        <w:t>A Visual Studio Code (VSCode) a modern, könnyűsúlyú, és kiterjedt szövegszerkesztő és fejlesztőkörnyezet, amely széles körben elterjedt a fejlesztők között, nem kivétel innen a Flutter alkalmazások készítői. A VSCode rendelkezik olyan kiegészítőkkel, amelyek lehetővé teszik a hatékony Flutter fejlesztést. A Flutter és Dart kiterjesztések széles skáláját kínálja, amelyek segítik a fejlesztőket a kódírásban, hibakeresésben és az alkalmazások gyors és hatékony építésében.</w:t>
      </w:r>
      <w:r w:rsidR="00E462C6">
        <w:t xml:space="preserve"> </w:t>
      </w:r>
      <w:r>
        <w:t>A VSCode beépített Git integrációval rendelkezik, ami lehetővé teszi a projekt verziókezelését és együttműködését a Git segítségével. A verziókezelési funkciók segítik a változtatások nyomon követését, visszavonását, és könnyű együttműködést biztosítanak.</w:t>
      </w:r>
      <w:r w:rsidR="00E462C6">
        <w:t xml:space="preserve"> </w:t>
      </w:r>
      <w:r>
        <w:t>A VSCode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r>
        <w:t>Flutter</w:t>
      </w:r>
    </w:p>
    <w:p w14:paraId="7CAE5F3F" w14:textId="426FC936" w:rsidR="00B1008F" w:rsidRDefault="00B1008F" w:rsidP="00B1008F">
      <w:r>
        <w:t>A Flutter egy nyílt forráskódú mobilalkalmazás-fejlesztő keretrendszer, melyet a Google készített, és kifejezetten a gyors és hatékony crosplatform-ú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A Flutterben az alkalmazásokat widgetek segítségével építjük fel, amelyek önálló, kis részegységek és az UI-elemek képviselői. A widgetek moduláris alkotók, amelyeket könnyedén kombinálhatunk és testreszabhatunk az alkalmazás egyedi igényei szerint.</w:t>
      </w:r>
    </w:p>
    <w:p w14:paraId="1189D578" w14:textId="24D9560B" w:rsidR="00B1008F" w:rsidRDefault="00B1008F" w:rsidP="00B1008F">
      <w:r>
        <w:t xml:space="preserve">Ezenkívül a Flutter lehetővé teszi a crosplatform-ú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Reload" funkció egyedi fejlesztői élményt nyújt, lehetővé téve az azonnali visszajelzést és a gyors iterációt a kód fejlesztése során. A Flutter segítségével könnyedén </w:t>
      </w:r>
      <w:r>
        <w:lastRenderedPageBreak/>
        <w:t>kialakíthatók gyönyörű és testreszabható felületek, a fejlesztők pedig könnyen integrálhatnak platformspecifikus kódot az alkalmazásokba. A keretrendszer további előnyeit az optimális teljesítmény, a kiterjedt fejlesztői közösség és a platformfüggetlenség teszi teljessé. A Flutter segítségével modern, hatékony és crostplatform-ú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Android Studio emulátor</w:t>
      </w:r>
    </w:p>
    <w:p w14:paraId="7232739B" w14:textId="748C4624" w:rsidR="00AE3F98" w:rsidRDefault="00AE3F98" w:rsidP="00AE3F98">
      <w:r>
        <w:t>Az Android Studio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Az Android Studio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r>
        <w:t>Use</w:t>
      </w:r>
      <w:r w:rsidR="00A96F62">
        <w:t xml:space="preserve"> C</w:t>
      </w:r>
      <w:r>
        <w:t>ase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7A9EC051" w:rsidR="00F61318" w:rsidRDefault="00000000" w:rsidP="008A12B5">
      <w:pPr>
        <w:pStyle w:val="Kpalrs"/>
      </w:pPr>
      <w:fldSimple w:instr=" SEQ ábra \* ARABIC ">
        <w:r w:rsidR="00DE04DD">
          <w:rPr>
            <w:noProof/>
          </w:rPr>
          <w:t>2</w:t>
        </w:r>
      </w:fldSimple>
      <w:r w:rsidR="002D05D4">
        <w:t>. ábra</w:t>
      </w:r>
      <w:r w:rsidR="00093EB1">
        <w:t>:</w:t>
      </w:r>
      <w:r w:rsidR="002D05D4">
        <w:t xml:space="preserve"> </w:t>
      </w:r>
      <w:r w:rsidR="00093EB1">
        <w:t>U</w:t>
      </w:r>
      <w:r w:rsidR="002D05D4">
        <w:t>se case diagram</w:t>
      </w:r>
      <w:r w:rsidR="00093EB1">
        <w:t>.</w:t>
      </w:r>
    </w:p>
    <w:p w14:paraId="7A609DE1" w14:textId="78EB7BEC" w:rsidR="00225BBA" w:rsidRDefault="00225BBA" w:rsidP="00225BBA">
      <w:pPr>
        <w:ind w:firstLine="0"/>
      </w:pPr>
      <w:r>
        <w:t>A felhasználói szcenáriókat és funkcionalitásokat bemutató fentebb látható use case diagram alapján a következő use case-ket,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Bejelentkezés a Firebase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r w:rsidRPr="00225BBA">
        <w:rPr>
          <w:b/>
          <w:bCs/>
        </w:rPr>
        <w:t>Adatlekérdezések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Repository</w:t>
      </w:r>
      <w:r>
        <w:t xml:space="preserve"> mintát/architectúrát </w:t>
      </w:r>
      <w:r w:rsidR="006F0B44">
        <w:t>[</w:t>
      </w:r>
      <w:r w:rsidR="00303E3B">
        <w:t>12</w:t>
      </w:r>
      <w:r w:rsidR="006F0B44">
        <w:t xml:space="preserve">] </w:t>
      </w:r>
      <w:r>
        <w:t>követtem.</w:t>
      </w:r>
    </w:p>
    <w:p w14:paraId="7BDFE81E" w14:textId="23A1C649" w:rsidR="006A44D2" w:rsidRDefault="006A44D2" w:rsidP="006A44D2">
      <w:r>
        <w:t>Az MVVM (Model-View-ViewModel)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r>
        <w:t>Újrafelhasználhatóság: Lehetővé teszi az osztályok és komponensek könnyű újrafelhasználását.</w:t>
      </w:r>
    </w:p>
    <w:p w14:paraId="5EE7E5DB" w14:textId="75C2D474" w:rsidR="006A44D2" w:rsidRDefault="006A44D2" w:rsidP="000D0385">
      <w:pPr>
        <w:ind w:firstLine="0"/>
      </w:pPr>
      <w:r>
        <w:t>Repository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Könnyű cserélhetőség: Lehetővé teszi az adatforrások könnyű cserélhetőségét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0EE8862" w:rsidR="00DB4F4B" w:rsidRDefault="00000000" w:rsidP="008A12B5">
      <w:pPr>
        <w:pStyle w:val="Kpalrs"/>
      </w:pPr>
      <w:fldSimple w:instr=" SEQ ábra \* ARABIC ">
        <w:r w:rsidR="00DE04DD">
          <w:rPr>
            <w:noProof/>
          </w:rPr>
          <w:t>3</w:t>
        </w:r>
      </w:fldSimple>
      <w:r w:rsidR="007B6F31">
        <w:t>. ábra</w:t>
      </w:r>
      <w:r w:rsidR="00B15285">
        <w:t>:</w:t>
      </w:r>
      <w:r w:rsidR="007B6F31">
        <w:t xml:space="preserve"> </w:t>
      </w:r>
      <w:r w:rsidR="007B6F31" w:rsidRPr="00B42C0C">
        <w:t>MVVM, Repository Architecktúra</w:t>
      </w:r>
      <w:r w:rsidR="004A210C">
        <w:t xml:space="preserve"> [5]</w:t>
      </w:r>
    </w:p>
    <w:p w14:paraId="414CA31A" w14:textId="77777777" w:rsidR="00DE77B5" w:rsidRPr="00DE77B5" w:rsidRDefault="00DE77B5" w:rsidP="00DE77B5">
      <w:pPr>
        <w:ind w:firstLine="0"/>
        <w:rPr>
          <w:b/>
          <w:bCs/>
        </w:rPr>
      </w:pPr>
      <w:r w:rsidRPr="00DE77B5">
        <w:rPr>
          <w:b/>
          <w:bCs/>
        </w:rPr>
        <w:lastRenderedPageBreak/>
        <w:t>View:</w:t>
      </w:r>
    </w:p>
    <w:p w14:paraId="61A5B03A" w14:textId="0F68536A" w:rsidR="00DE77B5" w:rsidRDefault="00DE77B5" w:rsidP="00AC5703">
      <w:r>
        <w:t>A View a felhasználói felület megjelenítéséért felel, és fogadja a felhasználói interakciókat. Üzleti logikát nem tartalmaz, csupán a felhasználói felületet reprezentálja és kommunikál a ViewModel réteggel.</w:t>
      </w:r>
    </w:p>
    <w:p w14:paraId="2C6686C0" w14:textId="77777777" w:rsidR="00DE77B5" w:rsidRPr="00DE77B5" w:rsidRDefault="00DE77B5" w:rsidP="00DE77B5">
      <w:pPr>
        <w:ind w:firstLine="0"/>
        <w:rPr>
          <w:b/>
          <w:bCs/>
        </w:rPr>
      </w:pPr>
      <w:r w:rsidRPr="00DE77B5">
        <w:rPr>
          <w:b/>
          <w:bCs/>
        </w:rPr>
        <w:t>ViewModel:</w:t>
      </w:r>
    </w:p>
    <w:p w14:paraId="2B556D8B" w14:textId="21409E20" w:rsidR="00DE77B5" w:rsidRDefault="00DE77B5" w:rsidP="00AC5703">
      <w:r>
        <w:t>A ViewModel az üzleti logikát közvetíti a View és a Model rétegek között. Transformálja az adatokat, amelyeket a View kéri vagy amelyeket a Model réteg szolgáltat. Kapcsolódik a View-hoz és a Modelhez is.</w:t>
      </w:r>
    </w:p>
    <w:p w14:paraId="07582A44" w14:textId="77777777" w:rsidR="00DE77B5" w:rsidRPr="00AC5703" w:rsidRDefault="00DE77B5" w:rsidP="00DE77B5">
      <w:pPr>
        <w:ind w:firstLine="0"/>
        <w:rPr>
          <w:b/>
          <w:bCs/>
        </w:rPr>
      </w:pPr>
      <w:r w:rsidRPr="00AC5703">
        <w:rPr>
          <w:b/>
          <w:bCs/>
        </w:rPr>
        <w:t>Model:</w:t>
      </w:r>
    </w:p>
    <w:p w14:paraId="0B408FD3" w14:textId="6488BAA4" w:rsidR="00DE77B5" w:rsidRDefault="00DE77B5" w:rsidP="00AC5703">
      <w:r>
        <w:t>A Model réteg az alkalmazás üzleti logikájáért felel, beleértve az adatmanipulációkat és adatkezelést. Kommunikál a ViewModel réteggel.</w:t>
      </w:r>
    </w:p>
    <w:p w14:paraId="46DA419B" w14:textId="77777777" w:rsidR="00DE77B5" w:rsidRDefault="00DE77B5" w:rsidP="00AC5703">
      <w:pPr>
        <w:ind w:firstLine="0"/>
      </w:pPr>
      <w:r w:rsidRPr="00AC5703">
        <w:rPr>
          <w:b/>
          <w:bCs/>
        </w:rPr>
        <w:t>Repository</w:t>
      </w:r>
      <w:r>
        <w:t>:</w:t>
      </w:r>
    </w:p>
    <w:p w14:paraId="15EFBFED" w14:textId="7C1C0321" w:rsidR="00DE77B5" w:rsidRDefault="00DE77B5" w:rsidP="00AC5703">
      <w:r>
        <w:t>A Repository réteg az adatelérés absztrakcióját jelenti, elválasztva az alkalmazás üzleti logikáját az adatelérési részletektől. Kommunikál a lokális (SQLite) és távoli (Firebase Database) adatforrásokkal, és biztosítja az adatokat a ViewModel számára.</w:t>
      </w:r>
    </w:p>
    <w:p w14:paraId="29A2A3B7" w14:textId="77777777" w:rsidR="00DE77B5" w:rsidRPr="00AC5703" w:rsidRDefault="00DE77B5" w:rsidP="00AC5703">
      <w:pPr>
        <w:ind w:firstLine="0"/>
        <w:rPr>
          <w:b/>
          <w:bCs/>
        </w:rPr>
      </w:pPr>
      <w:r w:rsidRPr="00AC5703">
        <w:rPr>
          <w:b/>
          <w:bCs/>
        </w:rPr>
        <w:t>Local Data Source (SQLite):</w:t>
      </w:r>
    </w:p>
    <w:p w14:paraId="52D9E7F4" w14:textId="6380444F" w:rsidR="00DE77B5" w:rsidRDefault="00DE77B5" w:rsidP="00AC5703">
      <w:r>
        <w:t>A Lokális Adatforrás (SQLite) a Repository réteggel kommunikál, felelős a lokális adatok tárolásáért és lekérdezéséért, például egy SQLite adatbázis használatával.</w:t>
      </w:r>
    </w:p>
    <w:p w14:paraId="0CA45136" w14:textId="77777777" w:rsidR="00DE77B5" w:rsidRPr="00AC5703" w:rsidRDefault="00DE77B5" w:rsidP="00AC5703">
      <w:pPr>
        <w:ind w:firstLine="0"/>
        <w:rPr>
          <w:b/>
          <w:bCs/>
        </w:rPr>
      </w:pPr>
      <w:r w:rsidRPr="00AC5703">
        <w:rPr>
          <w:b/>
          <w:bCs/>
        </w:rPr>
        <w:t>Remote Data Source (Firebase Database):</w:t>
      </w:r>
    </w:p>
    <w:p w14:paraId="2FA264D4" w14:textId="357EA777" w:rsidR="00DB4F4B" w:rsidRDefault="00DE77B5" w:rsidP="00AC5703">
      <w:r>
        <w:t xml:space="preserve">A Távoli Adatforrás (Firebase Database) a Repository réteggel kommunikál, és felelős a távoli adatok lekérdezéséért és frissítéséért, </w:t>
      </w:r>
      <w:r w:rsidR="00AC5703">
        <w:t>jelen esetben egy</w:t>
      </w:r>
      <w:r>
        <w:t xml:space="preserve"> Firebase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"lib"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0E21509E" w:rsidR="002D5C6A" w:rsidRDefault="002D5C6A" w:rsidP="002D5C6A">
      <w:pPr>
        <w:pStyle w:val="Kpalrs"/>
      </w:pPr>
      <w:fldSimple w:instr=" SEQ ábra \* ARABIC ">
        <w:r w:rsidR="00DE04DD">
          <w:rPr>
            <w:noProof/>
          </w:rPr>
          <w:t>4</w:t>
        </w:r>
      </w:fldSimple>
      <w:r>
        <w:t>. ábra</w:t>
      </w:r>
      <w:r w:rsidR="00B15285">
        <w:t>: Mappa struktúra</w:t>
      </w:r>
      <w:r w:rsidR="003F64D3">
        <w:t>.</w:t>
      </w:r>
    </w:p>
    <w:p w14:paraId="4F0A18D4" w14:textId="6E20AD63" w:rsidR="000B0CFA" w:rsidRDefault="00307B68" w:rsidP="003D4AF1">
      <w:r>
        <w:t>A "data_model" mappában elhelyeztem az adatmodelljeimet, mint például a "pocket_data_model", "person_data_model", "payment_data_model", "debt_data_model" és a "custom_button_data_model".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"desk" widgeteken helyezkednek el az alkalmazásban.</w:t>
      </w:r>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6E4CFDBE" w:rsidR="009921CD" w:rsidRDefault="009921CD" w:rsidP="009921CD">
      <w:pPr>
        <w:pStyle w:val="Kpalrs"/>
      </w:pPr>
      <w:fldSimple w:instr=" SEQ ábra \* ARABIC ">
        <w:r w:rsidR="00DE04DD">
          <w:rPr>
            <w:noProof/>
          </w:rPr>
          <w:t>5</w:t>
        </w:r>
      </w:fldSimple>
      <w:r>
        <w:t>. ábra</w:t>
      </w:r>
      <w:r w:rsidR="003F64D3">
        <w:t>: Desk widget.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"database" mappában találhatók a "repository"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„view” könyvtár a nézeteket tartalmazza, melyek a Flutter UI keretrendszer widget-jeiből vannak összeállítva. Az alkalmazás Menü képernyőjén egy kis különlegességet találunk: ha az alkalmazás webes felületen van megnyitva, két gomb elrejtődik a Menü képernyőről. Ezek a gombok a „feltöltés” és „letöltés”, és azért vannak elrejtve, mert webes felület esetén az alkalmazás automatikusan a Firestore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r w:rsidRPr="003744B3">
        <w:t xml:space="preserve">if (!isWeb) </w:t>
      </w:r>
    </w:p>
    <w:p w14:paraId="4492F3EC" w14:textId="77777777" w:rsidR="003744B3" w:rsidRPr="003744B3" w:rsidRDefault="003744B3" w:rsidP="003744B3">
      <w:pPr>
        <w:pStyle w:val="Kd"/>
      </w:pPr>
      <w:r w:rsidRPr="003744B3">
        <w:t xml:space="preserve">                Container(</w:t>
      </w:r>
    </w:p>
    <w:p w14:paraId="54A46B3E" w14:textId="77777777" w:rsidR="003744B3" w:rsidRPr="003744B3" w:rsidRDefault="003744B3" w:rsidP="003744B3">
      <w:pPr>
        <w:pStyle w:val="Kd"/>
      </w:pPr>
      <w:r w:rsidRPr="003744B3">
        <w:t xml:space="preserve">                  color: Color(0xFF232B59),</w:t>
      </w:r>
    </w:p>
    <w:p w14:paraId="42B30071" w14:textId="77777777" w:rsidR="003744B3" w:rsidRPr="003744B3" w:rsidRDefault="003744B3" w:rsidP="003744B3">
      <w:pPr>
        <w:pStyle w:val="Kd"/>
      </w:pPr>
      <w:r w:rsidRPr="003744B3">
        <w:t xml:space="preserve">                  padding: EdgeInsets.all(10),</w:t>
      </w:r>
    </w:p>
    <w:p w14:paraId="6824BD80" w14:textId="77777777" w:rsidR="003744B3" w:rsidRPr="003744B3" w:rsidRDefault="003744B3" w:rsidP="003744B3">
      <w:pPr>
        <w:pStyle w:val="Kd"/>
      </w:pPr>
      <w:r w:rsidRPr="003744B3">
        <w:t xml:space="preserve">                  child: Row(</w:t>
      </w:r>
    </w:p>
    <w:p w14:paraId="6486B828" w14:textId="77777777" w:rsidR="003744B3" w:rsidRPr="003744B3" w:rsidRDefault="003744B3" w:rsidP="003744B3">
      <w:pPr>
        <w:pStyle w:val="Kd"/>
      </w:pPr>
      <w:r w:rsidRPr="003744B3">
        <w:t xml:space="preserve">                    children: [</w:t>
      </w:r>
    </w:p>
    <w:p w14:paraId="1F53BC83" w14:textId="77777777" w:rsidR="003744B3" w:rsidRPr="003744B3" w:rsidRDefault="003744B3" w:rsidP="003744B3">
      <w:pPr>
        <w:pStyle w:val="Kd"/>
      </w:pPr>
      <w:r w:rsidRPr="003744B3">
        <w:t xml:space="preserve">                      Expanded(</w:t>
      </w:r>
    </w:p>
    <w:p w14:paraId="6A73A93B" w14:textId="77777777" w:rsidR="003744B3" w:rsidRPr="003744B3" w:rsidRDefault="003744B3" w:rsidP="003744B3">
      <w:pPr>
        <w:pStyle w:val="Kd"/>
      </w:pPr>
      <w:r w:rsidRPr="003744B3">
        <w:t xml:space="preserve">                        child: CardWidget(</w:t>
      </w:r>
    </w:p>
    <w:p w14:paraId="72302CC0" w14:textId="77777777" w:rsidR="003744B3" w:rsidRPr="003744B3" w:rsidRDefault="003744B3" w:rsidP="003744B3">
      <w:pPr>
        <w:pStyle w:val="Kd"/>
      </w:pPr>
      <w:r w:rsidRPr="003744B3">
        <w:t xml:space="preserve">                          icon: Icons.cloud_upload,</w:t>
      </w:r>
    </w:p>
    <w:p w14:paraId="3D31A64E" w14:textId="77777777" w:rsidR="003744B3" w:rsidRPr="003744B3" w:rsidRDefault="003744B3" w:rsidP="003744B3">
      <w:pPr>
        <w:pStyle w:val="Kd"/>
      </w:pPr>
      <w:r w:rsidRPr="003744B3">
        <w:t xml:space="preserve">                          label: 'Feltöltés',</w:t>
      </w:r>
    </w:p>
    <w:p w14:paraId="34C5CF2F" w14:textId="77777777" w:rsidR="003744B3" w:rsidRPr="003744B3" w:rsidRDefault="003744B3" w:rsidP="003744B3">
      <w:pPr>
        <w:pStyle w:val="Kd"/>
      </w:pPr>
      <w:r w:rsidRPr="003744B3">
        <w:t xml:space="preserve">                          onTap: () {</w:t>
      </w:r>
    </w:p>
    <w:p w14:paraId="23AA178A" w14:textId="77777777" w:rsidR="003744B3" w:rsidRPr="003744B3" w:rsidRDefault="003744B3" w:rsidP="003744B3">
      <w:pPr>
        <w:pStyle w:val="Kd"/>
      </w:pPr>
      <w:r w:rsidRPr="003744B3">
        <w:t xml:space="preserve">                            viewModel?.upload(context);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„viewmodel” könyvtárban található viewModel osztályok felelnek a view-k és model osztályok közötti adatkommunikációért. Ezek az osztályok tartalmazzák a controllereket,</w:t>
      </w:r>
      <w:r>
        <w:t xml:space="preserve"> (kód)</w:t>
      </w:r>
      <w:r w:rsidRPr="00C404D8">
        <w:t xml:space="preserve"> azokban az osztályokban, ahol adatokat kell beállítani a view-k számára. A viewModelek segítik az adatok formázását és közvetítését, támogatva ezzel az alkalmazás modularitását és karbantarthatóságát.</w:t>
      </w:r>
    </w:p>
    <w:p w14:paraId="640C16C3" w14:textId="77777777" w:rsidR="00C404D8" w:rsidRDefault="00C404D8" w:rsidP="00C404D8">
      <w:pPr>
        <w:pStyle w:val="Kd"/>
      </w:pPr>
      <w:r>
        <w:t>class NewDebtViewModel {</w:t>
      </w:r>
    </w:p>
    <w:p w14:paraId="3ED21972" w14:textId="77777777" w:rsidR="00C404D8" w:rsidRDefault="00C404D8" w:rsidP="00C404D8">
      <w:pPr>
        <w:pStyle w:val="Kd"/>
      </w:pPr>
      <w:r>
        <w:t xml:space="preserve">  final NewDebtDialogModel model = NewDebtDialogModel();</w:t>
      </w:r>
    </w:p>
    <w:p w14:paraId="1D2705C1" w14:textId="77777777" w:rsidR="00C404D8" w:rsidRDefault="00C404D8" w:rsidP="00C404D8">
      <w:pPr>
        <w:pStyle w:val="Kd"/>
      </w:pPr>
      <w:r>
        <w:t xml:space="preserve">  final TextEditingController amountController = TextEditingController();</w:t>
      </w:r>
    </w:p>
    <w:p w14:paraId="7D1480B2" w14:textId="77777777" w:rsidR="00C404D8" w:rsidRDefault="00C404D8" w:rsidP="00C404D8">
      <w:pPr>
        <w:pStyle w:val="Kd"/>
      </w:pPr>
      <w:r>
        <w:t xml:space="preserve">  final TextEditingController nameController = TextEditingController();</w:t>
      </w:r>
    </w:p>
    <w:p w14:paraId="169A26BA" w14:textId="77777777" w:rsidR="00C404D8" w:rsidRDefault="00C404D8" w:rsidP="00C404D8">
      <w:pPr>
        <w:pStyle w:val="Kd"/>
      </w:pPr>
      <w:r>
        <w:t xml:space="preserve">  final TextEditingController debtorNameController = TextEditingController();</w:t>
      </w:r>
    </w:p>
    <w:p w14:paraId="1FB8842A" w14:textId="1017790F" w:rsidR="00C404D8" w:rsidRDefault="00C404D8" w:rsidP="00C404D8">
      <w:pPr>
        <w:pStyle w:val="Kd"/>
      </w:pPr>
      <w:r>
        <w:t xml:space="preserve">  bool hasRevolut = false;</w:t>
      </w:r>
    </w:p>
    <w:p w14:paraId="665894BD" w14:textId="3619A8C2" w:rsidR="00C404D8" w:rsidRDefault="00C404D8" w:rsidP="003744B3">
      <w:r w:rsidRPr="00C404D8">
        <w:t xml:space="preserve">A </w:t>
      </w:r>
      <w:r>
        <w:t>”</w:t>
      </w:r>
      <w:r w:rsidRPr="00C404D8">
        <w:t>widgets</w:t>
      </w:r>
      <w:r>
        <w:t>”</w:t>
      </w:r>
      <w:r w:rsidRPr="00C404D8">
        <w:t xml:space="preserve"> </w:t>
      </w:r>
      <w:r>
        <w:t>mappában</w:t>
      </w:r>
      <w:r w:rsidRPr="00C404D8">
        <w:t xml:space="preserve"> találhatók a gyakran használt widgetek, mint például az error_dialog. </w:t>
      </w:r>
      <w:r>
        <w:t xml:space="preserve">(ábra) </w:t>
      </w:r>
      <w:r w:rsidRPr="00C404D8">
        <w:t>Ennek használatához csupán meg kell adni a paramétereket, mint az üzenet, és a widget maga felel a megjelenítésért. Ezeket a widgeteket a view-k hívják elő, de előfordul, hogy a logikában, például a model osztályokban is szükség lehet az error_widget-re, mivel ott is szükség lehet a hibaüzenetekre. Ilyenkor a kontextust is meg kell adni a helyes működéshez.</w:t>
      </w:r>
    </w:p>
    <w:p w14:paraId="24AD168B" w14:textId="77777777" w:rsidR="00C404D8" w:rsidRDefault="00C404D8" w:rsidP="00C404D8">
      <w:pPr>
        <w:pStyle w:val="Kp"/>
      </w:pPr>
      <w:r w:rsidRPr="00C404D8">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7"/>
                    <a:stretch>
                      <a:fillRect/>
                    </a:stretch>
                  </pic:blipFill>
                  <pic:spPr>
                    <a:xfrm>
                      <a:off x="0" y="0"/>
                      <a:ext cx="3055885" cy="1562235"/>
                    </a:xfrm>
                    <a:prstGeom prst="rect">
                      <a:avLst/>
                    </a:prstGeom>
                  </pic:spPr>
                </pic:pic>
              </a:graphicData>
            </a:graphic>
          </wp:inline>
        </w:drawing>
      </w:r>
    </w:p>
    <w:p w14:paraId="57BCF7FE" w14:textId="329821A1" w:rsidR="00C404D8" w:rsidRDefault="00C404D8" w:rsidP="00C404D8">
      <w:pPr>
        <w:pStyle w:val="Kpalrs"/>
      </w:pPr>
      <w:fldSimple w:instr=" SEQ ábra \* ARABIC ">
        <w:r w:rsidR="00DE04DD">
          <w:rPr>
            <w:noProof/>
          </w:rPr>
          <w:t>6</w:t>
        </w:r>
      </w:fldSimple>
      <w:r>
        <w:t>. ábra</w:t>
      </w:r>
      <w:r w:rsidR="003F64D3">
        <w:t>: Error dialog hibaüzenettel.</w:t>
      </w:r>
    </w:p>
    <w:p w14:paraId="1CD176EA" w14:textId="6F8BEEE4" w:rsidR="00307B68" w:rsidRDefault="00307B68" w:rsidP="003744B3">
      <w:r>
        <w:t>A "model" könyvtárban a különböző nézetekhez tartozó modellosztályok találhatók, melyek az MVVM (Model-View-ViewModel)</w:t>
      </w:r>
      <w:r w:rsidR="003D4AF1">
        <w:t xml:space="preserve"> [12]</w:t>
      </w:r>
      <w:r>
        <w:t xml:space="preserve"> architektúrával összhangban vannak kialakítva. Ezekben az osztályokban találhatók a logikák, egy példa erre a "debt_details_model" osztályban található "calculateDebts" függvény.</w:t>
      </w:r>
    </w:p>
    <w:p w14:paraId="2ACBB4EB" w14:textId="77777777" w:rsidR="00307B68" w:rsidRDefault="00307B68" w:rsidP="00307B68">
      <w:r>
        <w:t xml:space="preserve">Ez a függvény optimalizált tartozásokat számol ki, azaz arra törekszik, hogy a lehető legkevesebb tartozásadás mellett minden érintett személy nullára jöjjön ki. A folyamat a következő lépésekből áll: először a "loadFromDatabase" függvény összegyűjti az összes tartozást egy listába. Ezt követően egy ciklus kiveszi az összes </w:t>
      </w:r>
      <w:r>
        <w:lastRenderedPageBreak/>
        <w:t>nevet a tartozásokból, majd egy külön listába rendeli ezeket a neveket. Ez a lista egy map, tehát kulcs-érték párokat tartalmaz, ahol a kulcs a név (egy String),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abszl</w:t>
      </w:r>
      <w:r w:rsidR="00A8681D">
        <w:t>u</w:t>
      </w:r>
      <w:r>
        <w:t xml:space="preserve">tértéke a nagyobb) A folyamat során a legnagyobb és a legkisebb számot kiválasztja, majd ezeket összegzi vagy kivonja egymásból </w:t>
      </w:r>
      <w:r w:rsidR="00F07FAD">
        <w:t>(</w:t>
      </w:r>
      <w:r>
        <w:t>attól függően, hogy melyik abszlutértéke a nagyobb</w:t>
      </w:r>
      <w:r w:rsidR="00F07FAD">
        <w:t>)</w:t>
      </w:r>
      <w:r>
        <w:t>. Ezzel az egyik személy száma nullává válik, és a kivonás egy tartozásadást reprezentál. Ezzel párhuzamosan létrejön egy új tartozás, ami már az optimalizált tartozások egyike. Ezt a műveletet véges sokszor megismételve (egy while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//kiveszem az összes nevet a debtListItem-ekből</w:t>
      </w:r>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C586C0"/>
          <w:lang w:eastAsia="hu-HU"/>
        </w:rPr>
        <w:t>for</w:t>
      </w:r>
      <w:r w:rsidRPr="00646B18">
        <w:rPr>
          <w:color w:val="CCCCCC"/>
          <w:lang w:eastAsia="hu-HU"/>
        </w:rPr>
        <w:t xml:space="preserve"> (</w:t>
      </w:r>
      <w:r w:rsidRPr="00646B18">
        <w:rPr>
          <w:color w:val="4EC9B0"/>
          <w:lang w:eastAsia="hu-HU"/>
        </w:rPr>
        <w:t>DebtDataModel</w:t>
      </w:r>
      <w:r w:rsidRPr="00646B18">
        <w:rPr>
          <w:color w:val="CCCCCC"/>
          <w:lang w:eastAsia="hu-HU"/>
        </w:rPr>
        <w:t xml:space="preserve"> </w:t>
      </w:r>
      <w:r w:rsidRPr="00646B18">
        <w:rPr>
          <w:color w:val="9CDCFE"/>
          <w:lang w:eastAsia="hu-HU"/>
        </w:rPr>
        <w:t>debt</w:t>
      </w:r>
      <w:r w:rsidRPr="00646B18">
        <w:rPr>
          <w:color w:val="CCCCCC"/>
          <w:lang w:eastAsia="hu-HU"/>
        </w:rPr>
        <w:t xml:space="preserve"> </w:t>
      </w:r>
      <w:r w:rsidRPr="00646B18">
        <w:rPr>
          <w:color w:val="C586C0"/>
          <w:lang w:eastAsia="hu-HU"/>
        </w:rPr>
        <w:t>in</w:t>
      </w:r>
      <w:r w:rsidRPr="00646B18">
        <w:rPr>
          <w:color w:val="CCCCCC"/>
          <w:lang w:eastAsia="hu-HU"/>
        </w:rPr>
        <w:t xml:space="preserve"> </w:t>
      </w:r>
      <w:r w:rsidRPr="00646B18">
        <w:rPr>
          <w:color w:val="9CDCFE"/>
          <w:lang w:eastAsia="hu-HU"/>
        </w:rPr>
        <w:t>allDebts</w:t>
      </w:r>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569CD6"/>
          <w:lang w:eastAsia="hu-HU"/>
        </w:rPr>
        <w:t>final</w:t>
      </w:r>
      <w:r w:rsidRPr="00646B18">
        <w:rPr>
          <w:color w:val="CCCCCC"/>
          <w:lang w:eastAsia="hu-HU"/>
        </w:rPr>
        <w:t xml:space="preserve"> </w:t>
      </w:r>
      <w:r w:rsidRPr="00646B18">
        <w:rPr>
          <w:color w:val="9CDCFE"/>
          <w:lang w:eastAsia="hu-HU"/>
        </w:rPr>
        <w:t>debtorPerson</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kIsWeb</w:t>
      </w:r>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DCDCAA"/>
          <w:lang w:eastAsia="hu-HU"/>
        </w:rPr>
        <w:t>getPersonByIdWeb</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debtorPersonId</w:t>
      </w:r>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9CDCFE"/>
          <w:lang w:eastAsia="hu-HU"/>
        </w:rPr>
        <w:t>personDbHelper</w:t>
      </w:r>
      <w:r w:rsidRPr="00646B18">
        <w:rPr>
          <w:color w:val="D4D4D4"/>
          <w:lang w:eastAsia="hu-HU"/>
        </w:rPr>
        <w:t>!</w:t>
      </w:r>
      <w:r w:rsidRPr="00646B18">
        <w:rPr>
          <w:color w:val="CCCCCC"/>
          <w:lang w:eastAsia="hu-HU"/>
        </w:rPr>
        <w:t>.</w:t>
      </w:r>
      <w:r w:rsidRPr="00646B18">
        <w:rPr>
          <w:color w:val="DCDCAA"/>
          <w:lang w:eastAsia="hu-HU"/>
        </w:rPr>
        <w:t>getPersonById</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debtorPersonId</w:t>
      </w:r>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569CD6"/>
          <w:lang w:eastAsia="hu-HU"/>
        </w:rPr>
        <w:t>final</w:t>
      </w:r>
      <w:r w:rsidRPr="00646B18">
        <w:rPr>
          <w:color w:val="CCCCCC"/>
          <w:lang w:eastAsia="hu-HU"/>
        </w:rPr>
        <w:t xml:space="preserve"> </w:t>
      </w:r>
      <w:r w:rsidRPr="00646B18">
        <w:rPr>
          <w:color w:val="9CDCFE"/>
          <w:lang w:eastAsia="hu-HU"/>
        </w:rPr>
        <w:t>personTo</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kIsWeb</w:t>
      </w:r>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DCDCAA"/>
          <w:lang w:eastAsia="hu-HU"/>
        </w:rPr>
        <w:t>getPersonByIdWeb</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personToId</w:t>
      </w:r>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C586C0"/>
          <w:lang w:eastAsia="hu-HU"/>
        </w:rPr>
        <w:t>await</w:t>
      </w:r>
      <w:r w:rsidRPr="00646B18">
        <w:rPr>
          <w:color w:val="CCCCCC"/>
          <w:lang w:eastAsia="hu-HU"/>
        </w:rPr>
        <w:t xml:space="preserve"> </w:t>
      </w:r>
      <w:r w:rsidRPr="00646B18">
        <w:rPr>
          <w:color w:val="9CDCFE"/>
          <w:lang w:eastAsia="hu-HU"/>
        </w:rPr>
        <w:t>personDbHelper</w:t>
      </w:r>
      <w:r w:rsidRPr="00646B18">
        <w:rPr>
          <w:color w:val="D4D4D4"/>
          <w:lang w:eastAsia="hu-HU"/>
        </w:rPr>
        <w:t>!</w:t>
      </w:r>
      <w:r w:rsidRPr="00646B18">
        <w:rPr>
          <w:color w:val="CCCCCC"/>
          <w:lang w:eastAsia="hu-HU"/>
        </w:rPr>
        <w:t>.</w:t>
      </w:r>
      <w:r w:rsidRPr="00646B18">
        <w:rPr>
          <w:color w:val="DCDCAA"/>
          <w:lang w:eastAsia="hu-HU"/>
        </w:rPr>
        <w:t>getPersonById</w:t>
      </w:r>
      <w:r w:rsidRPr="00646B18">
        <w:rPr>
          <w:color w:val="CCCCCC"/>
          <w:lang w:eastAsia="hu-HU"/>
        </w:rPr>
        <w:t>(</w:t>
      </w:r>
      <w:r w:rsidRPr="00646B18">
        <w:rPr>
          <w:color w:val="9CDCFE"/>
          <w:lang w:eastAsia="hu-HU"/>
        </w:rPr>
        <w:t>debt</w:t>
      </w:r>
      <w:r w:rsidRPr="00646B18">
        <w:rPr>
          <w:color w:val="CCCCCC"/>
          <w:lang w:eastAsia="hu-HU"/>
        </w:rPr>
        <w:t>.</w:t>
      </w:r>
      <w:r w:rsidRPr="00646B18">
        <w:rPr>
          <w:color w:val="9CDCFE"/>
          <w:lang w:eastAsia="hu-HU"/>
        </w:rPr>
        <w:t>personToId</w:t>
      </w:r>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C586C0"/>
          <w:lang w:eastAsia="hu-HU"/>
        </w:rPr>
        <w:t>if</w:t>
      </w:r>
      <w:r w:rsidRPr="00646B18">
        <w:rPr>
          <w:color w:val="CCCCCC"/>
          <w:lang w:eastAsia="hu-HU"/>
        </w:rPr>
        <w:t xml:space="preserve"> (</w:t>
      </w:r>
      <w:r w:rsidRPr="00646B18">
        <w:rPr>
          <w:color w:val="9CDCFE"/>
          <w:lang w:eastAsia="hu-HU"/>
        </w:rPr>
        <w:t>debtorPerson</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DCDCAA"/>
          <w:lang w:eastAsia="hu-HU"/>
        </w:rPr>
        <w:t>containsKey</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debtsMap</w:t>
      </w:r>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w:t>
      </w:r>
      <w:r w:rsidRPr="00646B18">
        <w:rPr>
          <w:color w:val="CCCCCC"/>
          <w:lang w:eastAsia="hu-HU"/>
        </w:rPr>
        <w:t>.</w:t>
      </w:r>
      <w:r w:rsidRPr="00646B18">
        <w:rPr>
          <w:color w:val="9CDCFE"/>
          <w:lang w:eastAsia="hu-HU"/>
        </w:rPr>
        <w:t>amount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9CDCFE"/>
          <w:lang w:eastAsia="hu-HU"/>
        </w:rPr>
        <w:t>debt</w:t>
      </w:r>
      <w:r w:rsidRPr="00646B18">
        <w:rPr>
          <w:color w:val="CCCCCC"/>
          <w:lang w:eastAsia="hu-HU"/>
        </w:rPr>
        <w:t>.</w:t>
      </w:r>
      <w:r w:rsidRPr="00646B18">
        <w:rPr>
          <w:color w:val="9CDCFE"/>
          <w:lang w:eastAsia="hu-HU"/>
        </w:rPr>
        <w:t>amount</w:t>
      </w:r>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kódrészlet a debt_details_model.dart fájlban található, a calculateDebts függvényben</w:t>
      </w:r>
      <w:r>
        <w:t xml:space="preserve"> és annak az elejét mutatja be</w:t>
      </w:r>
      <w:r w:rsidR="00A8681D">
        <w:t>. A kód kigyűjti az összes nevet a tartozások listaelemekből és beleteszi a debtsMap-ba ügyelve arra, hogy minden név, ami legalább egyszer szerepelt a tartozások között, az pontosan egyszer szerepeljen a debtsMap-ban.</w:t>
      </w:r>
    </w:p>
    <w:p w14:paraId="78E5540B" w14:textId="7EC6FECE" w:rsidR="002E2E58" w:rsidRDefault="002E2E58" w:rsidP="003D4AF1">
      <w:r>
        <w:t xml:space="preserve">A kód második része arra szolgál, hogy frissítse a deptsMap-ben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String</w:t>
      </w:r>
      <w:r w:rsidRPr="00F07FAD">
        <w:rPr>
          <w:color w:val="CCCCCC"/>
          <w:lang w:eastAsia="hu-HU"/>
        </w:rPr>
        <w:t xml:space="preserve"> </w:t>
      </w:r>
      <w:r w:rsidRPr="00F07FAD">
        <w:rPr>
          <w:color w:val="9CDCFE"/>
          <w:lang w:eastAsia="hu-HU"/>
        </w:rPr>
        <w:t>debtorWithSmallestDebt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String</w:t>
      </w:r>
      <w:r w:rsidRPr="00F07FAD">
        <w:rPr>
          <w:color w:val="CCCCCC"/>
          <w:lang w:eastAsia="hu-HU"/>
        </w:rPr>
        <w:t xml:space="preserve"> </w:t>
      </w:r>
      <w:r w:rsidRPr="00F07FAD">
        <w:rPr>
          <w:color w:val="9CDCFE"/>
          <w:lang w:eastAsia="hu-HU"/>
        </w:rPr>
        <w:t>debtorWithLargestDebt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r w:rsidRPr="00F07FAD">
        <w:rPr>
          <w:color w:val="9CDCFE"/>
          <w:lang w:eastAsia="hu-HU"/>
        </w:rPr>
        <w:t>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r w:rsidRPr="00F07FAD">
        <w:rPr>
          <w:color w:val="9CDCFE"/>
          <w:lang w:eastAsia="hu-HU"/>
        </w:rPr>
        <w:t>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r w:rsidRPr="00F07FAD">
        <w:rPr>
          <w:color w:val="4EC9B0"/>
          <w:lang w:eastAsia="hu-HU"/>
        </w:rPr>
        <w:t>DebtDataModel</w:t>
      </w:r>
      <w:r w:rsidRPr="00F07FAD">
        <w:rPr>
          <w:color w:val="CCCCCC"/>
          <w:lang w:eastAsia="hu-HU"/>
        </w:rPr>
        <w:t xml:space="preserve">&gt; </w:t>
      </w:r>
      <w:r w:rsidRPr="00F07FAD">
        <w:rPr>
          <w:color w:val="9CDCFE"/>
          <w:lang w:eastAsia="hu-HU"/>
        </w:rPr>
        <w:t>resultDebts</w:t>
      </w:r>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debtsMap</w:t>
      </w:r>
      <w:r w:rsidRPr="00F07FAD">
        <w:rPr>
          <w:color w:val="CCCCCC"/>
          <w:lang w:eastAsia="hu-HU"/>
        </w:rPr>
        <w:t>.</w:t>
      </w:r>
      <w:r w:rsidRPr="00F07FAD">
        <w:rPr>
          <w:color w:val="DCDCAA"/>
          <w:lang w:eastAsia="hu-HU"/>
        </w:rPr>
        <w:t>forEach</w:t>
      </w:r>
      <w:r w:rsidRPr="00F07FAD">
        <w:rPr>
          <w:color w:val="CCCCCC"/>
          <w:lang w:eastAsia="hu-HU"/>
        </w:rPr>
        <w:t>((</w:t>
      </w:r>
      <w:r w:rsidRPr="00F07FAD">
        <w:rPr>
          <w:color w:val="9CDCFE"/>
          <w:lang w:eastAsia="hu-HU"/>
        </w:rPr>
        <w:t>debtor</w:t>
      </w:r>
      <w:r w:rsidRPr="00F07FAD">
        <w:rPr>
          <w:color w:val="CCCCCC"/>
          <w:lang w:eastAsia="hu-HU"/>
        </w:rPr>
        <w:t xml:space="preserve">, </w:t>
      </w:r>
      <w:r w:rsidRPr="00F07FAD">
        <w:rPr>
          <w:color w:val="9CDCFE"/>
          <w:lang w:eastAsia="hu-HU"/>
        </w:rPr>
        <w:t>amount</w:t>
      </w:r>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C586C0"/>
          <w:lang w:eastAsia="hu-HU"/>
        </w:rPr>
        <w:t>if</w:t>
      </w:r>
      <w:r w:rsidRPr="00F07FAD">
        <w:rPr>
          <w:color w:val="CCCCCC"/>
          <w:lang w:eastAsia="hu-HU"/>
        </w:rPr>
        <w:t xml:space="preserve"> (</w:t>
      </w:r>
      <w:r w:rsidRPr="00F07FAD">
        <w:rPr>
          <w:color w:val="9CDCFE"/>
          <w:lang w:eastAsia="hu-HU"/>
        </w:rPr>
        <w:t>amount</w:t>
      </w:r>
      <w:r w:rsidRPr="00F07FAD">
        <w:rPr>
          <w:color w:val="CCCCCC"/>
          <w:lang w:eastAsia="hu-HU"/>
        </w:rPr>
        <w:t xml:space="preserve"> </w:t>
      </w:r>
      <w:r w:rsidRPr="00F07FAD">
        <w:rPr>
          <w:color w:val="D4D4D4"/>
          <w:lang w:eastAsia="hu-HU"/>
        </w:rPr>
        <w:t>&gt;</w:t>
      </w:r>
      <w:r w:rsidRPr="00F07FAD">
        <w:rPr>
          <w:color w:val="CCCCCC"/>
          <w:lang w:eastAsia="hu-HU"/>
        </w:rPr>
        <w:t xml:space="preserve"> </w:t>
      </w:r>
      <w:r w:rsidRPr="00F07FAD">
        <w:rPr>
          <w:color w:val="9CDCFE"/>
          <w:lang w:eastAsia="hu-HU"/>
        </w:rPr>
        <w:t>largestDebt</w:t>
      </w:r>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amount</w:t>
      </w:r>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debtorWithLargestDebt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debtor</w:t>
      </w:r>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C586C0"/>
          <w:lang w:eastAsia="hu-HU"/>
        </w:rPr>
        <w:t>if</w:t>
      </w:r>
      <w:r w:rsidRPr="00F07FAD">
        <w:rPr>
          <w:color w:val="CCCCCC"/>
          <w:lang w:eastAsia="hu-HU"/>
        </w:rPr>
        <w:t xml:space="preserve"> (</w:t>
      </w:r>
      <w:r w:rsidRPr="00F07FAD">
        <w:rPr>
          <w:color w:val="9CDCFE"/>
          <w:lang w:eastAsia="hu-HU"/>
        </w:rPr>
        <w:t>amount</w:t>
      </w:r>
      <w:r w:rsidRPr="00F07FAD">
        <w:rPr>
          <w:color w:val="CCCCCC"/>
          <w:lang w:eastAsia="hu-HU"/>
        </w:rPr>
        <w:t xml:space="preserve"> </w:t>
      </w:r>
      <w:r w:rsidRPr="00F07FAD">
        <w:rPr>
          <w:color w:val="D4D4D4"/>
          <w:lang w:eastAsia="hu-HU"/>
        </w:rPr>
        <w:t>&lt;</w:t>
      </w:r>
      <w:r w:rsidRPr="00F07FAD">
        <w:rPr>
          <w:color w:val="CCCCCC"/>
          <w:lang w:eastAsia="hu-HU"/>
        </w:rPr>
        <w:t xml:space="preserve"> </w:t>
      </w:r>
      <w:r w:rsidRPr="00F07FAD">
        <w:rPr>
          <w:color w:val="9CDCFE"/>
          <w:lang w:eastAsia="hu-HU"/>
        </w:rPr>
        <w:t>smallestDebt</w:t>
      </w:r>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amount</w:t>
      </w:r>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9CDCFE"/>
          <w:lang w:eastAsia="hu-HU"/>
        </w:rPr>
        <w:t>debtorWithSmallestDebt</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9CDCFE"/>
          <w:lang w:eastAsia="hu-HU"/>
        </w:rPr>
        <w:t>debtor</w:t>
      </w:r>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inicializálódik: az egyik az összeg, ami a legnagyobb tartozáshoz kapcsolódik, a másik pedig az, akihez a legtöbb pénzzel tartoznak, annak a személynek a hitel összege.</w:t>
      </w:r>
    </w:p>
    <w:p w14:paraId="3384ADA7" w14:textId="2C49C0B7" w:rsidR="000B59F4" w:rsidRDefault="0081576B" w:rsidP="00AC6D8C">
      <w:r>
        <w:t>Ezután egy lista inicializálódik,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while ciklusban. Ez a ciklus addig fut, amíg a debtsMap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r w:rsidRPr="00F07FAD">
        <w:rPr>
          <w:color w:val="C586C0"/>
          <w:lang w:eastAsia="hu-HU"/>
        </w:rPr>
        <w:t>while</w:t>
      </w:r>
      <w:r w:rsidRPr="00F07FAD">
        <w:rPr>
          <w:color w:val="CCCCCC"/>
          <w:lang w:eastAsia="hu-HU"/>
        </w:rPr>
        <w:t xml:space="preserve"> (</w:t>
      </w:r>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r w:rsidRPr="00F07FAD">
        <w:rPr>
          <w:color w:val="CCCCCC"/>
          <w:lang w:eastAsia="hu-HU"/>
        </w:rPr>
        <w:t>((</w:t>
      </w:r>
      <w:r w:rsidRPr="00F07FAD">
        <w:rPr>
          <w:lang w:eastAsia="hu-HU"/>
        </w:rPr>
        <w:t>value</w:t>
      </w:r>
      <w:r w:rsidRPr="00F07FAD">
        <w:rPr>
          <w:color w:val="CCCCCC"/>
          <w:lang w:eastAsia="hu-HU"/>
        </w:rPr>
        <w:t xml:space="preserve">) </w:t>
      </w:r>
      <w:r w:rsidRPr="00F07FAD">
        <w:rPr>
          <w:color w:val="D4D4D4"/>
          <w:lang w:eastAsia="hu-HU"/>
        </w:rPr>
        <w:t>=&gt;</w:t>
      </w:r>
      <w:r w:rsidRPr="00F07FAD">
        <w:rPr>
          <w:color w:val="CCCCCC"/>
          <w:lang w:eastAsia="hu-HU"/>
        </w:rPr>
        <w:t xml:space="preserve"> </w:t>
      </w:r>
      <w:r w:rsidRPr="00F07FAD">
        <w:rPr>
          <w:lang w:eastAsia="hu-HU"/>
        </w:rPr>
        <w:t>value</w:t>
      </w:r>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r w:rsidRPr="00C506A9">
        <w:rPr>
          <w:color w:val="C586C0"/>
          <w:lang w:eastAsia="hu-HU"/>
        </w:rPr>
        <w:t>if</w:t>
      </w:r>
      <w:r w:rsidRPr="00C506A9">
        <w:rPr>
          <w:color w:val="CCCCCC"/>
          <w:lang w:eastAsia="hu-HU"/>
        </w:rPr>
        <w:t xml:space="preserve"> (</w:t>
      </w:r>
      <w:r w:rsidRPr="00C506A9">
        <w:rPr>
          <w:lang w:eastAsia="hu-HU"/>
        </w:rPr>
        <w:t>smallestDebt</w:t>
      </w:r>
      <w:r w:rsidRPr="00C506A9">
        <w:rPr>
          <w:color w:val="CCCCCC"/>
          <w:lang w:eastAsia="hu-HU"/>
        </w:rPr>
        <w:t>.</w:t>
      </w:r>
      <w:r w:rsidRPr="00C506A9">
        <w:rPr>
          <w:color w:val="DCDCAA"/>
          <w:lang w:eastAsia="hu-HU"/>
        </w:rPr>
        <w:t>abs</w:t>
      </w:r>
      <w:r w:rsidRPr="00C506A9">
        <w:rPr>
          <w:color w:val="CCCCCC"/>
          <w:lang w:eastAsia="hu-HU"/>
        </w:rPr>
        <w:t xml:space="preserve">() </w:t>
      </w:r>
      <w:r w:rsidRPr="00C506A9">
        <w:rPr>
          <w:color w:val="D4D4D4"/>
          <w:lang w:eastAsia="hu-HU"/>
        </w:rPr>
        <w:t>&gt;</w:t>
      </w:r>
      <w:r w:rsidRPr="00C506A9">
        <w:rPr>
          <w:color w:val="CCCCCC"/>
          <w:lang w:eastAsia="hu-HU"/>
        </w:rPr>
        <w:t xml:space="preserve"> </w:t>
      </w:r>
      <w:r w:rsidRPr="00C506A9">
        <w:rPr>
          <w:lang w:eastAsia="hu-HU"/>
        </w:rPr>
        <w:t>largestDebt</w:t>
      </w:r>
      <w:r w:rsidRPr="00C506A9">
        <w:rPr>
          <w:color w:val="CCCCCC"/>
          <w:lang w:eastAsia="hu-HU"/>
        </w:rPr>
        <w:t>.</w:t>
      </w:r>
      <w:r w:rsidRPr="00C506A9">
        <w:rPr>
          <w:color w:val="DCDCAA"/>
          <w:lang w:eastAsia="hu-HU"/>
        </w:rPr>
        <w:t>abs</w:t>
      </w:r>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debtsMap</w:t>
      </w:r>
      <w:r w:rsidRPr="00C506A9">
        <w:rPr>
          <w:color w:val="CCCCCC"/>
          <w:lang w:eastAsia="hu-HU"/>
        </w:rPr>
        <w:t>[</w:t>
      </w:r>
      <w:r w:rsidRPr="00C506A9">
        <w:rPr>
          <w:lang w:eastAsia="hu-HU"/>
        </w:rPr>
        <w:t>debtorWithSmallestDebt</w:t>
      </w:r>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r w:rsidRPr="00C506A9">
        <w:rPr>
          <w:lang w:eastAsia="hu-HU"/>
        </w:rPr>
        <w:t>debtsMap</w:t>
      </w:r>
      <w:r w:rsidRPr="00C506A9">
        <w:rPr>
          <w:color w:val="CCCCCC"/>
          <w:lang w:eastAsia="hu-HU"/>
        </w:rPr>
        <w:t>[</w:t>
      </w:r>
      <w:r w:rsidRPr="00C506A9">
        <w:rPr>
          <w:lang w:eastAsia="hu-HU"/>
        </w:rPr>
        <w:t>debtorWithSmallestDebt</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debtsMap</w:t>
      </w:r>
      <w:r w:rsidRPr="00C506A9">
        <w:rPr>
          <w:color w:val="CCCCCC"/>
          <w:lang w:eastAsia="hu-HU"/>
        </w:rPr>
        <w:t>[</w:t>
      </w:r>
      <w:r w:rsidRPr="00C506A9">
        <w:rPr>
          <w:lang w:eastAsia="hu-HU"/>
        </w:rPr>
        <w:t>debtorWithLargestDebt</w:t>
      </w:r>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r w:rsidRPr="00C506A9">
        <w:rPr>
          <w:lang w:eastAsia="hu-HU"/>
        </w:rPr>
        <w:t>debtsMap</w:t>
      </w:r>
      <w:r w:rsidRPr="00C506A9">
        <w:rPr>
          <w:color w:val="CCCCCC"/>
          <w:lang w:eastAsia="hu-HU"/>
        </w:rPr>
        <w:t>[</w:t>
      </w:r>
      <w:r w:rsidRPr="00C506A9">
        <w:rPr>
          <w:lang w:eastAsia="hu-HU"/>
        </w:rPr>
        <w:t>debtorWithLargestDebt</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569CD6"/>
          <w:lang w:eastAsia="hu-HU"/>
        </w:rPr>
        <w:t>final</w:t>
      </w:r>
      <w:r w:rsidRPr="00C506A9">
        <w:rPr>
          <w:color w:val="CCCCCC"/>
          <w:lang w:eastAsia="hu-HU"/>
        </w:rPr>
        <w:t xml:space="preserve"> </w:t>
      </w:r>
      <w:r w:rsidRPr="00C506A9">
        <w:rPr>
          <w:lang w:eastAsia="hu-HU"/>
        </w:rPr>
        <w:t>debtorPerson</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kIsWeb</w:t>
      </w:r>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color w:val="DCDCAA"/>
          <w:lang w:eastAsia="hu-HU"/>
        </w:rPr>
        <w:t>getPersonByNameWeb</w:t>
      </w:r>
      <w:r w:rsidRPr="00C506A9">
        <w:rPr>
          <w:color w:val="CCCCCC"/>
          <w:lang w:eastAsia="hu-HU"/>
        </w:rPr>
        <w:t>(</w:t>
      </w:r>
      <w:r w:rsidRPr="00C506A9">
        <w:rPr>
          <w:lang w:eastAsia="hu-HU"/>
        </w:rPr>
        <w:t>debtorWithLargestDebt</w:t>
      </w:r>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lang w:eastAsia="hu-HU"/>
        </w:rPr>
        <w:t>personDbHelper</w:t>
      </w:r>
      <w:r w:rsidRPr="00C506A9">
        <w:rPr>
          <w:color w:val="D4D4D4"/>
          <w:lang w:eastAsia="hu-HU"/>
        </w:rPr>
        <w:t>!</w:t>
      </w:r>
      <w:r w:rsidRPr="00C506A9">
        <w:rPr>
          <w:color w:val="CCCCCC"/>
          <w:lang w:eastAsia="hu-HU"/>
        </w:rPr>
        <w:t>.</w:t>
      </w:r>
      <w:r w:rsidRPr="00C506A9">
        <w:rPr>
          <w:color w:val="DCDCAA"/>
          <w:lang w:eastAsia="hu-HU"/>
        </w:rPr>
        <w:t>getPersonByName</w:t>
      </w:r>
      <w:r w:rsidRPr="00C506A9">
        <w:rPr>
          <w:color w:val="CCCCCC"/>
          <w:lang w:eastAsia="hu-HU"/>
        </w:rPr>
        <w:t>(</w:t>
      </w:r>
      <w:r w:rsidRPr="00C506A9">
        <w:rPr>
          <w:lang w:eastAsia="hu-HU"/>
        </w:rPr>
        <w:t>debtorWithLargestDebt</w:t>
      </w:r>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569CD6"/>
          <w:lang w:eastAsia="hu-HU"/>
        </w:rPr>
        <w:t>final</w:t>
      </w:r>
      <w:r w:rsidRPr="00C506A9">
        <w:rPr>
          <w:color w:val="CCCCCC"/>
          <w:lang w:eastAsia="hu-HU"/>
        </w:rPr>
        <w:t xml:space="preserve"> </w:t>
      </w:r>
      <w:r w:rsidRPr="00C506A9">
        <w:rPr>
          <w:lang w:eastAsia="hu-HU"/>
        </w:rPr>
        <w:t>personTo</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lang w:eastAsia="hu-HU"/>
        </w:rPr>
        <w:t>kIsWeb</w:t>
      </w:r>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color w:val="DCDCAA"/>
          <w:lang w:eastAsia="hu-HU"/>
        </w:rPr>
        <w:t>getPersonByNameWeb</w:t>
      </w:r>
      <w:r w:rsidRPr="00C506A9">
        <w:rPr>
          <w:color w:val="CCCCCC"/>
          <w:lang w:eastAsia="hu-HU"/>
        </w:rPr>
        <w:t>(</w:t>
      </w:r>
      <w:r w:rsidRPr="00C506A9">
        <w:rPr>
          <w:lang w:eastAsia="hu-HU"/>
        </w:rPr>
        <w:t>debtorWithSmallestDebt</w:t>
      </w:r>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C586C0"/>
          <w:lang w:eastAsia="hu-HU"/>
        </w:rPr>
        <w:t>await</w:t>
      </w:r>
      <w:r w:rsidRPr="00C506A9">
        <w:rPr>
          <w:color w:val="CCCCCC"/>
          <w:lang w:eastAsia="hu-HU"/>
        </w:rPr>
        <w:t xml:space="preserve"> </w:t>
      </w:r>
      <w:r w:rsidRPr="00C506A9">
        <w:rPr>
          <w:lang w:eastAsia="hu-HU"/>
        </w:rPr>
        <w:t>personDbHelper</w:t>
      </w:r>
      <w:r w:rsidRPr="00C506A9">
        <w:rPr>
          <w:color w:val="D4D4D4"/>
          <w:lang w:eastAsia="hu-HU"/>
        </w:rPr>
        <w:t>!</w:t>
      </w:r>
      <w:r w:rsidRPr="00C506A9">
        <w:rPr>
          <w:color w:val="CCCCCC"/>
          <w:lang w:eastAsia="hu-HU"/>
        </w:rPr>
        <w:t>.</w:t>
      </w:r>
      <w:r w:rsidRPr="00C506A9">
        <w:rPr>
          <w:color w:val="DCDCAA"/>
          <w:lang w:eastAsia="hu-HU"/>
        </w:rPr>
        <w:t>getPersonByName</w:t>
      </w:r>
      <w:r w:rsidRPr="00C506A9">
        <w:rPr>
          <w:color w:val="CCCCCC"/>
          <w:lang w:eastAsia="hu-HU"/>
        </w:rPr>
        <w:t>(</w:t>
      </w:r>
      <w:r w:rsidRPr="00C506A9">
        <w:rPr>
          <w:lang w:eastAsia="hu-HU"/>
        </w:rPr>
        <w:t>debtorWithSmallestDebt</w:t>
      </w:r>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C586C0"/>
          <w:lang w:eastAsia="hu-HU"/>
        </w:rPr>
        <w:t>if</w:t>
      </w:r>
      <w:r w:rsidRPr="00C506A9">
        <w:rPr>
          <w:color w:val="CCCCCC"/>
          <w:lang w:eastAsia="hu-HU"/>
        </w:rPr>
        <w:t xml:space="preserve"> (</w:t>
      </w:r>
      <w:r w:rsidRPr="00C506A9">
        <w:rPr>
          <w:lang w:eastAsia="hu-HU"/>
        </w:rPr>
        <w:t>debtorPerson</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r w:rsidRPr="00C506A9">
        <w:rPr>
          <w:lang w:eastAsia="hu-HU"/>
        </w:rPr>
        <w:t>personTo</w:t>
      </w:r>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resultDebts</w:t>
      </w:r>
      <w:r w:rsidRPr="00C506A9">
        <w:rPr>
          <w:color w:val="CCCCCC"/>
          <w:lang w:eastAsia="hu-HU"/>
        </w:rPr>
        <w:t>.</w:t>
      </w:r>
      <w:r w:rsidRPr="00C506A9">
        <w:rPr>
          <w:color w:val="DCDCAA"/>
          <w:lang w:eastAsia="hu-HU"/>
        </w:rPr>
        <w:t>add</w:t>
      </w:r>
      <w:r w:rsidRPr="00C506A9">
        <w:rPr>
          <w:color w:val="CCCCCC"/>
          <w:lang w:eastAsia="hu-HU"/>
        </w:rPr>
        <w:t>(</w:t>
      </w:r>
      <w:r w:rsidRPr="00C506A9">
        <w:rPr>
          <w:color w:val="4EC9B0"/>
          <w:lang w:eastAsia="hu-HU"/>
        </w:rPr>
        <w:t>DebtDataModel</w:t>
      </w:r>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debtorPersonId</w:t>
      </w:r>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personToId</w:t>
      </w:r>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lang w:eastAsia="hu-HU"/>
        </w:rPr>
        <w:t>amount</w:t>
      </w:r>
      <w:r w:rsidRPr="00C506A9">
        <w:rPr>
          <w:color w:val="D4D4D4"/>
          <w:lang w:eastAsia="hu-HU"/>
        </w:rPr>
        <w:t>:</w:t>
      </w:r>
      <w:r w:rsidRPr="00C506A9">
        <w:rPr>
          <w:color w:val="CCCCCC"/>
          <w:lang w:eastAsia="hu-HU"/>
        </w:rPr>
        <w:t xml:space="preserve"> </w:t>
      </w:r>
      <w:r w:rsidRPr="00C506A9">
        <w:rPr>
          <w:lang w:eastAsia="hu-HU"/>
        </w:rPr>
        <w:t>largestDebt</w:t>
      </w:r>
      <w:r w:rsidRPr="00C506A9">
        <w:rPr>
          <w:color w:val="CCCCCC"/>
          <w:lang w:eastAsia="hu-HU"/>
        </w:rPr>
        <w:t>.</w:t>
      </w:r>
      <w:r w:rsidRPr="00C506A9">
        <w:rPr>
          <w:color w:val="DCDCAA"/>
          <w:lang w:eastAsia="hu-HU"/>
        </w:rPr>
        <w:t>abs</w:t>
      </w:r>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r w:rsidRPr="00C506A9">
        <w:rPr>
          <w:color w:val="C586C0"/>
          <w:lang w:eastAsia="hu-HU"/>
        </w:rPr>
        <w:t>else</w:t>
      </w:r>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resultDebts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Amennyiben a negatív szám abszolút értéke nagyobb, akkor ehhez a negatív számhoz adjuk hozzá a legnagyobb pozitív számot, amely szintén egy tartozást reprezentál. Ebben az esetben is létrejön egy új debtDataModel, amit a resultDebts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r>
        <w:lastRenderedPageBreak/>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686E853C" w:rsidR="00C32E0E" w:rsidRDefault="00E47550" w:rsidP="008A12B5">
      <w:pPr>
        <w:pStyle w:val="Kpalrs"/>
      </w:pPr>
      <w:fldSimple w:instr=" SEQ ábra \* ARABIC ">
        <w:r w:rsidR="00DE04DD">
          <w:rPr>
            <w:noProof/>
          </w:rPr>
          <w:t>7</w:t>
        </w:r>
      </w:fldSimple>
      <w:r>
        <w:t>. ábra relációs adatbázis diagram</w:t>
      </w:r>
    </w:p>
    <w:p w14:paraId="21EBC8CA" w14:textId="59738E27" w:rsidR="00A32E16" w:rsidRDefault="00A32E16" w:rsidP="00A32E16">
      <w:r>
        <w:t xml:space="preserve">A fenti diagramon </w:t>
      </w:r>
      <w:r w:rsidR="00AF55BD">
        <w:t xml:space="preserve">(7. ábrán) </w:t>
      </w:r>
      <w:r>
        <w:t>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Revolut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(deptorPersonId), amely azonosítja azt a személyt, akinek már létező és akire a tartozás vonatkozik. Ez egy idegen kulcs, kapcsolódva a "személyek" tábla ID-jéhez. Ezenkívül van egy másik ID (personToId),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A Firebase Cloud Firestore</w:t>
      </w:r>
      <w:r w:rsidR="003F0EBD">
        <w:t xml:space="preserve"> </w:t>
      </w:r>
      <w:r w:rsidR="002F392A">
        <w:t xml:space="preserve">Database </w:t>
      </w:r>
      <w:r w:rsidR="003F0EBD">
        <w:t>[2]</w:t>
      </w:r>
      <w:r>
        <w:t xml:space="preserve"> és a hagyományos relációs adatbázisok közötti kulcskülönbségek kiemelkedő fontosságúak és ezekre nekem is figyelnem kellett, amikor a Firebase szerver database szolgáltatásait használtam.</w:t>
      </w:r>
    </w:p>
    <w:p w14:paraId="0C1A9CE2" w14:textId="3D9FB02C" w:rsidR="00A11B9B" w:rsidRDefault="00A11B9B" w:rsidP="00A11B9B">
      <w:pPr>
        <w:pStyle w:val="Kd"/>
      </w:pPr>
      <w:r w:rsidRPr="00A11B9B">
        <w:t>List&lt;PersonDataModel&gt; peopleList = [];</w:t>
      </w:r>
    </w:p>
    <w:p w14:paraId="241588AA" w14:textId="77777777" w:rsidR="00A11B9B" w:rsidRDefault="00A11B9B" w:rsidP="00A11B9B">
      <w:pPr>
        <w:pStyle w:val="Kd"/>
      </w:pPr>
      <w:r>
        <w:t>final peopleQuerySnapshot = await peopleCollectionRef.get();</w:t>
      </w:r>
    </w:p>
    <w:p w14:paraId="6928960E" w14:textId="77777777" w:rsidR="00A11B9B" w:rsidRDefault="00A11B9B" w:rsidP="00A11B9B">
      <w:pPr>
        <w:pStyle w:val="Kd"/>
      </w:pPr>
      <w:r>
        <w:t xml:space="preserve">          if (peopleQuerySnapshot.docs.isNotEmpty) {</w:t>
      </w:r>
    </w:p>
    <w:p w14:paraId="55118F0C" w14:textId="77777777" w:rsidR="00A11B9B" w:rsidRDefault="00A11B9B" w:rsidP="00A11B9B">
      <w:pPr>
        <w:pStyle w:val="Kd"/>
      </w:pPr>
      <w:r>
        <w:t xml:space="preserve">            peopleList = await Future.wait(peopleQuerySnapshot.docs.map(</w:t>
      </w:r>
    </w:p>
    <w:p w14:paraId="1DA991C8" w14:textId="77777777" w:rsidR="00A11B9B" w:rsidRDefault="00A11B9B" w:rsidP="00A11B9B">
      <w:pPr>
        <w:pStyle w:val="Kd"/>
      </w:pPr>
      <w:r>
        <w:t xml:space="preserve">              (doc) async =&gt; PersonDataModel.fromMap(doc.data()),</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return peopleList;</w:t>
      </w:r>
    </w:p>
    <w:p w14:paraId="3B15AAAD" w14:textId="77777777" w:rsidR="001F4D83" w:rsidRDefault="001F4D83" w:rsidP="001F4D83">
      <w:r>
        <w:t>Ez a kód a person_repository-ból van, ami egy példa arra, hogy hogyan figyelek a NoSQL adatbázisból a lokális relációs adatbázis által ismert adatmodellekre való áttérésre. (jelen esetben egy személy, tehát egy PersonDataModel-t használok)</w:t>
      </w:r>
    </w:p>
    <w:p w14:paraId="20E63098" w14:textId="15E19AB5" w:rsidR="001F4D83" w:rsidRDefault="001F4D83" w:rsidP="001F4D83">
      <w:r>
        <w:t xml:space="preserve">A </w:t>
      </w:r>
      <w:r w:rsidR="00B02747">
        <w:t xml:space="preserve">kód a </w:t>
      </w:r>
      <w:r>
        <w:t>Firestore adatbázisból lekér egy gyűjtemény</w:t>
      </w:r>
      <w:r w:rsidR="00B02747">
        <w:t>t</w:t>
      </w:r>
      <w:r>
        <w:t xml:space="preserve">, amely a "people" nevet viseli. </w:t>
      </w:r>
      <w:r w:rsidR="00B02747">
        <w:t>(a</w:t>
      </w:r>
      <w:r>
        <w:t xml:space="preserve"> kódban először egy üres lista, a peopleList inicializálódik</w:t>
      </w:r>
      <w:r w:rsidR="00B02747">
        <w:t>, amibe a személyek kerülnek)</w:t>
      </w:r>
      <w:r>
        <w:t xml:space="preserve"> Ezután aszinkron módon megtörténik a Firestore-ból a "people" gyűjtemény lekérése a peopleCollectionRef referencia segítségével.</w:t>
      </w:r>
    </w:p>
    <w:p w14:paraId="65558851" w14:textId="1D5B6D49" w:rsidR="001F4D83" w:rsidRDefault="001F4D83" w:rsidP="001F4D83">
      <w:r>
        <w:t xml:space="preserve">Az összes dokumentumot lekérdezi és átalakítja azokat PersonDataModel objektumokká a </w:t>
      </w:r>
      <w:r w:rsidRPr="00B911E6">
        <w:rPr>
          <w:b/>
          <w:bCs/>
        </w:rPr>
        <w:t>PersonDataModel.fromMap</w:t>
      </w:r>
      <w:r>
        <w:t xml:space="preserve"> metódus segítségével. Ezek az objektumok a peopleList listába kerülnek.</w:t>
      </w:r>
    </w:p>
    <w:p w14:paraId="3DDC8C11" w14:textId="6ACA77B9" w:rsidR="00A11B9B" w:rsidRDefault="00A11B9B" w:rsidP="001F4D83">
      <w:r>
        <w:t>A Firestore NoSQL</w:t>
      </w:r>
      <w:r w:rsidR="002E03B0">
        <w:t xml:space="preserve"> [4]</w:t>
      </w:r>
      <w:r>
        <w:t xml:space="preserve"> adatmodellje rugalmasságot biztosít, dokumentumokba szervezv</w:t>
      </w:r>
      <w:r w:rsidR="00B911E6">
        <w:t>i</w:t>
      </w:r>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Firestore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A Firestore</w:t>
      </w:r>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9"/>
                    <a:stretch>
                      <a:fillRect/>
                    </a:stretch>
                  </pic:blipFill>
                  <pic:spPr>
                    <a:xfrm>
                      <a:off x="0" y="0"/>
                      <a:ext cx="5400040" cy="2595880"/>
                    </a:xfrm>
                    <a:prstGeom prst="rect">
                      <a:avLst/>
                    </a:prstGeom>
                  </pic:spPr>
                </pic:pic>
              </a:graphicData>
            </a:graphic>
          </wp:inline>
        </w:drawing>
      </w:r>
    </w:p>
    <w:p w14:paraId="139F4D53" w14:textId="6EEEB28B" w:rsidR="00B911E6" w:rsidRDefault="003B671F" w:rsidP="008A12B5">
      <w:pPr>
        <w:pStyle w:val="Kpalrs"/>
      </w:pPr>
      <w:fldSimple w:instr=" SEQ ábra \* ARABIC ">
        <w:r w:rsidR="00DE04DD">
          <w:rPr>
            <w:noProof/>
          </w:rPr>
          <w:t>8</w:t>
        </w:r>
      </w:fldSimple>
      <w:r>
        <w:t>. ábra Firestore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0"/>
                    <a:stretch>
                      <a:fillRect/>
                    </a:stretch>
                  </pic:blipFill>
                  <pic:spPr>
                    <a:xfrm>
                      <a:off x="0" y="0"/>
                      <a:ext cx="5400040" cy="2858135"/>
                    </a:xfrm>
                    <a:prstGeom prst="rect">
                      <a:avLst/>
                    </a:prstGeom>
                  </pic:spPr>
                </pic:pic>
              </a:graphicData>
            </a:graphic>
          </wp:inline>
        </w:drawing>
      </w:r>
    </w:p>
    <w:p w14:paraId="64EF25C0" w14:textId="04030BF8" w:rsidR="00B911E6" w:rsidRDefault="005119C6" w:rsidP="008A12B5">
      <w:pPr>
        <w:pStyle w:val="Kpalrs"/>
      </w:pPr>
      <w:fldSimple w:instr=" SEQ ábra \* ARABIC ">
        <w:r w:rsidR="00DE04DD">
          <w:rPr>
            <w:noProof/>
          </w:rPr>
          <w:t>9</w:t>
        </w:r>
      </w:fldSimple>
      <w:r>
        <w:t xml:space="preserve">. ábra </w:t>
      </w:r>
      <w:r w:rsidRPr="005D6013">
        <w:t xml:space="preserve">Firestore adatstruktúra </w:t>
      </w:r>
      <w:r>
        <w:t>második</w:t>
      </w:r>
      <w:r w:rsidRPr="005D6013">
        <w:t xml:space="preserve"> ábra</w:t>
      </w:r>
    </w:p>
    <w:p w14:paraId="71BFFD5F" w14:textId="0C27F729" w:rsidR="00D309C9" w:rsidRPr="00307B68" w:rsidRDefault="0090195A" w:rsidP="006C49C7">
      <w:pPr>
        <w:ind w:firstLine="0"/>
      </w:pPr>
      <w:r w:rsidRPr="0090195A">
        <w:t>A Firestore</w:t>
      </w:r>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Firestore-t használná és hogy csak a </w:t>
      </w:r>
      <w:r w:rsidR="003718C0">
        <w:lastRenderedPageBreak/>
        <w:t>bejelentkezett e-mail című kollekció nyíljon meg)</w:t>
      </w:r>
      <w:r w:rsidRPr="0090195A">
        <w:t xml:space="preserve"> Minden ilyen kollekcióban megtalálható egy "userData"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57602A17" w14:textId="1C5A7BE8" w:rsidR="002B3913" w:rsidRDefault="002B3913" w:rsidP="002B3913">
      <w:r>
        <w:t>A projekt kezdeti szakaszában, a Kotlin nyelvű natív Android alkalmazáson dolgozva, rálátást nyertem az alkalmazás megvalósítására. A szakdolgozat során megismerkedtem a Flutterrel és a Dart-tal, készítettem egy rövid próbaprojektet a widget-ek működésének tesztelésére és az objektumorientált programozás gyakorlására.</w:t>
      </w:r>
    </w:p>
    <w:p w14:paraId="4B4F1FE3" w14:textId="5650367E" w:rsidR="002B3913" w:rsidRDefault="002B3913" w:rsidP="002B3913">
      <w:r>
        <w:t>Az éles projektben elkészítettem a belépő felületet, de a Firebase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A projekt kezdeti szakaszában lokális adatbázist használtam és az Android emulátoron teszteltem. A következő nehézség a webes felület kialakításával és optimalizálásával jött, amely során problémákat tapasztaltam a Firebase konzolos felületén. Ezt követően újból haladtam, megoldva a Firebase projekt és az alkalmazás regisztrációjával kapcsolatos kihívásokat.</w:t>
      </w:r>
    </w:p>
    <w:p w14:paraId="223E01B2" w14:textId="2226A989" w:rsidR="004E3B84" w:rsidRDefault="004E3B84" w:rsidP="004E3B84">
      <w:pPr>
        <w:pStyle w:val="Cmsor3"/>
      </w:pPr>
      <w:r w:rsidRPr="004E3B84">
        <w:t>verziókezelés</w:t>
      </w:r>
    </w:p>
    <w:p w14:paraId="2DC504CA" w14:textId="191D04D9" w:rsidR="00440DA8" w:rsidRDefault="00440DA8" w:rsidP="00440DA8">
      <w:r>
        <w:t>A projekt verziókezeléséhez és szinkronizálásához a GitHub kód megosztó felületét alkalmaztam. Gyakran commit-oltam és push-oltam külön branch-eken az egyes részeket és modulokat. Ezeket időnként, általában két-három hetente merge-eltem a main branch-re,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Desktop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kezdeti szakaszaiban gyakran kellett módosítani az adatbázis sémát, ekkor a migráció kihívásával szembesültem. Ezt mindig megoldottam a teljes alkalmazás törlésével és újratelepítésével, de ennek hátránya volt, hogy az előzőleg bevitt tesztadatokat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Az alkalmazást az Android Studio Emulátor</w:t>
      </w:r>
      <w:r w:rsidR="00177362">
        <w:t xml:space="preserve"> [9]</w:t>
      </w:r>
      <w:r w:rsidRPr="00394617">
        <w:t xml:space="preserve"> segítségével teszteltem, amelyen egy Google Pixel 5-ös eszközt emuláltam, mely Android 11.0 operációs rendszert futtat. A webes részét az alkalmazásnak a Visual Studio Code</w:t>
      </w:r>
      <w:r w:rsidR="00A06B8E">
        <w:t xml:space="preserve"> [8]</w:t>
      </w:r>
      <w:r w:rsidRPr="00394617">
        <w:t xml:space="preserve"> beépített webszerverén localhost-on teszteltem. Emellett saját fizikai telefonomon, egy Xiaomi Mi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1"/>
                    <a:stretch>
                      <a:fillRect/>
                    </a:stretch>
                  </pic:blipFill>
                  <pic:spPr>
                    <a:xfrm>
                      <a:off x="0" y="0"/>
                      <a:ext cx="2956032" cy="3055196"/>
                    </a:xfrm>
                    <a:prstGeom prst="rect">
                      <a:avLst/>
                    </a:prstGeom>
                  </pic:spPr>
                </pic:pic>
              </a:graphicData>
            </a:graphic>
          </wp:inline>
        </w:drawing>
      </w:r>
    </w:p>
    <w:p w14:paraId="3B1FFCAC" w14:textId="1394A1B3" w:rsidR="00394617" w:rsidRDefault="00E42E83" w:rsidP="00E42E83">
      <w:pPr>
        <w:pStyle w:val="Kpalrs"/>
      </w:pPr>
      <w:fldSimple w:instr=" SEQ ábra \* ARABIC ">
        <w:r w:rsidR="00DE04DD">
          <w:rPr>
            <w:noProof/>
          </w:rPr>
          <w:t>10</w:t>
        </w:r>
      </w:fldSimple>
      <w:r>
        <w:t>. ábra</w:t>
      </w:r>
      <w:r w:rsidR="009B1130">
        <w:t>: Emulátor.</w:t>
      </w:r>
    </w:p>
    <w:p w14:paraId="69C78D62" w14:textId="3B31E920" w:rsidR="00BF2A47" w:rsidRDefault="00BF2A47" w:rsidP="00BF2A47">
      <w:pPr>
        <w:pStyle w:val="Cmsor3"/>
      </w:pPr>
      <w:r>
        <w:t>Manuális tesztelés</w:t>
      </w:r>
    </w:p>
    <w:p w14:paraId="36EF3708" w14:textId="463DBCE9" w:rsidR="00AE2139" w:rsidRDefault="00AE2139" w:rsidP="00AE2139">
      <w:pPr>
        <w:ind w:firstLine="0"/>
      </w:pPr>
      <w:r>
        <w:t xml:space="preserve">A programot manuálisan teszteltem, amelynek minden lépése megtalálható a </w:t>
      </w:r>
      <w:r w:rsidR="00484E35">
        <w:t>program gyökér</w:t>
      </w:r>
      <w:r>
        <w:t xml:space="preserve"> mappá</w:t>
      </w:r>
      <w:r w:rsidR="00484E35">
        <w:t>já</w:t>
      </w:r>
      <w:r>
        <w:t xml:space="preserve">ban. Ezekből a tesztekből </w:t>
      </w:r>
      <w:r w:rsidR="008F1B2C">
        <w:t xml:space="preserve">itt a dolgozatomben </w:t>
      </w:r>
      <w:r>
        <w:t>bemutat</w:t>
      </w:r>
      <w:r w:rsidR="008F1B2C">
        <w:t>né</w:t>
      </w:r>
      <w:r>
        <w:t>k egyet</w:t>
      </w:r>
      <w:r w:rsidR="008F1B2C">
        <w:t>.</w:t>
      </w:r>
    </w:p>
    <w:p w14:paraId="3D413B2B" w14:textId="77777777" w:rsidR="008F1B2C" w:rsidRDefault="008F1B2C" w:rsidP="008F1B2C">
      <w:pPr>
        <w:ind w:firstLine="709"/>
      </w:pPr>
      <w:r w:rsidRPr="00921B50">
        <w:t xml:space="preserve">A maximális felhasználói élmény érdekében elengedhetetlen a manuális tesztelés a </w:t>
      </w:r>
      <w:r>
        <w:t>felhasználók</w:t>
      </w:r>
      <w:r w:rsidRPr="00921B50">
        <w:t xml:space="preserve"> területén. A </w:t>
      </w:r>
      <w:r>
        <w:t>program</w:t>
      </w:r>
      <w:r w:rsidRPr="00921B50">
        <w:t xml:space="preserve"> valós idejű tesztelése fontos lépés a tervezett funkciók és viselkedés ellenőrzésében, hogy biztosítsuk a specifikációk szerinti működést. A manuális tesztelés során a </w:t>
      </w:r>
      <w:r>
        <w:t>tesztelő</w:t>
      </w:r>
      <w:r w:rsidRPr="00921B50">
        <w:t xml:space="preserve"> interaktívan </w:t>
      </w:r>
      <w:r>
        <w:t>használja</w:t>
      </w:r>
      <w:r w:rsidRPr="00921B50">
        <w:t xml:space="preserve"> a</w:t>
      </w:r>
      <w:r>
        <w:t>z</w:t>
      </w:r>
      <w:r w:rsidRPr="00921B50">
        <w:t xml:space="preserve"> </w:t>
      </w:r>
      <w:r>
        <w:t>appot</w:t>
      </w:r>
      <w:r w:rsidRPr="00921B50">
        <w:t>, kipróbálj</w:t>
      </w:r>
      <w:r>
        <w:t>a</w:t>
      </w:r>
      <w:r w:rsidRPr="00921B50">
        <w:t xml:space="preserve"> a különböző </w:t>
      </w:r>
      <w:r>
        <w:t>menüpontokat</w:t>
      </w:r>
      <w:r w:rsidRPr="00921B50">
        <w:t xml:space="preserve">, funkciókat és forgatókönyveket. Ez lehetővé </w:t>
      </w:r>
      <w:r w:rsidRPr="00921B50">
        <w:lastRenderedPageBreak/>
        <w:t>teszi a valós problémák, hibák és hiányosságok azonosítását, amelyek befolyásolhatják a felhasználói élményt. A manuális tesztelés által nyújtott visszajelzés segít a fejlesztőknek a</w:t>
      </w:r>
      <w:r>
        <w:t xml:space="preserve">z app </w:t>
      </w:r>
      <w:r w:rsidRPr="00921B50">
        <w:t xml:space="preserve">minőségének javításában és finomhangolásában. Ezáltal a manuális tesztelés létfontosságú </w:t>
      </w:r>
      <w:r>
        <w:t xml:space="preserve">mindenféle program </w:t>
      </w:r>
      <w:r w:rsidRPr="00921B50">
        <w:t>fejlesztésében, hogy a</w:t>
      </w:r>
      <w:r>
        <w:t xml:space="preserve">z app </w:t>
      </w:r>
      <w:r w:rsidRPr="00921B50">
        <w:t xml:space="preserve">valóban úgy működjön, ahogy tervezték, és a </w:t>
      </w:r>
      <w:r>
        <w:t>felhasználóknak</w:t>
      </w:r>
      <w:r w:rsidRPr="00921B50">
        <w:t xml:space="preserve"> optimális élményt nyújtson.</w:t>
      </w:r>
    </w:p>
    <w:p w14:paraId="75D523F7" w14:textId="6BB8D216" w:rsidR="008F1B2C" w:rsidRPr="008F1B2C" w:rsidRDefault="008F1B2C" w:rsidP="008F1B2C">
      <w:pPr>
        <w:pStyle w:val="Cmsor3"/>
      </w:pPr>
      <w:r>
        <w:t>Tesztelt funkciók</w:t>
      </w:r>
    </w:p>
    <w:p w14:paraId="0CD1C008" w14:textId="77777777" w:rsidR="008F1B2C" w:rsidRPr="00921B50" w:rsidRDefault="008F1B2C" w:rsidP="008F1B2C">
      <w:pPr>
        <w:pStyle w:val="Listaszerbekezds"/>
        <w:numPr>
          <w:ilvl w:val="0"/>
          <w:numId w:val="54"/>
        </w:numPr>
        <w:spacing w:after="160" w:line="259" w:lineRule="auto"/>
        <w:contextualSpacing/>
        <w:jc w:val="left"/>
      </w:pPr>
      <w:r>
        <w:t>felhasználó létrehozása, autentikáció (mobilon, vagy weben)</w:t>
      </w:r>
    </w:p>
    <w:p w14:paraId="65C0ABC6" w14:textId="77777777" w:rsidR="008F1B2C" w:rsidRPr="00921B50" w:rsidRDefault="008F1B2C" w:rsidP="008F1B2C">
      <w:pPr>
        <w:pStyle w:val="Listaszerbekezds"/>
        <w:numPr>
          <w:ilvl w:val="0"/>
          <w:numId w:val="54"/>
        </w:numPr>
        <w:spacing w:after="160" w:line="259" w:lineRule="auto"/>
        <w:contextualSpacing/>
        <w:jc w:val="left"/>
      </w:pPr>
      <w:r>
        <w:t>tartozások létrehozása és szétosztása (mobilon, vagy weben)</w:t>
      </w:r>
    </w:p>
    <w:p w14:paraId="2B8AC5F7" w14:textId="77777777" w:rsidR="008F1B2C" w:rsidRDefault="008F1B2C" w:rsidP="008F1B2C">
      <w:pPr>
        <w:pStyle w:val="Listaszerbekezds"/>
        <w:numPr>
          <w:ilvl w:val="0"/>
          <w:numId w:val="54"/>
        </w:numPr>
        <w:spacing w:after="160" w:line="259" w:lineRule="auto"/>
        <w:contextualSpacing/>
        <w:jc w:val="left"/>
      </w:pPr>
      <w:r>
        <w:t>zsebek létrehozása (mobilon, vagy weben)</w:t>
      </w:r>
    </w:p>
    <w:p w14:paraId="05D951F3" w14:textId="77777777" w:rsidR="008F1B2C" w:rsidRDefault="008F1B2C" w:rsidP="008F1B2C">
      <w:pPr>
        <w:pStyle w:val="Listaszerbekezds"/>
        <w:numPr>
          <w:ilvl w:val="0"/>
          <w:numId w:val="54"/>
        </w:numPr>
        <w:spacing w:after="160" w:line="259" w:lineRule="auto"/>
        <w:contextualSpacing/>
        <w:jc w:val="left"/>
      </w:pPr>
      <w:r>
        <w:t>fizetések létrehozása (mobilon, vagy weben)</w:t>
      </w:r>
    </w:p>
    <w:p w14:paraId="7D299A1C" w14:textId="77777777" w:rsidR="008F1B2C" w:rsidRDefault="008F1B2C" w:rsidP="008F1B2C">
      <w:pPr>
        <w:pStyle w:val="Listaszerbekezds"/>
        <w:numPr>
          <w:ilvl w:val="0"/>
          <w:numId w:val="54"/>
        </w:numPr>
        <w:spacing w:after="160" w:line="259" w:lineRule="auto"/>
        <w:contextualSpacing/>
        <w:jc w:val="left"/>
      </w:pPr>
      <w:r>
        <w:t>szerverre való feltöltés és letöltés (mobilon)</w:t>
      </w:r>
    </w:p>
    <w:p w14:paraId="400A2546" w14:textId="77777777" w:rsidR="008F1B2C" w:rsidRDefault="008F1B2C" w:rsidP="008F1B2C">
      <w:pPr>
        <w:pStyle w:val="Listaszerbekezds"/>
        <w:numPr>
          <w:ilvl w:val="0"/>
          <w:numId w:val="54"/>
        </w:numPr>
        <w:spacing w:after="160" w:line="259" w:lineRule="auto"/>
        <w:contextualSpacing/>
        <w:jc w:val="left"/>
      </w:pPr>
      <w:r>
        <w:t>lekérdezés végrehajtása (mobilon, vagy weben)</w:t>
      </w:r>
    </w:p>
    <w:p w14:paraId="76FD2EFE" w14:textId="161C956D" w:rsidR="0057537D" w:rsidRDefault="0057537D" w:rsidP="0057537D">
      <w:pPr>
        <w:pStyle w:val="Cmsor3"/>
      </w:pPr>
      <w:r w:rsidRPr="0057537D">
        <w:t>Teszt felépítése</w:t>
      </w:r>
    </w:p>
    <w:p w14:paraId="7F3A8972" w14:textId="5D59DB19" w:rsidR="0057537D" w:rsidRDefault="0057537D" w:rsidP="0057537D">
      <w:pPr>
        <w:ind w:firstLine="0"/>
      </w:pPr>
      <w:r>
        <w:t xml:space="preserve">Minden teszt </w:t>
      </w:r>
      <w:r>
        <w:t>az alábbi pontokból épül fel:</w:t>
      </w:r>
      <w:r>
        <w:t xml:space="preserve"> Van egy leírás, ahol leírom, hogy mit fogok tesztelni és milyen lépéseket fogok tenni, valamint pár elvárást is megfogalmazok. Azután ”Lépések” cím alatt megfogalmazom röviden pontokba szedve az összes lépést, amit a teszt során elvégzek.</w:t>
      </w:r>
    </w:p>
    <w:p w14:paraId="03B7DF91" w14:textId="77777777" w:rsidR="0057537D" w:rsidRDefault="0057537D" w:rsidP="0057537D">
      <w:pPr>
        <w:ind w:firstLine="0"/>
      </w:pPr>
      <w:r>
        <w:t>Ezek után következik egy ”Elvárt eredmények” pont, ahol összehasonlítom az elvárt eredményeket a valós eredményekkel többnyire képek formájában.</w:t>
      </w:r>
    </w:p>
    <w:p w14:paraId="4008689C" w14:textId="77777777" w:rsidR="0057537D" w:rsidRDefault="0057537D" w:rsidP="0057537D">
      <w:pPr>
        <w:ind w:firstLine="0"/>
      </w:pPr>
      <w:r>
        <w:t>Mivel a tesztelést androidos operációsrendszeren, telefonon és weben is elvégzem ezért a képek lehetnek a webes alkalmazásból, de a telefonos felületről is.</w:t>
      </w:r>
    </w:p>
    <w:p w14:paraId="461A6FA9" w14:textId="0BCCFB24" w:rsidR="0057537D" w:rsidRPr="0057537D" w:rsidRDefault="0057537D" w:rsidP="0057537D">
      <w:pPr>
        <w:ind w:firstLine="0"/>
      </w:pPr>
      <w:r>
        <w:t>Az utolsó két pont minden teszt esetében a ”Siker/Hiba” és a ”</w:t>
      </w:r>
      <w:r w:rsidRPr="00297922">
        <w:t xml:space="preserve"> </w:t>
      </w:r>
      <w:r>
        <w:t>Megjegyzések” pont. Az előbbinél leírom az eredményekből elkönyvelt sikereket és az esetleges hibákat is pontokba szedve. A megjegyzéseknél meg ha van valami fontos, amit hozzá kéne fűzni az adott teszthez azt leírom.</w:t>
      </w:r>
    </w:p>
    <w:p w14:paraId="45A7942B" w14:textId="44B21D33" w:rsidR="008F1B2C" w:rsidRDefault="00F95FE4" w:rsidP="008F1B2C">
      <w:pPr>
        <w:pStyle w:val="Cmsor3"/>
      </w:pPr>
      <w:r>
        <w:t>Példa teszt</w:t>
      </w:r>
    </w:p>
    <w:p w14:paraId="0D3DACE7" w14:textId="361130D8" w:rsidR="00F95FE4" w:rsidRPr="00F95FE4" w:rsidRDefault="00F95FE4" w:rsidP="00F95FE4">
      <w:pPr>
        <w:pStyle w:val="Cmsor4"/>
      </w:pPr>
      <w:r>
        <w:t>Leírás</w:t>
      </w:r>
    </w:p>
    <w:p w14:paraId="48EC1441" w14:textId="77777777" w:rsidR="008F1B2C" w:rsidRPr="00931789" w:rsidRDefault="008F1B2C" w:rsidP="008F1B2C">
      <w:r w:rsidRPr="00931789">
        <w:t xml:space="preserve">Az alkalmazás indításakor </w:t>
      </w:r>
      <w:r>
        <w:t>létrehozunk</w:t>
      </w:r>
      <w:r w:rsidRPr="00931789">
        <w:t xml:space="preserve"> egy új felhasználót a „Még nincs felhasználóm” gomb megnyomásával. Ebben az ablakban egyedi e-mail címet és jelszót </w:t>
      </w:r>
      <w:r>
        <w:t>adunk meg</w:t>
      </w:r>
      <w:r w:rsidRPr="00931789">
        <w:t>. Sikeres regisztráció esetén az alkalmazás a bejelentkező képernyőre navigál minket.</w:t>
      </w:r>
    </w:p>
    <w:p w14:paraId="23D1EB44" w14:textId="77777777" w:rsidR="008F1B2C" w:rsidRPr="00931789" w:rsidRDefault="008F1B2C" w:rsidP="008F1B2C">
      <w:r w:rsidRPr="00931789">
        <w:lastRenderedPageBreak/>
        <w:t>A bejelentkező képernyőn először megpróbáljuk a bejelentkezést egy helytelen jelszóval, majd egy helyes jelszóval. Az alkalmazástól elvárjuk, hogy megfelelő visszajelzéseket adjon az eseményekről. Például, ha a rossz jelszóval történő bejelentkezés nem sikerül, az alkalmazás érthető módon jelezze ezt a felhasználónak. Amennyiben a helyes jelszóval sikeres a bejelentkezés, az alkalmazás navigáljon minket a menü képernyőre.</w:t>
      </w:r>
    </w:p>
    <w:p w14:paraId="1EBFB3B1" w14:textId="38EB50E7" w:rsidR="00F95FE4" w:rsidRPr="00F95FE4" w:rsidRDefault="00F95FE4" w:rsidP="00F95FE4">
      <w:pPr>
        <w:pStyle w:val="Cmsor4"/>
      </w:pPr>
      <w:r>
        <w:t>L</w:t>
      </w:r>
      <w:r>
        <w:t>épések</w:t>
      </w:r>
    </w:p>
    <w:p w14:paraId="4833C5E2" w14:textId="77777777" w:rsidR="008F1B2C" w:rsidRDefault="008F1B2C" w:rsidP="008F1B2C">
      <w:pPr>
        <w:pStyle w:val="Listaszerbekezds"/>
        <w:numPr>
          <w:ilvl w:val="0"/>
          <w:numId w:val="56"/>
        </w:numPr>
        <w:spacing w:after="160" w:line="259" w:lineRule="auto"/>
        <w:contextualSpacing/>
        <w:jc w:val="left"/>
      </w:pPr>
      <w:r w:rsidRPr="00921B50">
        <w:t>program elindítása</w:t>
      </w:r>
      <w:r>
        <w:t xml:space="preserve"> emulátoron, vagy telefonon, vagy weben</w:t>
      </w:r>
    </w:p>
    <w:p w14:paraId="053B3FA7" w14:textId="77777777" w:rsidR="008F1B2C" w:rsidRDefault="008F1B2C" w:rsidP="008F1B2C">
      <w:pPr>
        <w:pStyle w:val="Listaszerbekezds"/>
        <w:numPr>
          <w:ilvl w:val="0"/>
          <w:numId w:val="56"/>
        </w:numPr>
        <w:spacing w:after="160" w:line="259" w:lineRule="auto"/>
        <w:contextualSpacing/>
        <w:jc w:val="left"/>
      </w:pPr>
      <w:r>
        <w:t>„Még nincs felhasználóm gomb lenyomása</w:t>
      </w:r>
    </w:p>
    <w:p w14:paraId="4D05A742" w14:textId="77777777" w:rsidR="008F1B2C" w:rsidRDefault="008F1B2C" w:rsidP="008F1B2C">
      <w:pPr>
        <w:pStyle w:val="Listaszerbekezds"/>
        <w:numPr>
          <w:ilvl w:val="0"/>
          <w:numId w:val="56"/>
        </w:numPr>
        <w:spacing w:after="160" w:line="259" w:lineRule="auto"/>
        <w:contextualSpacing/>
        <w:jc w:val="left"/>
      </w:pPr>
      <w:r>
        <w:t>egyedi email cím és jelszó megadása</w:t>
      </w:r>
    </w:p>
    <w:p w14:paraId="6CEE74A7" w14:textId="77777777" w:rsidR="008F1B2C" w:rsidRDefault="008F1B2C" w:rsidP="008F1B2C">
      <w:pPr>
        <w:pStyle w:val="Listaszerbekezds"/>
        <w:numPr>
          <w:ilvl w:val="0"/>
          <w:numId w:val="56"/>
        </w:numPr>
        <w:spacing w:after="160" w:line="259" w:lineRule="auto"/>
        <w:contextualSpacing/>
        <w:jc w:val="left"/>
      </w:pPr>
      <w:r>
        <w:t>Rossz jelszó megadása a helyes email cím mellé</w:t>
      </w:r>
    </w:p>
    <w:p w14:paraId="12FE172B" w14:textId="77777777" w:rsidR="008F1B2C" w:rsidRDefault="008F1B2C" w:rsidP="008F1B2C">
      <w:pPr>
        <w:pStyle w:val="Listaszerbekezds"/>
        <w:numPr>
          <w:ilvl w:val="0"/>
          <w:numId w:val="56"/>
        </w:numPr>
        <w:spacing w:after="160" w:line="259" w:lineRule="auto"/>
        <w:contextualSpacing/>
        <w:jc w:val="left"/>
      </w:pPr>
      <w:r>
        <w:t>Jó jelszó megadása a helyes emailcím mellé</w:t>
      </w:r>
    </w:p>
    <w:p w14:paraId="38CB80B2" w14:textId="77777777" w:rsidR="008F1B2C" w:rsidRPr="003060B0" w:rsidRDefault="008F1B2C" w:rsidP="008F1B2C">
      <w:pPr>
        <w:pStyle w:val="Listaszerbekezds"/>
        <w:numPr>
          <w:ilvl w:val="0"/>
          <w:numId w:val="56"/>
        </w:numPr>
        <w:spacing w:after="160" w:line="259" w:lineRule="auto"/>
        <w:contextualSpacing/>
        <w:jc w:val="left"/>
      </w:pPr>
      <w:r>
        <w:t>Figyelni a nem logikus és rendellenes viselkedést</w:t>
      </w:r>
    </w:p>
    <w:p w14:paraId="72150FB7" w14:textId="77777777" w:rsidR="008F1B2C" w:rsidRPr="00921B50" w:rsidRDefault="008F1B2C" w:rsidP="008F1B2C">
      <w:pPr>
        <w:pStyle w:val="Listaszerbekezds"/>
      </w:pPr>
    </w:p>
    <w:p w14:paraId="3F692CD0" w14:textId="723ADEED" w:rsidR="00F95FE4" w:rsidRPr="00F95FE4" w:rsidRDefault="00F95FE4" w:rsidP="00F95FE4">
      <w:pPr>
        <w:pStyle w:val="Cmsor4"/>
      </w:pPr>
      <w:r>
        <w:t>Elvárt eredmények</w:t>
      </w:r>
    </w:p>
    <w:p w14:paraId="24787C31" w14:textId="77777777" w:rsidR="008F1B2C" w:rsidRDefault="008F1B2C" w:rsidP="00AE2139">
      <w:pPr>
        <w:ind w:firstLine="0"/>
      </w:pPr>
    </w:p>
    <w:p w14:paraId="56DCA77C" w14:textId="77777777" w:rsidR="0057537D" w:rsidRDefault="0057537D" w:rsidP="0057537D">
      <w:pPr>
        <w:pStyle w:val="Kp"/>
      </w:pPr>
      <w:r w:rsidRPr="00C5434C">
        <w:rPr>
          <w:noProof/>
        </w:rPr>
        <w:drawing>
          <wp:inline distT="0" distB="0" distL="0" distR="0" wp14:anchorId="6BDDFF0B" wp14:editId="3E8E2981">
            <wp:extent cx="2932088" cy="3093690"/>
            <wp:effectExtent l="0" t="0" r="1905" b="0"/>
            <wp:docPr id="123834260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2609" name="Kép 1" descr="A képen szöveg, képernyőkép, szoftver, Weblap látható&#10;&#10;Automatikusan generált leírás"/>
                    <pic:cNvPicPr/>
                  </pic:nvPicPr>
                  <pic:blipFill>
                    <a:blip r:embed="rId22"/>
                    <a:stretch>
                      <a:fillRect/>
                    </a:stretch>
                  </pic:blipFill>
                  <pic:spPr>
                    <a:xfrm>
                      <a:off x="0" y="0"/>
                      <a:ext cx="2955827" cy="3118738"/>
                    </a:xfrm>
                    <a:prstGeom prst="rect">
                      <a:avLst/>
                    </a:prstGeom>
                  </pic:spPr>
                </pic:pic>
              </a:graphicData>
            </a:graphic>
          </wp:inline>
        </w:drawing>
      </w:r>
    </w:p>
    <w:p w14:paraId="30C633A2" w14:textId="1E4A8DD7" w:rsidR="008F1B2C" w:rsidRDefault="0057537D" w:rsidP="0057537D">
      <w:pPr>
        <w:pStyle w:val="Kpalrs"/>
      </w:pPr>
      <w:fldSimple w:instr=" SEQ ábra \* ARABIC ">
        <w:r w:rsidR="00DE04DD">
          <w:rPr>
            <w:noProof/>
          </w:rPr>
          <w:t>11</w:t>
        </w:r>
      </w:fldSimple>
      <w:r>
        <w:t>. ábra: Teszt első elvárt eredménye.</w:t>
      </w:r>
    </w:p>
    <w:p w14:paraId="2CEE7BF7" w14:textId="77777777" w:rsidR="0057537D" w:rsidRDefault="0057537D" w:rsidP="0057537D">
      <w:pPr>
        <w:pStyle w:val="Kp"/>
      </w:pPr>
      <w:r w:rsidRPr="00C5434C">
        <w:rPr>
          <w:noProof/>
        </w:rPr>
        <w:lastRenderedPageBreak/>
        <w:drawing>
          <wp:inline distT="0" distB="0" distL="0" distR="0" wp14:anchorId="6E8BCDF5" wp14:editId="0F9CAC1C">
            <wp:extent cx="2892425" cy="3084830"/>
            <wp:effectExtent l="0" t="0" r="0" b="0"/>
            <wp:docPr id="380460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004" name="Kép 1" descr="A képen szöveg, képernyőkép, szoftver, Operációs rendsz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2425" cy="3084830"/>
                    </a:xfrm>
                    <a:prstGeom prst="rect">
                      <a:avLst/>
                    </a:prstGeom>
                  </pic:spPr>
                </pic:pic>
              </a:graphicData>
            </a:graphic>
          </wp:inline>
        </w:drawing>
      </w:r>
    </w:p>
    <w:p w14:paraId="7B44009E" w14:textId="006FA1E3" w:rsidR="0057537D" w:rsidRDefault="0057537D" w:rsidP="0057537D">
      <w:pPr>
        <w:pStyle w:val="Kpalrs"/>
      </w:pPr>
      <w:fldSimple w:instr=" SEQ ábra \* ARABIC ">
        <w:r w:rsidR="00DE04DD">
          <w:rPr>
            <w:noProof/>
          </w:rPr>
          <w:t>12</w:t>
        </w:r>
      </w:fldSimple>
      <w:r>
        <w:t xml:space="preserve">. ábra: </w:t>
      </w:r>
      <w:r>
        <w:t xml:space="preserve">Teszt </w:t>
      </w:r>
      <w:r>
        <w:t>második</w:t>
      </w:r>
      <w:r>
        <w:t xml:space="preserve"> elvárt eredménye.</w:t>
      </w:r>
    </w:p>
    <w:p w14:paraId="0B924032" w14:textId="77777777" w:rsidR="00060455" w:rsidRDefault="00060455" w:rsidP="00060455">
      <w:pPr>
        <w:pStyle w:val="Kp"/>
      </w:pPr>
      <w:r w:rsidRPr="00C5434C">
        <w:rPr>
          <w:noProof/>
        </w:rPr>
        <w:drawing>
          <wp:inline distT="0" distB="0" distL="0" distR="0" wp14:anchorId="7F2CDBCA" wp14:editId="27584A57">
            <wp:extent cx="2832735" cy="3054350"/>
            <wp:effectExtent l="0" t="0" r="0" b="0"/>
            <wp:docPr id="2133935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5907" name="Kép 1" descr="A képen szöveg, képernyőkép, szoftver, Multimédiás szoftver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2735" cy="3054350"/>
                    </a:xfrm>
                    <a:prstGeom prst="rect">
                      <a:avLst/>
                    </a:prstGeom>
                  </pic:spPr>
                </pic:pic>
              </a:graphicData>
            </a:graphic>
          </wp:inline>
        </w:drawing>
      </w:r>
    </w:p>
    <w:p w14:paraId="658A4686" w14:textId="39FCF7DD" w:rsidR="0057537D" w:rsidRDefault="00060455" w:rsidP="004A768E">
      <w:pPr>
        <w:pStyle w:val="Kpalrs"/>
      </w:pPr>
      <w:fldSimple w:instr=" SEQ ábra \* ARABIC ">
        <w:r w:rsidR="00DE04DD">
          <w:rPr>
            <w:noProof/>
          </w:rPr>
          <w:t>13</w:t>
        </w:r>
      </w:fldSimple>
      <w:r>
        <w:t xml:space="preserve">. ábra: </w:t>
      </w:r>
      <w:r>
        <w:t xml:space="preserve">Teszt </w:t>
      </w:r>
      <w:r w:rsidR="004A768E">
        <w:t>harmadik</w:t>
      </w:r>
      <w:r>
        <w:t xml:space="preserve"> elvárt eredménye.</w:t>
      </w:r>
    </w:p>
    <w:p w14:paraId="1F739101" w14:textId="77777777" w:rsidR="00DE04DD" w:rsidRDefault="00DE04DD" w:rsidP="00DE04DD">
      <w:pPr>
        <w:pStyle w:val="Kp"/>
      </w:pPr>
      <w:r w:rsidRPr="00C5434C">
        <w:rPr>
          <w:noProof/>
        </w:rPr>
        <w:lastRenderedPageBreak/>
        <w:drawing>
          <wp:inline distT="0" distB="0" distL="0" distR="0" wp14:anchorId="60CD207D" wp14:editId="3538D33F">
            <wp:extent cx="2826385" cy="3028315"/>
            <wp:effectExtent l="0" t="0" r="0" b="0"/>
            <wp:docPr id="45306449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498" name="Kép 1" descr="A képen szöveg, képernyőkép, szoftver, Számítógépes ikon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6385" cy="3028315"/>
                    </a:xfrm>
                    <a:prstGeom prst="rect">
                      <a:avLst/>
                    </a:prstGeom>
                  </pic:spPr>
                </pic:pic>
              </a:graphicData>
            </a:graphic>
          </wp:inline>
        </w:drawing>
      </w:r>
    </w:p>
    <w:p w14:paraId="61FB94A5" w14:textId="5C4EE54F" w:rsidR="00AE2139" w:rsidRDefault="00DE04DD" w:rsidP="00DE04DD">
      <w:pPr>
        <w:pStyle w:val="Kpalrs"/>
      </w:pPr>
      <w:fldSimple w:instr=" SEQ ábra \* ARABIC ">
        <w:r>
          <w:rPr>
            <w:noProof/>
          </w:rPr>
          <w:t>14</w:t>
        </w:r>
      </w:fldSimple>
      <w:r>
        <w:t xml:space="preserve">. ábra: </w:t>
      </w:r>
      <w:r>
        <w:t xml:space="preserve">Teszt </w:t>
      </w:r>
      <w:r w:rsidR="004A768E">
        <w:t>negyedik</w:t>
      </w:r>
      <w:r>
        <w:t xml:space="preserve"> elvárt eredménye.</w:t>
      </w:r>
    </w:p>
    <w:p w14:paraId="4EA3536D" w14:textId="3F57EAAE" w:rsidR="003864E2" w:rsidRPr="003864E2" w:rsidRDefault="003864E2" w:rsidP="003864E2">
      <w:pPr>
        <w:pStyle w:val="Cmsor4"/>
      </w:pPr>
      <w:r w:rsidRPr="003864E2">
        <w:t>Siker/Hiba</w:t>
      </w:r>
    </w:p>
    <w:p w14:paraId="6AC44C18" w14:textId="77777777" w:rsidR="003864E2" w:rsidRPr="005F2FCB" w:rsidRDefault="003864E2" w:rsidP="003864E2">
      <w:pPr>
        <w:pStyle w:val="Listaszerbekezds"/>
        <w:numPr>
          <w:ilvl w:val="0"/>
          <w:numId w:val="62"/>
        </w:numPr>
        <w:spacing w:after="160" w:line="259" w:lineRule="auto"/>
        <w:contextualSpacing/>
        <w:jc w:val="left"/>
        <w:rPr>
          <w:sz w:val="32"/>
          <w:szCs w:val="32"/>
        </w:rPr>
      </w:pPr>
      <w:r>
        <w:t>A felugró ablak, ami a hibaüzenetet jelzi, nem ad pontos információt a hibáról (pl, hogy az e-mail, vagy a jelszó a rossz)</w:t>
      </w:r>
    </w:p>
    <w:p w14:paraId="07A82A36" w14:textId="77777777" w:rsidR="003864E2" w:rsidRPr="00B579E8" w:rsidRDefault="003864E2" w:rsidP="003864E2">
      <w:pPr>
        <w:pStyle w:val="Listaszerbekezds"/>
        <w:numPr>
          <w:ilvl w:val="0"/>
          <w:numId w:val="62"/>
        </w:numPr>
        <w:spacing w:after="160" w:line="259" w:lineRule="auto"/>
        <w:contextualSpacing/>
        <w:jc w:val="left"/>
        <w:rPr>
          <w:sz w:val="32"/>
          <w:szCs w:val="32"/>
        </w:rPr>
      </w:pPr>
      <w:r>
        <w:t>Ezen kívül a teszt sikeresen elvégezhető</w:t>
      </w:r>
    </w:p>
    <w:p w14:paraId="596805E6" w14:textId="56ABFE5F" w:rsidR="003864E2" w:rsidRPr="007E744A" w:rsidRDefault="003864E2" w:rsidP="003864E2">
      <w:pPr>
        <w:pStyle w:val="Listaszerbekezds"/>
        <w:numPr>
          <w:ilvl w:val="0"/>
          <w:numId w:val="62"/>
        </w:numPr>
        <w:spacing w:after="160" w:line="259" w:lineRule="auto"/>
        <w:contextualSpacing/>
        <w:jc w:val="left"/>
        <w:rPr>
          <w:sz w:val="32"/>
          <w:szCs w:val="32"/>
        </w:rPr>
      </w:pPr>
      <w:r>
        <w:t>A regisztrációs ablaknál, ha olyan e-mailt adunk meg, ami már szerepel a szerveren, akkor is hiba ablak ugrik fel, de ez sem ad pontos inf</w:t>
      </w:r>
      <w:r w:rsidR="00D438B6">
        <w:t>ormációkat</w:t>
      </w:r>
    </w:p>
    <w:p w14:paraId="06B72FCF" w14:textId="0B2E9679" w:rsidR="003864E2" w:rsidRPr="003864E2" w:rsidRDefault="003864E2" w:rsidP="003864E2">
      <w:pPr>
        <w:pStyle w:val="Cmsor4"/>
      </w:pPr>
      <w:r w:rsidRPr="003864E2">
        <w:t>Megjegyzések</w:t>
      </w:r>
    </w:p>
    <w:p w14:paraId="3CB1D737" w14:textId="77777777" w:rsidR="003864E2" w:rsidRDefault="003864E2" w:rsidP="003864E2">
      <w:pPr>
        <w:pStyle w:val="Listaszerbekezds"/>
        <w:numPr>
          <w:ilvl w:val="0"/>
          <w:numId w:val="61"/>
        </w:numPr>
        <w:spacing w:after="160" w:line="259" w:lineRule="auto"/>
        <w:contextualSpacing/>
        <w:jc w:val="left"/>
      </w:pPr>
      <w:r>
        <w:t>androidos telefonon tesztelve szintén ugyanezekre az eredményekre jutunk</w:t>
      </w:r>
    </w:p>
    <w:p w14:paraId="396A224B" w14:textId="5B37279F" w:rsidR="00132474" w:rsidRDefault="00132474" w:rsidP="00E42E83">
      <w:pPr>
        <w:pStyle w:val="Kp"/>
      </w:pPr>
    </w:p>
    <w:p w14:paraId="08B8ADD3" w14:textId="056A47AB" w:rsidR="00D559F3" w:rsidRDefault="00D559F3" w:rsidP="00D559F3">
      <w:pPr>
        <w:pStyle w:val="Cmsor2"/>
      </w:pPr>
      <w:r w:rsidRPr="00D559F3">
        <w:t>A program használata</w:t>
      </w:r>
    </w:p>
    <w:p w14:paraId="49FDC9D2" w14:textId="6354C8BC" w:rsidR="008C4DF8" w:rsidRDefault="008C4DF8" w:rsidP="00FF3AC8">
      <w:r>
        <w:t>Az alkalmazás általános funkcionalitása kiemelkedő mértékű sokoldalúságot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jelszavukat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lastRenderedPageBreak/>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6"/>
                    <a:stretch>
                      <a:fillRect/>
                    </a:stretch>
                  </pic:blipFill>
                  <pic:spPr>
                    <a:xfrm>
                      <a:off x="0" y="0"/>
                      <a:ext cx="4039188" cy="4317998"/>
                    </a:xfrm>
                    <a:prstGeom prst="rect">
                      <a:avLst/>
                    </a:prstGeom>
                  </pic:spPr>
                </pic:pic>
              </a:graphicData>
            </a:graphic>
          </wp:inline>
        </w:drawing>
      </w:r>
    </w:p>
    <w:p w14:paraId="7EB5B61D" w14:textId="086B99F5" w:rsidR="00643864" w:rsidRDefault="00643864" w:rsidP="008A12B5">
      <w:pPr>
        <w:pStyle w:val="Kpalrs"/>
      </w:pPr>
      <w:fldSimple w:instr=" SEQ ábra \* ARABIC ">
        <w:r w:rsidR="00DE04DD">
          <w:rPr>
            <w:noProof/>
          </w:rPr>
          <w:t>15</w:t>
        </w:r>
      </w:fldSimple>
      <w:r>
        <w:t>. ábra</w:t>
      </w:r>
      <w:r w:rsidR="001A2612">
        <w:t>: Login képernyő.</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7"/>
                    <a:stretch>
                      <a:fillRect/>
                    </a:stretch>
                  </pic:blipFill>
                  <pic:spPr>
                    <a:xfrm>
                      <a:off x="0" y="0"/>
                      <a:ext cx="3698622" cy="3950880"/>
                    </a:xfrm>
                    <a:prstGeom prst="rect">
                      <a:avLst/>
                    </a:prstGeom>
                  </pic:spPr>
                </pic:pic>
              </a:graphicData>
            </a:graphic>
          </wp:inline>
        </w:drawing>
      </w:r>
    </w:p>
    <w:p w14:paraId="3B0B0E16" w14:textId="468F90FC" w:rsidR="0098242A" w:rsidRDefault="00643864" w:rsidP="008A12B5">
      <w:pPr>
        <w:pStyle w:val="Kpalrs"/>
      </w:pPr>
      <w:fldSimple w:instr=" SEQ ábra \* ARABIC ">
        <w:r w:rsidR="00DE04DD">
          <w:rPr>
            <w:noProof/>
          </w:rPr>
          <w:t>16</w:t>
        </w:r>
      </w:fldSimple>
      <w:r>
        <w:t>. ábra</w:t>
      </w:r>
      <w:r w:rsidR="001A2612">
        <w:t>: Regisztrációs képernyő.</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8"/>
                    <a:stretch>
                      <a:fillRect/>
                    </a:stretch>
                  </pic:blipFill>
                  <pic:spPr>
                    <a:xfrm>
                      <a:off x="0" y="0"/>
                      <a:ext cx="3657197" cy="3896309"/>
                    </a:xfrm>
                    <a:prstGeom prst="rect">
                      <a:avLst/>
                    </a:prstGeom>
                  </pic:spPr>
                </pic:pic>
              </a:graphicData>
            </a:graphic>
          </wp:inline>
        </w:drawing>
      </w:r>
    </w:p>
    <w:p w14:paraId="6E8DB6B9" w14:textId="6146BA92" w:rsidR="0098242A" w:rsidRDefault="00643864" w:rsidP="008A12B5">
      <w:pPr>
        <w:pStyle w:val="Kpalrs"/>
      </w:pPr>
      <w:fldSimple w:instr=" SEQ ábra \* ARABIC ">
        <w:r w:rsidR="00DE04DD">
          <w:rPr>
            <w:noProof/>
          </w:rPr>
          <w:t>17</w:t>
        </w:r>
      </w:fldSimple>
      <w:r>
        <w:t>. ábra</w:t>
      </w:r>
      <w:r w:rsidR="001A2612">
        <w:t>: Menü képernyő weben.</w:t>
      </w:r>
    </w:p>
    <w:p w14:paraId="62E06A0A" w14:textId="77777777" w:rsidR="001A2612" w:rsidRDefault="001A2612" w:rsidP="001A2612">
      <w:pPr>
        <w:pStyle w:val="Kp"/>
      </w:pPr>
      <w:r w:rsidRPr="001A2612">
        <w:lastRenderedPageBreak/>
        <w:drawing>
          <wp:inline distT="0" distB="0" distL="0" distR="0" wp14:anchorId="153B474F" wp14:editId="6C67228C">
            <wp:extent cx="1713634" cy="3713247"/>
            <wp:effectExtent l="0" t="0" r="0" b="0"/>
            <wp:docPr id="2111130624"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624" name="Kép 2" descr="A képen szöveg, képernyőkép, szoftver, Számítógépes ikon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8668" cy="3724156"/>
                    </a:xfrm>
                    <a:prstGeom prst="rect">
                      <a:avLst/>
                    </a:prstGeom>
                  </pic:spPr>
                </pic:pic>
              </a:graphicData>
            </a:graphic>
          </wp:inline>
        </w:drawing>
      </w:r>
    </w:p>
    <w:p w14:paraId="0566CD04" w14:textId="05583903" w:rsidR="001A2612" w:rsidRDefault="001A2612" w:rsidP="001A2612">
      <w:pPr>
        <w:pStyle w:val="Kpalrs"/>
      </w:pPr>
      <w:fldSimple w:instr=" SEQ ábra \* ARABIC ">
        <w:r w:rsidR="00DE04DD">
          <w:rPr>
            <w:noProof/>
          </w:rPr>
          <w:t>18</w:t>
        </w:r>
      </w:fldSimple>
      <w:r>
        <w:t>. ábra: Menü képernyő mobilon.</w:t>
      </w:r>
    </w:p>
    <w:p w14:paraId="0344EE9B" w14:textId="0B352850" w:rsidR="0098242A" w:rsidRDefault="0098242A" w:rsidP="004C2896">
      <w:r>
        <w:t>Az alkalmazás tartozások menüpontjára kattintva egy speciális képernyő jelenik meg, ahol a profilunk adatai, beleértve a bejelentkezési email címünket és a névünket, felül láthatók. Az aktuális tartozásaink egy görgethető ablakban jelennek meg, míg az alsó részen egy Deák widget található. Ezen a widgeten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autómatikusan frissül és törli az elemet.</w:t>
      </w:r>
    </w:p>
    <w:p w14:paraId="2727DD23" w14:textId="77777777" w:rsidR="00666F36" w:rsidRDefault="0098242A" w:rsidP="00E42E83">
      <w:pPr>
        <w:pStyle w:val="Kp"/>
      </w:pPr>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0"/>
                    <a:stretch>
                      <a:fillRect/>
                    </a:stretch>
                  </pic:blipFill>
                  <pic:spPr>
                    <a:xfrm>
                      <a:off x="0" y="0"/>
                      <a:ext cx="3384954" cy="3588354"/>
                    </a:xfrm>
                    <a:prstGeom prst="rect">
                      <a:avLst/>
                    </a:prstGeom>
                  </pic:spPr>
                </pic:pic>
              </a:graphicData>
            </a:graphic>
          </wp:inline>
        </w:drawing>
      </w:r>
    </w:p>
    <w:p w14:paraId="45F2E8AD" w14:textId="6CEEE837" w:rsidR="0098242A" w:rsidRDefault="00666F36" w:rsidP="008A12B5">
      <w:pPr>
        <w:pStyle w:val="Kpalrs"/>
      </w:pPr>
      <w:fldSimple w:instr=" SEQ ábra \* ARABIC ">
        <w:r w:rsidR="00DE04DD">
          <w:rPr>
            <w:noProof/>
          </w:rPr>
          <w:t>19</w:t>
        </w:r>
      </w:fldSimple>
      <w:r>
        <w:t>. ábra</w:t>
      </w:r>
      <w:r w:rsidR="00EB245E">
        <w:t>: Tartozások képernyő.</w:t>
      </w:r>
    </w:p>
    <w:p w14:paraId="18894120" w14:textId="78A1BFA9" w:rsidR="00A06C7C" w:rsidRDefault="00A06C7C" w:rsidP="004C2896">
      <w:r>
        <w:t>A "Nevek" menüpontra kattintva szintén egy görgethető lista jelenik meg, ahol láthatjuk a személyek listáját. Új személyt egyszerűen felvihetünk a "Új név" gombra kattintva. Ekkor megadhatjuk a személy nevét, email címét és hogy van-e Revolut bankszámlája, ami azért hasznos, mivel ennek az alkalmazásnak a segítségével díjmentesen és azonnal lehet pénzt küldeni bármilyen másik Revolut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0AF9B258" w:rsidR="00666F36" w:rsidRDefault="003E3764" w:rsidP="00E42E83">
      <w:pPr>
        <w:pStyle w:val="Kp"/>
      </w:pPr>
      <w:r>
        <w:rPr>
          <w:noProof/>
        </w:rPr>
        <w:lastRenderedPageBreak/>
        <w:drawing>
          <wp:inline distT="0" distB="0" distL="0" distR="0" wp14:anchorId="283B7DC9" wp14:editId="7F0D5B73">
            <wp:extent cx="2025766" cy="4388889"/>
            <wp:effectExtent l="0" t="0" r="0" b="0"/>
            <wp:docPr id="1774842034" name="Kép 8"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2034" name="Kép 8" descr="A képen szöveg, képernyőkép, szoftver, Operációs rendszer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3588" cy="4405836"/>
                    </a:xfrm>
                    <a:prstGeom prst="rect">
                      <a:avLst/>
                    </a:prstGeom>
                    <a:noFill/>
                    <a:ln>
                      <a:noFill/>
                    </a:ln>
                  </pic:spPr>
                </pic:pic>
              </a:graphicData>
            </a:graphic>
          </wp:inline>
        </w:drawing>
      </w:r>
    </w:p>
    <w:p w14:paraId="73CCA6D5" w14:textId="7A7749DA" w:rsidR="00735120" w:rsidRDefault="00666F36" w:rsidP="008A12B5">
      <w:pPr>
        <w:pStyle w:val="Kpalrs"/>
      </w:pPr>
      <w:fldSimple w:instr=" SEQ ábra \* ARABIC ">
        <w:r w:rsidR="00DE04DD">
          <w:rPr>
            <w:noProof/>
          </w:rPr>
          <w:t>20</w:t>
        </w:r>
      </w:fldSimple>
      <w:r>
        <w:t>. ábra</w:t>
      </w:r>
      <w:r w:rsidR="003E3764">
        <w:t>: Személyek képernyő mobilon.</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Az adott zsebre rákattintva megjelennek a benne található költés és betvétel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2"/>
                    <a:stretch>
                      <a:fillRect/>
                    </a:stretch>
                  </pic:blipFill>
                  <pic:spPr>
                    <a:xfrm>
                      <a:off x="0" y="0"/>
                      <a:ext cx="3818180" cy="4013938"/>
                    </a:xfrm>
                    <a:prstGeom prst="rect">
                      <a:avLst/>
                    </a:prstGeom>
                  </pic:spPr>
                </pic:pic>
              </a:graphicData>
            </a:graphic>
          </wp:inline>
        </w:drawing>
      </w:r>
    </w:p>
    <w:p w14:paraId="44D04200" w14:textId="697288B5" w:rsidR="002C45DB" w:rsidRDefault="00AE5D3A" w:rsidP="008A12B5">
      <w:pPr>
        <w:pStyle w:val="Kpalrs"/>
      </w:pPr>
      <w:fldSimple w:instr=" SEQ ábra \* ARABIC ">
        <w:r w:rsidR="00DE04DD">
          <w:rPr>
            <w:noProof/>
          </w:rPr>
          <w:t>21</w:t>
        </w:r>
      </w:fldSimple>
      <w:r>
        <w:t>. ábra</w:t>
      </w:r>
      <w:r w:rsidR="00824DD6">
        <w:t>: Zsebek képernyő weben.</w:t>
      </w:r>
    </w:p>
    <w:p w14:paraId="2101B557" w14:textId="16B252D1" w:rsidR="00BB52D7" w:rsidRDefault="00BB52D7" w:rsidP="00BB52D7">
      <w:r>
        <w:t>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Desk widget,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A következő lépés a zseb kiválasztása, ahol választhatunk a már létező zsebek közül vagy kézzel beírhatjuk a zseb nevét. Ezt követően meg kell adnunk az összeget, a devizát (euró, font, dollár stb.), és a dátumot, amikor a tranzakció történt. Az intuitív date-picker felület lehetővé teszi a dátum könnyű kiválasztását, és ha nem választjuk ki, automatikusan a jelenlegi dátumra állítódik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3"/>
                    <a:stretch>
                      <a:fillRect/>
                    </a:stretch>
                  </pic:blipFill>
                  <pic:spPr>
                    <a:xfrm>
                      <a:off x="0" y="0"/>
                      <a:ext cx="3414151" cy="3653833"/>
                    </a:xfrm>
                    <a:prstGeom prst="rect">
                      <a:avLst/>
                    </a:prstGeom>
                  </pic:spPr>
                </pic:pic>
              </a:graphicData>
            </a:graphic>
          </wp:inline>
        </w:drawing>
      </w:r>
    </w:p>
    <w:p w14:paraId="14E2AF9D" w14:textId="4D972549" w:rsidR="005D1463" w:rsidRDefault="00E11600" w:rsidP="008A12B5">
      <w:pPr>
        <w:pStyle w:val="Kpalrs"/>
      </w:pPr>
      <w:fldSimple w:instr=" SEQ ábra \* ARABIC ">
        <w:r w:rsidR="00DE04DD">
          <w:rPr>
            <w:noProof/>
          </w:rPr>
          <w:t>22</w:t>
        </w:r>
      </w:fldSimple>
      <w:r>
        <w:t>. ábra</w:t>
      </w:r>
      <w:r w:rsidR="004E7616">
        <w:t>: Bevételek, kiadások oldal.</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Az alsó Desk widget-en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4"/>
                    <a:stretch>
                      <a:fillRect/>
                    </a:stretch>
                  </pic:blipFill>
                  <pic:spPr>
                    <a:xfrm>
                      <a:off x="0" y="0"/>
                      <a:ext cx="3201963" cy="3397756"/>
                    </a:xfrm>
                    <a:prstGeom prst="rect">
                      <a:avLst/>
                    </a:prstGeom>
                  </pic:spPr>
                </pic:pic>
              </a:graphicData>
            </a:graphic>
          </wp:inline>
        </w:drawing>
      </w:r>
    </w:p>
    <w:p w14:paraId="1FB5BBCC" w14:textId="73B24EE2" w:rsidR="00BB52D7" w:rsidRDefault="00E11600" w:rsidP="008A12B5">
      <w:pPr>
        <w:pStyle w:val="Kpalrs"/>
      </w:pPr>
      <w:fldSimple w:instr=" SEQ ábra \* ARABIC ">
        <w:r w:rsidR="00DE04DD">
          <w:rPr>
            <w:noProof/>
          </w:rPr>
          <w:t>23</w:t>
        </w:r>
      </w:fldSimple>
      <w:r>
        <w:t>. ábra</w:t>
      </w:r>
      <w:r w:rsidR="00F10A71">
        <w:t>: Részletes nézet weben.</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5"/>
                    <a:stretch>
                      <a:fillRect/>
                    </a:stretch>
                  </pic:blipFill>
                  <pic:spPr>
                    <a:xfrm>
                      <a:off x="0" y="0"/>
                      <a:ext cx="3469208" cy="3659721"/>
                    </a:xfrm>
                    <a:prstGeom prst="rect">
                      <a:avLst/>
                    </a:prstGeom>
                  </pic:spPr>
                </pic:pic>
              </a:graphicData>
            </a:graphic>
          </wp:inline>
        </w:drawing>
      </w:r>
    </w:p>
    <w:p w14:paraId="3260BC13" w14:textId="22D54CF6" w:rsidR="000A5A54" w:rsidRDefault="005609A9" w:rsidP="008A12B5">
      <w:pPr>
        <w:pStyle w:val="Kpalrs"/>
      </w:pPr>
      <w:fldSimple w:instr=" SEQ ábra \* ARABIC ">
        <w:r w:rsidR="00DE04DD">
          <w:rPr>
            <w:noProof/>
          </w:rPr>
          <w:t>24</w:t>
        </w:r>
      </w:fldSimple>
      <w:r>
        <w:t>. ábra</w:t>
      </w:r>
      <w:r w:rsidR="003A30FB">
        <w:t>: Fizetések szerkesztése nézet weben.</w:t>
      </w:r>
    </w:p>
    <w:p w14:paraId="3370CD03" w14:textId="503507F2" w:rsidR="00582261" w:rsidRDefault="00582261" w:rsidP="00582261">
      <w:r>
        <w:t>A menüben található "Lekérdezések" gombra kattintva elénk tárul a lekérdezések oldal, ahol számos lehetőség áll rendelkezésre a bevételek és kiadások szűrésére. Először is date-picker</w:t>
      </w:r>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textbox, ahol egy szó beírásával kiszűrhetjük azokat a tranzakciókat, amelyeknek a címében szerepel a megadott szó. Ugyanezen módon a megjegyzések textbox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6"/>
                    <a:stretch>
                      <a:fillRect/>
                    </a:stretch>
                  </pic:blipFill>
                  <pic:spPr>
                    <a:xfrm>
                      <a:off x="0" y="0"/>
                      <a:ext cx="3309019" cy="3491902"/>
                    </a:xfrm>
                    <a:prstGeom prst="rect">
                      <a:avLst/>
                    </a:prstGeom>
                  </pic:spPr>
                </pic:pic>
              </a:graphicData>
            </a:graphic>
          </wp:inline>
        </w:drawing>
      </w:r>
    </w:p>
    <w:p w14:paraId="1065FF4E" w14:textId="3671D822" w:rsidR="00E95810" w:rsidRDefault="008A12B5" w:rsidP="008A12B5">
      <w:pPr>
        <w:pStyle w:val="Kpalrs"/>
      </w:pPr>
      <w:fldSimple w:instr=" SEQ ábra \* ARABIC ">
        <w:r w:rsidR="00DE04DD">
          <w:rPr>
            <w:noProof/>
          </w:rPr>
          <w:t>25</w:t>
        </w:r>
      </w:fldSimple>
      <w:r>
        <w:t>. ábra</w:t>
      </w:r>
      <w:r w:rsidR="00BB6AE6">
        <w:t>: Lekérdezések nézet weben.</w:t>
      </w:r>
    </w:p>
    <w:p w14:paraId="02F672CD" w14:textId="77777777" w:rsidR="00EA70AB" w:rsidRDefault="000A7A57" w:rsidP="00EA70AB">
      <w:pPr>
        <w:pStyle w:val="Kp"/>
      </w:pPr>
      <w:r w:rsidRPr="000A7A57">
        <w:drawing>
          <wp:inline distT="0" distB="0" distL="0" distR="0" wp14:anchorId="3140429D" wp14:editId="49C701CC">
            <wp:extent cx="3481186" cy="3678088"/>
            <wp:effectExtent l="0" t="0" r="0" b="0"/>
            <wp:docPr id="228259602"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9602" name="Kép 1" descr="A képen szöveg, képernyőkép, szoftver, Operációs rendszer látható&#10;&#10;Automatikusan generált leírás"/>
                    <pic:cNvPicPr/>
                  </pic:nvPicPr>
                  <pic:blipFill>
                    <a:blip r:embed="rId37"/>
                    <a:stretch>
                      <a:fillRect/>
                    </a:stretch>
                  </pic:blipFill>
                  <pic:spPr>
                    <a:xfrm>
                      <a:off x="0" y="0"/>
                      <a:ext cx="3485990" cy="3683164"/>
                    </a:xfrm>
                    <a:prstGeom prst="rect">
                      <a:avLst/>
                    </a:prstGeom>
                  </pic:spPr>
                </pic:pic>
              </a:graphicData>
            </a:graphic>
          </wp:inline>
        </w:drawing>
      </w:r>
    </w:p>
    <w:p w14:paraId="601BC5D7" w14:textId="0A0D0E73" w:rsidR="000A7A57" w:rsidRPr="000A7A57" w:rsidRDefault="00EA70AB" w:rsidP="00EA70AB">
      <w:pPr>
        <w:pStyle w:val="Kpalrs"/>
      </w:pPr>
      <w:fldSimple w:instr=" SEQ ábra \* ARABIC ">
        <w:r w:rsidR="00DE04DD">
          <w:rPr>
            <w:noProof/>
          </w:rPr>
          <w:t>26</w:t>
        </w:r>
      </w:fldSimple>
      <w:r>
        <w:t>. ábra: Dátum választó weben.</w:t>
      </w:r>
    </w:p>
    <w:p w14:paraId="7AFA0DE3" w14:textId="56365E31" w:rsidR="008B2925" w:rsidRDefault="000F157B" w:rsidP="008B2925">
      <w:pPr>
        <w:pStyle w:val="Cmsor1"/>
      </w:pPr>
      <w:r>
        <w:lastRenderedPageBreak/>
        <w:t>Összefoglalás</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Flutter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Egy</w:t>
      </w:r>
      <w:r>
        <w:t xml:space="preserve"> egyetemi tanárom, Dr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korlátai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r>
        <w:t>Továbbfejlesztési lehetőségek</w:t>
      </w:r>
    </w:p>
    <w:p w14:paraId="70719181" w14:textId="77777777" w:rsidR="000F157B" w:rsidRDefault="000F157B" w:rsidP="000F157B">
      <w:r>
        <w:t xml:space="preserve">Az alkalmazás jelenlegi funkcionalitását tovább fejlesztve számos újításon gondolkodtam és terveztem. Először is, a felhasználói felületet lehetne újragondolni, hogy még vonzóbb és felhasználóbarátabb legyen. Különböző releváns ábrák és egy </w:t>
      </w:r>
      <w:r>
        <w:lastRenderedPageBreak/>
        <w:t>passzoló szín és annak különböző árnyalatainak használatával lehetne feldobni a UI-t, ezáltal növelve annak vizuális vonzerejét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Az automatikus bejelentkezés funkció implementálásával a bejelentkezett felhasználó adatait meg lehetne jegyezni, így elkerülhető lenne a folyamatos újra bejelentkezés szükségessége. Akár a biometrikus azonosítást is hozzá lehetne adni.</w:t>
      </w:r>
    </w:p>
    <w:p w14:paraId="10C7A56E" w14:textId="77777777" w:rsidR="000F157B" w:rsidRPr="008C245C" w:rsidRDefault="000F157B" w:rsidP="000F157B">
      <w:r>
        <w:t>Az alkalmazás személyiségét és azonosíthatóságát emelhetnénk egyedi logóval, mely a felhasználók számára könnyen felismerhető lenne és a BuXa alkalmazás védjegyévé válhatna.</w:t>
      </w:r>
    </w:p>
    <w:p w14:paraId="0BD378A4" w14:textId="77777777" w:rsidR="000F157B" w:rsidRPr="0061784D" w:rsidRDefault="000F157B" w:rsidP="0061784D"/>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Szeretném külön kiemelni Sitkéry Iván nevét, aki az utolsó pillanatban az év elején az én nevemben visszalépett a Kotlin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5" w:name="_Toc59896139"/>
      <w:r w:rsidRPr="00B50CAA">
        <w:lastRenderedPageBreak/>
        <w:t>Irodalomjegyzék</w:t>
      </w:r>
      <w:bookmarkEnd w:id="5"/>
    </w:p>
    <w:p w14:paraId="2604F78B" w14:textId="7CB2BFC7" w:rsidR="00A7083E" w:rsidRDefault="00A7083E" w:rsidP="00A7083E">
      <w:pPr>
        <w:pStyle w:val="Irodalomjegyzksor"/>
      </w:pPr>
      <w:r>
        <w:t xml:space="preserve">Firebase Authentication </w:t>
      </w:r>
      <w:hyperlink r:id="rId38"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w:t>
      </w:r>
      <w:r w:rsidR="000E7B05">
        <w:t>nov</w:t>
      </w:r>
      <w:r w:rsidR="00EF1078">
        <w:t>.</w:t>
      </w:r>
      <w:r w:rsidR="00EF1078">
        <w:t xml:space="preserve"> </w:t>
      </w:r>
      <w:r w:rsidR="000E7B05">
        <w:t>23</w:t>
      </w:r>
      <w:r w:rsidR="00EF1078">
        <w:t>)</w:t>
      </w:r>
    </w:p>
    <w:p w14:paraId="27995841" w14:textId="36041193" w:rsidR="00A7083E" w:rsidRDefault="00A7083E" w:rsidP="00A7083E">
      <w:pPr>
        <w:pStyle w:val="Irodalomjegyzksor"/>
      </w:pPr>
      <w:r>
        <w:t xml:space="preserve">Firebase Firestore Database </w:t>
      </w:r>
      <w:hyperlink r:id="rId39" w:history="1">
        <w:r w:rsidRPr="007D3CF3">
          <w:rPr>
            <w:rStyle w:val="Hiperhivatkozs"/>
          </w:rPr>
          <w:t>https://firebase.google.com/docs/firestore</w:t>
        </w:r>
      </w:hyperlink>
      <w:r w:rsidR="00EF1078">
        <w:rPr>
          <w:rStyle w:val="Hiperhivatkozs"/>
        </w:rPr>
        <w:br/>
      </w:r>
      <w:r w:rsidR="00EF1078" w:rsidRPr="00EF1078">
        <w:t xml:space="preserve">(2023 dec. </w:t>
      </w:r>
      <w:r w:rsidR="000E7B05">
        <w:t>6</w:t>
      </w:r>
      <w:r w:rsidR="00EF1078" w:rsidRPr="00EF1078">
        <w:t>)</w:t>
      </w:r>
    </w:p>
    <w:p w14:paraId="4FCDD22D" w14:textId="39AA5771" w:rsidR="00A7083E" w:rsidRPr="00BD1D3B" w:rsidRDefault="0035597A" w:rsidP="006F512E">
      <w:pPr>
        <w:pStyle w:val="Irodalomjegyzksor"/>
        <w:rPr>
          <w:rStyle w:val="Hiperhivatkozs"/>
          <w:color w:val="auto"/>
          <w:u w:val="none"/>
        </w:rPr>
      </w:pPr>
      <w:r>
        <w:t xml:space="preserve">Flutter SQLite </w:t>
      </w:r>
      <w:hyperlink r:id="rId40" w:history="1">
        <w:r w:rsidRPr="007D3CF3">
          <w:rPr>
            <w:rStyle w:val="Hiperhivatkozs"/>
          </w:rPr>
          <w:t>https://docs.flutter.dev/</w:t>
        </w:r>
      </w:hyperlink>
      <w:r w:rsidR="00EF1078">
        <w:rPr>
          <w:rStyle w:val="Hiperhivatkozs"/>
        </w:rPr>
        <w:br/>
      </w:r>
      <w:r w:rsidR="00EF1078" w:rsidRPr="00EF1078">
        <w:rPr>
          <w:rStyle w:val="Hiperhivatkozs"/>
          <w:color w:val="auto"/>
          <w:u w:val="none"/>
        </w:rPr>
        <w:t xml:space="preserve">(2023 dec. </w:t>
      </w:r>
      <w:r w:rsidR="000E7B05">
        <w:rPr>
          <w:rStyle w:val="Hiperhivatkozs"/>
          <w:color w:val="auto"/>
          <w:u w:val="none"/>
        </w:rPr>
        <w:t>6</w:t>
      </w:r>
      <w:r w:rsidR="00EF1078" w:rsidRPr="00EF1078">
        <w:rPr>
          <w:rStyle w:val="Hiperhivatkozs"/>
          <w:color w:val="auto"/>
          <w:u w:val="none"/>
        </w:rPr>
        <w:t>)</w:t>
      </w:r>
    </w:p>
    <w:p w14:paraId="12B2E5FB" w14:textId="523CB86A" w:rsidR="00BD1D3B" w:rsidRDefault="00BD1D3B" w:rsidP="006F512E">
      <w:pPr>
        <w:pStyle w:val="Irodalomjegyzksor"/>
      </w:pPr>
      <w:r w:rsidRPr="00BD1D3B">
        <w:t>Firestore NoSQL</w:t>
      </w:r>
      <w:r>
        <w:t xml:space="preserve"> </w:t>
      </w:r>
      <w:hyperlink r:id="rId41" w:history="1">
        <w:r w:rsidR="00EF1078" w:rsidRPr="00582C94">
          <w:rPr>
            <w:rStyle w:val="Hiperhivatkozs"/>
          </w:rPr>
          <w:t>https://youtu.be/v_hR4K4auoQ?si=DxwGKohOsnFBwBsL</w:t>
        </w:r>
      </w:hyperlink>
      <w:r w:rsidR="00EF1078">
        <w:rPr>
          <w:rStyle w:val="Hiperhivatkozs"/>
        </w:rPr>
        <w:br/>
      </w:r>
      <w:r w:rsidR="00EF1078" w:rsidRPr="00EF1078">
        <w:t xml:space="preserve">(2023 dec. </w:t>
      </w:r>
      <w:r w:rsidR="000E7B05">
        <w:t>6</w:t>
      </w:r>
      <w:r w:rsidR="00EF1078" w:rsidRPr="00EF1078">
        <w:t>)</w:t>
      </w:r>
    </w:p>
    <w:p w14:paraId="5FA1105C" w14:textId="592DB06F"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2"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3"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4"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35EAF46D"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5"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10</w:t>
      </w:r>
      <w:r w:rsidR="00EF1078" w:rsidRPr="00EF1078">
        <w:rPr>
          <w:rStyle w:val="Hiperhivatkozs"/>
          <w:color w:val="auto"/>
          <w:u w:val="none"/>
        </w:rPr>
        <w:t>)</w:t>
      </w:r>
    </w:p>
    <w:p w14:paraId="479C81CE" w14:textId="14B6603E" w:rsidR="00EC78C9" w:rsidRDefault="00131FC6" w:rsidP="00EC78C9">
      <w:pPr>
        <w:pStyle w:val="Irodalomjegyzksor"/>
        <w:rPr>
          <w:rStyle w:val="Hiperhivatkozs"/>
          <w:color w:val="auto"/>
          <w:u w:val="none"/>
        </w:rPr>
      </w:pPr>
      <w:r w:rsidRPr="00131FC6">
        <w:t xml:space="preserve">Android Studio Emulator </w:t>
      </w:r>
      <w:hyperlink r:id="rId46"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6</w:t>
      </w:r>
      <w:r w:rsidR="00EF1078" w:rsidRPr="00EF1078">
        <w:rPr>
          <w:rStyle w:val="Hiperhivatkozs"/>
          <w:color w:val="auto"/>
          <w:u w:val="none"/>
        </w:rPr>
        <w:t>)</w:t>
      </w:r>
    </w:p>
    <w:p w14:paraId="31A80FC5" w14:textId="3396F83A"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7"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w:t>
      </w:r>
    </w:p>
    <w:p w14:paraId="2F876BC1" w14:textId="1F73A09C"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8"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5</w:t>
      </w:r>
      <w:r w:rsidR="00EF1078" w:rsidRPr="00EF1078">
        <w:rPr>
          <w:rStyle w:val="Hiperhivatkozs"/>
          <w:color w:val="auto"/>
          <w:u w:val="none"/>
        </w:rPr>
        <w:t>)</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9"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41B7FFD9" w:rsidR="00986D0D" w:rsidRPr="0093111B" w:rsidRDefault="00986D0D" w:rsidP="00EC78C9">
      <w:pPr>
        <w:pStyle w:val="Irodalomjegyzksor"/>
        <w:rPr>
          <w:rStyle w:val="Hiperhivatkozs"/>
          <w:color w:val="auto"/>
          <w:u w:val="none"/>
        </w:rPr>
      </w:pPr>
      <w:r>
        <w:t xml:space="preserve">ACID </w:t>
      </w:r>
      <w:hyperlink r:id="rId50"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428252F4" w14:textId="664D6C4E" w:rsidR="0093111B" w:rsidRPr="00AD1CC3" w:rsidRDefault="0093111B" w:rsidP="00EC78C9">
      <w:pPr>
        <w:pStyle w:val="Irodalomjegyzksor"/>
        <w:rPr>
          <w:rStyle w:val="Hiperhivatkozs"/>
          <w:color w:val="auto"/>
          <w:u w:val="none"/>
        </w:rPr>
      </w:pPr>
      <w:r>
        <w:lastRenderedPageBreak/>
        <w:t xml:space="preserve">Dart language </w:t>
      </w:r>
      <w:hyperlink r:id="rId51" w:history="1">
        <w:r w:rsidR="00AD1CC3" w:rsidRPr="00582C94">
          <w:rPr>
            <w:rStyle w:val="Hiperhivatkozs"/>
          </w:rPr>
          <w:t>https://dart.dev/</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3908446B" w14:textId="283E8FAB"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 xml:space="preserve">(2023 dec. </w:t>
      </w:r>
      <w:r w:rsidR="000E7B05">
        <w:t>2</w:t>
      </w:r>
      <w:r w:rsidR="00BC646F" w:rsidRPr="00BC646F">
        <w:t>)</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13366" w14:textId="77777777" w:rsidR="008436FF" w:rsidRDefault="008436FF">
      <w:r>
        <w:separator/>
      </w:r>
    </w:p>
  </w:endnote>
  <w:endnote w:type="continuationSeparator" w:id="0">
    <w:p w14:paraId="1C1FB784" w14:textId="77777777" w:rsidR="008436FF" w:rsidRDefault="00843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D36A" w14:textId="77777777" w:rsidR="008436FF" w:rsidRDefault="008436FF">
      <w:r>
        <w:separator/>
      </w:r>
    </w:p>
  </w:footnote>
  <w:footnote w:type="continuationSeparator" w:id="0">
    <w:p w14:paraId="09E3070B" w14:textId="77777777" w:rsidR="008436FF" w:rsidRDefault="00843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1F5AAD"/>
    <w:multiLevelType w:val="hybridMultilevel"/>
    <w:tmpl w:val="C960EB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B481A33"/>
    <w:multiLevelType w:val="hybridMultilevel"/>
    <w:tmpl w:val="A18639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72705B7"/>
    <w:multiLevelType w:val="hybridMultilevel"/>
    <w:tmpl w:val="044C42D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DDC7EF8"/>
    <w:multiLevelType w:val="hybridMultilevel"/>
    <w:tmpl w:val="A79A570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6"/>
  </w:num>
  <w:num w:numId="3" w16cid:durableId="292831424">
    <w:abstractNumId w:val="12"/>
  </w:num>
  <w:num w:numId="4" w16cid:durableId="1120415975">
    <w:abstractNumId w:val="21"/>
  </w:num>
  <w:num w:numId="5" w16cid:durableId="425006183">
    <w:abstractNumId w:val="22"/>
  </w:num>
  <w:num w:numId="6" w16cid:durableId="815731568">
    <w:abstractNumId w:val="23"/>
  </w:num>
  <w:num w:numId="7" w16cid:durableId="260073182">
    <w:abstractNumId w:val="17"/>
  </w:num>
  <w:num w:numId="8" w16cid:durableId="569005266">
    <w:abstractNumId w:val="11"/>
  </w:num>
  <w:num w:numId="9" w16cid:durableId="850291468">
    <w:abstractNumId w:val="18"/>
  </w:num>
  <w:num w:numId="10" w16cid:durableId="1147356580">
    <w:abstractNumId w:val="27"/>
  </w:num>
  <w:num w:numId="11" w16cid:durableId="369695963">
    <w:abstractNumId w:val="19"/>
  </w:num>
  <w:num w:numId="12" w16cid:durableId="1388800312">
    <w:abstractNumId w:val="25"/>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6"/>
  </w:num>
  <w:num w:numId="24" w16cid:durableId="137461473">
    <w:abstractNumId w:val="26"/>
  </w:num>
  <w:num w:numId="25" w16cid:durableId="2081520508">
    <w:abstractNumId w:val="26"/>
  </w:num>
  <w:num w:numId="26" w16cid:durableId="1183277522">
    <w:abstractNumId w:val="26"/>
  </w:num>
  <w:num w:numId="27" w16cid:durableId="1127892219">
    <w:abstractNumId w:val="26"/>
  </w:num>
  <w:num w:numId="28" w16cid:durableId="194778677">
    <w:abstractNumId w:val="26"/>
  </w:num>
  <w:num w:numId="29" w16cid:durableId="1943490677">
    <w:abstractNumId w:val="26"/>
  </w:num>
  <w:num w:numId="30" w16cid:durableId="24136068">
    <w:abstractNumId w:val="26"/>
  </w:num>
  <w:num w:numId="31" w16cid:durableId="472842382">
    <w:abstractNumId w:val="26"/>
  </w:num>
  <w:num w:numId="32" w16cid:durableId="2105028284">
    <w:abstractNumId w:val="26"/>
  </w:num>
  <w:num w:numId="33" w16cid:durableId="1451976216">
    <w:abstractNumId w:val="26"/>
  </w:num>
  <w:num w:numId="34" w16cid:durableId="760755061">
    <w:abstractNumId w:val="26"/>
  </w:num>
  <w:num w:numId="35" w16cid:durableId="192960765">
    <w:abstractNumId w:val="26"/>
  </w:num>
  <w:num w:numId="36" w16cid:durableId="1160540694">
    <w:abstractNumId w:val="26"/>
  </w:num>
  <w:num w:numId="37" w16cid:durableId="1046762729">
    <w:abstractNumId w:val="26"/>
  </w:num>
  <w:num w:numId="38" w16cid:durableId="617374024">
    <w:abstractNumId w:val="26"/>
  </w:num>
  <w:num w:numId="39" w16cid:durableId="642854290">
    <w:abstractNumId w:val="26"/>
  </w:num>
  <w:num w:numId="40" w16cid:durableId="1042439151">
    <w:abstractNumId w:val="15"/>
  </w:num>
  <w:num w:numId="41" w16cid:durableId="1915814331">
    <w:abstractNumId w:val="26"/>
  </w:num>
  <w:num w:numId="42" w16cid:durableId="988823332">
    <w:abstractNumId w:val="26"/>
  </w:num>
  <w:num w:numId="43" w16cid:durableId="1275752216">
    <w:abstractNumId w:val="26"/>
  </w:num>
  <w:num w:numId="44" w16cid:durableId="1851262547">
    <w:abstractNumId w:val="26"/>
  </w:num>
  <w:num w:numId="45" w16cid:durableId="606430439">
    <w:abstractNumId w:val="26"/>
  </w:num>
  <w:num w:numId="46" w16cid:durableId="958268793">
    <w:abstractNumId w:val="26"/>
  </w:num>
  <w:num w:numId="47" w16cid:durableId="2043356396">
    <w:abstractNumId w:val="26"/>
  </w:num>
  <w:num w:numId="48" w16cid:durableId="84114920">
    <w:abstractNumId w:val="28"/>
  </w:num>
  <w:num w:numId="49" w16cid:durableId="1859350255">
    <w:abstractNumId w:val="14"/>
  </w:num>
  <w:num w:numId="50" w16cid:durableId="1859078217">
    <w:abstractNumId w:val="26"/>
  </w:num>
  <w:num w:numId="51" w16cid:durableId="904294846">
    <w:abstractNumId w:val="26"/>
  </w:num>
  <w:num w:numId="52" w16cid:durableId="1847480842">
    <w:abstractNumId w:val="26"/>
  </w:num>
  <w:num w:numId="53" w16cid:durableId="525143871">
    <w:abstractNumId w:val="26"/>
  </w:num>
  <w:num w:numId="54" w16cid:durableId="1458836852">
    <w:abstractNumId w:val="16"/>
  </w:num>
  <w:num w:numId="55" w16cid:durableId="1810587933">
    <w:abstractNumId w:val="26"/>
  </w:num>
  <w:num w:numId="56" w16cid:durableId="671370167">
    <w:abstractNumId w:val="24"/>
  </w:num>
  <w:num w:numId="57" w16cid:durableId="23140474">
    <w:abstractNumId w:val="26"/>
  </w:num>
  <w:num w:numId="58" w16cid:durableId="1998534744">
    <w:abstractNumId w:val="26"/>
  </w:num>
  <w:num w:numId="59" w16cid:durableId="1320227698">
    <w:abstractNumId w:val="26"/>
  </w:num>
  <w:num w:numId="60" w16cid:durableId="638609902">
    <w:abstractNumId w:val="26"/>
  </w:num>
  <w:num w:numId="61" w16cid:durableId="387610473">
    <w:abstractNumId w:val="20"/>
  </w:num>
  <w:num w:numId="62" w16cid:durableId="924336676">
    <w:abstractNumId w:val="13"/>
  </w:num>
  <w:num w:numId="63" w16cid:durableId="640113612">
    <w:abstractNumId w:val="26"/>
  </w:num>
  <w:num w:numId="64" w16cid:durableId="90819918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0455"/>
    <w:rsid w:val="00062DD2"/>
    <w:rsid w:val="00065E69"/>
    <w:rsid w:val="00093EB1"/>
    <w:rsid w:val="000A0C97"/>
    <w:rsid w:val="000A5A54"/>
    <w:rsid w:val="000A7483"/>
    <w:rsid w:val="000A7A57"/>
    <w:rsid w:val="000B0CFA"/>
    <w:rsid w:val="000B1BB6"/>
    <w:rsid w:val="000B53E0"/>
    <w:rsid w:val="000B59F4"/>
    <w:rsid w:val="000C4529"/>
    <w:rsid w:val="000D0385"/>
    <w:rsid w:val="000E5471"/>
    <w:rsid w:val="000E7B05"/>
    <w:rsid w:val="000F157B"/>
    <w:rsid w:val="000F3353"/>
    <w:rsid w:val="001308E0"/>
    <w:rsid w:val="00131FC6"/>
    <w:rsid w:val="00132474"/>
    <w:rsid w:val="00152999"/>
    <w:rsid w:val="00162232"/>
    <w:rsid w:val="00171054"/>
    <w:rsid w:val="00172B80"/>
    <w:rsid w:val="00177362"/>
    <w:rsid w:val="001A261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4E2"/>
    <w:rsid w:val="003869E6"/>
    <w:rsid w:val="00394617"/>
    <w:rsid w:val="003A30FB"/>
    <w:rsid w:val="003A4CDB"/>
    <w:rsid w:val="003B671F"/>
    <w:rsid w:val="003B784F"/>
    <w:rsid w:val="003C03D0"/>
    <w:rsid w:val="003C54BB"/>
    <w:rsid w:val="003D4AF1"/>
    <w:rsid w:val="003E3764"/>
    <w:rsid w:val="003E70B1"/>
    <w:rsid w:val="003F0EBD"/>
    <w:rsid w:val="003F2BD1"/>
    <w:rsid w:val="003F5425"/>
    <w:rsid w:val="003F64D3"/>
    <w:rsid w:val="00402518"/>
    <w:rsid w:val="00410924"/>
    <w:rsid w:val="0041240C"/>
    <w:rsid w:val="0041592F"/>
    <w:rsid w:val="00431FFF"/>
    <w:rsid w:val="00440935"/>
    <w:rsid w:val="00440DA8"/>
    <w:rsid w:val="0048395A"/>
    <w:rsid w:val="00484E35"/>
    <w:rsid w:val="004851C7"/>
    <w:rsid w:val="00486203"/>
    <w:rsid w:val="00486C1A"/>
    <w:rsid w:val="00493185"/>
    <w:rsid w:val="00497298"/>
    <w:rsid w:val="004A210C"/>
    <w:rsid w:val="004A3507"/>
    <w:rsid w:val="004A4B8D"/>
    <w:rsid w:val="004A6E50"/>
    <w:rsid w:val="004A768E"/>
    <w:rsid w:val="004C2896"/>
    <w:rsid w:val="004D062A"/>
    <w:rsid w:val="004E3B84"/>
    <w:rsid w:val="004E7616"/>
    <w:rsid w:val="004F086F"/>
    <w:rsid w:val="004F09D7"/>
    <w:rsid w:val="004F7F04"/>
    <w:rsid w:val="00502A30"/>
    <w:rsid w:val="00510FF2"/>
    <w:rsid w:val="005119C6"/>
    <w:rsid w:val="005202C0"/>
    <w:rsid w:val="00523038"/>
    <w:rsid w:val="005524FC"/>
    <w:rsid w:val="005609A9"/>
    <w:rsid w:val="0056267F"/>
    <w:rsid w:val="00562E38"/>
    <w:rsid w:val="0057537D"/>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4DD6"/>
    <w:rsid w:val="008436FF"/>
    <w:rsid w:val="00854BDC"/>
    <w:rsid w:val="00862A70"/>
    <w:rsid w:val="00862DBA"/>
    <w:rsid w:val="00894522"/>
    <w:rsid w:val="008A12B5"/>
    <w:rsid w:val="008B2925"/>
    <w:rsid w:val="008B5C10"/>
    <w:rsid w:val="008C151F"/>
    <w:rsid w:val="008C1B17"/>
    <w:rsid w:val="008C245C"/>
    <w:rsid w:val="008C4DF8"/>
    <w:rsid w:val="008C51FF"/>
    <w:rsid w:val="008E398A"/>
    <w:rsid w:val="008E7228"/>
    <w:rsid w:val="008F1B2C"/>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130"/>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E05C4"/>
    <w:rsid w:val="00AE2139"/>
    <w:rsid w:val="00AE3F98"/>
    <w:rsid w:val="00AE5D3A"/>
    <w:rsid w:val="00AF55BD"/>
    <w:rsid w:val="00B02747"/>
    <w:rsid w:val="00B1008F"/>
    <w:rsid w:val="00B13FD0"/>
    <w:rsid w:val="00B15285"/>
    <w:rsid w:val="00B3207C"/>
    <w:rsid w:val="00B4104A"/>
    <w:rsid w:val="00B41EC3"/>
    <w:rsid w:val="00B42B64"/>
    <w:rsid w:val="00B50CAA"/>
    <w:rsid w:val="00B8104B"/>
    <w:rsid w:val="00B87173"/>
    <w:rsid w:val="00B911E6"/>
    <w:rsid w:val="00B96880"/>
    <w:rsid w:val="00BB52D7"/>
    <w:rsid w:val="00BB6AE6"/>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76B0"/>
    <w:rsid w:val="00C506A9"/>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438B6"/>
    <w:rsid w:val="00D53F5A"/>
    <w:rsid w:val="00D559F3"/>
    <w:rsid w:val="00D71BFF"/>
    <w:rsid w:val="00D81927"/>
    <w:rsid w:val="00D90D4F"/>
    <w:rsid w:val="00D95E2C"/>
    <w:rsid w:val="00DA376F"/>
    <w:rsid w:val="00DB4F4B"/>
    <w:rsid w:val="00DC1593"/>
    <w:rsid w:val="00DD6A58"/>
    <w:rsid w:val="00DE04DD"/>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0AB"/>
    <w:rsid w:val="00EA7490"/>
    <w:rsid w:val="00EB1C43"/>
    <w:rsid w:val="00EB245E"/>
    <w:rsid w:val="00EB5B8A"/>
    <w:rsid w:val="00EC3B37"/>
    <w:rsid w:val="00EC5270"/>
    <w:rsid w:val="00EC78C9"/>
    <w:rsid w:val="00ED24FC"/>
    <w:rsid w:val="00EE1A1F"/>
    <w:rsid w:val="00EE2264"/>
    <w:rsid w:val="00EF1078"/>
    <w:rsid w:val="00EF7539"/>
    <w:rsid w:val="00F045D3"/>
    <w:rsid w:val="00F050F9"/>
    <w:rsid w:val="00F070D8"/>
    <w:rsid w:val="00F07FAD"/>
    <w:rsid w:val="00F10A71"/>
    <w:rsid w:val="00F171EB"/>
    <w:rsid w:val="00F35291"/>
    <w:rsid w:val="00F36863"/>
    <w:rsid w:val="00F61318"/>
    <w:rsid w:val="00F6750D"/>
    <w:rsid w:val="00F77836"/>
    <w:rsid w:val="00F94255"/>
    <w:rsid w:val="00F95FE4"/>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 w:type="character" w:customStyle="1" w:styleId="Cmsor3Char">
    <w:name w:val="Címsor 3 Char"/>
    <w:basedOn w:val="Bekezdsalapbettpusa"/>
    <w:link w:val="Cmsor3"/>
    <w:rsid w:val="008F1B2C"/>
    <w:rPr>
      <w:rFonts w:cs="Arial"/>
      <w:b/>
      <w:bCs/>
      <w:sz w:val="28"/>
      <w:szCs w:val="26"/>
      <w:lang w:eastAsia="en-US"/>
    </w:rPr>
  </w:style>
  <w:style w:type="character" w:customStyle="1" w:styleId="Cmsor4Char">
    <w:name w:val="Címsor 4 Char"/>
    <w:basedOn w:val="Bekezdsalapbettpusa"/>
    <w:link w:val="Cmsor4"/>
    <w:rsid w:val="00F95FE4"/>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firebase.google.com/docs/firestor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47" Type="http://schemas.openxmlformats.org/officeDocument/2006/relationships/hyperlink" Target="https://clashofclans.fandom.com/wiki/Clash_of_Clans_Wiki" TargetMode="External"/><Relationship Id="rId50" Type="http://schemas.openxmlformats.org/officeDocument/2006/relationships/hyperlink" Target="https://hu.wikipedia.org/wiki/ACI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cs.flutter.dev/" TargetMode="External"/><Relationship Id="rId45" Type="http://schemas.openxmlformats.org/officeDocument/2006/relationships/hyperlink" Target="https://docs.flutter.dev/tools/vs-code?gclid=CjwKCAiApaarBhB7EiwAYiMwqgafYL7obBKo8GDa-94skv1Uc7PphJNgjs1lI_4dyRFNX6JLJmFpEBoCNaAQAvD_BwE&amp;gclsrc=aw.ds"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file:///C:\Users\User\Downloads\DiplomatervSablon_v3.2_hu.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docs.flutter.dev/get-started/editor"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insta.com/knowledgebase/what-is-github/" TargetMode="External"/><Relationship Id="rId48" Type="http://schemas.openxmlformats.org/officeDocument/2006/relationships/hyperlink" Target="https://en.wikipedia.org/wiki/Revolut" TargetMode="External"/><Relationship Id="rId8" Type="http://schemas.openxmlformats.org/officeDocument/2006/relationships/image" Target="media/image1.png"/><Relationship Id="rId51" Type="http://schemas.openxmlformats.org/officeDocument/2006/relationships/hyperlink" Target="https://dart.dev/"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irebase.google.com/docs/auth%20(2023" TargetMode="External"/><Relationship Id="rId46" Type="http://schemas.openxmlformats.org/officeDocument/2006/relationships/hyperlink" Target="https://developer.android.com/studio/run/emulator" TargetMode="External"/><Relationship Id="rId20" Type="http://schemas.openxmlformats.org/officeDocument/2006/relationships/image" Target="media/image10.png"/><Relationship Id="rId41" Type="http://schemas.openxmlformats.org/officeDocument/2006/relationships/hyperlink" Target="https://youtu.be/v_hR4K4auoQ?si=DxwGKohOsnFBwBs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igital-solutions.consulting/uncategorized/repository-in-androids-mvvm-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7948</TotalTime>
  <Pages>49</Pages>
  <Words>8120</Words>
  <Characters>55628</Characters>
  <Application>Microsoft Office Word</Application>
  <DocSecurity>0</DocSecurity>
  <Lines>1090</Lines>
  <Paragraphs>442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63306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215</cp:revision>
  <cp:lastPrinted>2023-11-16T15:08:00Z</cp:lastPrinted>
  <dcterms:created xsi:type="dcterms:W3CDTF">2023-02-27T06:58:00Z</dcterms:created>
  <dcterms:modified xsi:type="dcterms:W3CDTF">2023-12-07T12:52:00Z</dcterms:modified>
</cp:coreProperties>
</file>